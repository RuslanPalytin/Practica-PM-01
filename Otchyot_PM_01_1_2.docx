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57E74A" w14:textId="77777777" w:rsidR="009D7490" w:rsidRPr="009D7490" w:rsidRDefault="009D7490" w:rsidP="009D7490">
      <w:pPr>
        <w:overflowPunct w:val="0"/>
        <w:autoSpaceDE w:val="0"/>
        <w:autoSpaceDN w:val="0"/>
        <w:adjustRightInd w:val="0"/>
        <w:jc w:val="center"/>
        <w:textAlignment w:val="baseline"/>
        <w:rPr>
          <w:rFonts w:ascii="Times New Roman" w:hAnsi="Times New Roman"/>
          <w:i w:val="0"/>
          <w:color w:val="000000"/>
          <w:szCs w:val="28"/>
          <w:shd w:val="clear" w:color="auto" w:fill="FFFFFF"/>
        </w:rPr>
      </w:pPr>
      <w:r w:rsidRPr="009D7490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>Министерство науки и высшего образования Российской Федерации</w:t>
      </w:r>
    </w:p>
    <w:p w14:paraId="2650FD97" w14:textId="77777777" w:rsidR="009D7490" w:rsidRPr="009D7490" w:rsidRDefault="009D7490" w:rsidP="009D6ED4">
      <w:pPr>
        <w:overflowPunct w:val="0"/>
        <w:autoSpaceDE w:val="0"/>
        <w:autoSpaceDN w:val="0"/>
        <w:adjustRightInd w:val="0"/>
        <w:jc w:val="center"/>
        <w:textAlignment w:val="baseline"/>
        <w:rPr>
          <w:rFonts w:ascii="Times New Roman" w:hAnsi="Times New Roman"/>
          <w:i w:val="0"/>
          <w:color w:val="000000"/>
          <w:szCs w:val="28"/>
          <w:shd w:val="clear" w:color="auto" w:fill="FFFFFF"/>
        </w:rPr>
      </w:pPr>
    </w:p>
    <w:p w14:paraId="0C1D5F81" w14:textId="77777777" w:rsidR="009D7490" w:rsidRPr="009D7490" w:rsidRDefault="009D7490" w:rsidP="009D7490">
      <w:pPr>
        <w:tabs>
          <w:tab w:val="left" w:pos="1740"/>
        </w:tabs>
        <w:overflowPunct w:val="0"/>
        <w:autoSpaceDE w:val="0"/>
        <w:autoSpaceDN w:val="0"/>
        <w:adjustRightInd w:val="0"/>
        <w:jc w:val="center"/>
        <w:textAlignment w:val="baseline"/>
        <w:rPr>
          <w:rFonts w:ascii="Times New Roman" w:hAnsi="Times New Roman"/>
          <w:i w:val="0"/>
          <w:color w:val="000000"/>
          <w:szCs w:val="28"/>
          <w:shd w:val="clear" w:color="auto" w:fill="FFFFFF"/>
        </w:rPr>
      </w:pPr>
      <w:r w:rsidRPr="009D7490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 xml:space="preserve">федеральное государственное бюджетное образовательное учреждение </w:t>
      </w:r>
    </w:p>
    <w:p w14:paraId="5DE57C94" w14:textId="77777777" w:rsidR="009D7490" w:rsidRPr="009D7490" w:rsidRDefault="009D7490" w:rsidP="009D7490">
      <w:pPr>
        <w:tabs>
          <w:tab w:val="left" w:pos="1740"/>
        </w:tabs>
        <w:overflowPunct w:val="0"/>
        <w:autoSpaceDE w:val="0"/>
        <w:autoSpaceDN w:val="0"/>
        <w:adjustRightInd w:val="0"/>
        <w:jc w:val="center"/>
        <w:textAlignment w:val="baseline"/>
        <w:rPr>
          <w:rFonts w:ascii="Times New Roman" w:hAnsi="Times New Roman"/>
          <w:i w:val="0"/>
          <w:color w:val="000000"/>
          <w:szCs w:val="28"/>
        </w:rPr>
      </w:pPr>
      <w:r w:rsidRPr="009D7490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>высшего образования</w:t>
      </w:r>
    </w:p>
    <w:p w14:paraId="47E913C1" w14:textId="77777777" w:rsidR="009D7490" w:rsidRPr="009D7490" w:rsidRDefault="009D7490" w:rsidP="009D7490">
      <w:pPr>
        <w:tabs>
          <w:tab w:val="left" w:pos="1740"/>
        </w:tabs>
        <w:overflowPunct w:val="0"/>
        <w:autoSpaceDE w:val="0"/>
        <w:autoSpaceDN w:val="0"/>
        <w:adjustRightInd w:val="0"/>
        <w:jc w:val="center"/>
        <w:textAlignment w:val="baseline"/>
        <w:rPr>
          <w:rFonts w:ascii="Times New Roman" w:hAnsi="Times New Roman"/>
          <w:i w:val="0"/>
          <w:szCs w:val="28"/>
        </w:rPr>
      </w:pPr>
      <w:r w:rsidRPr="009D7490">
        <w:rPr>
          <w:rFonts w:ascii="Times New Roman" w:hAnsi="Times New Roman"/>
          <w:i w:val="0"/>
          <w:szCs w:val="28"/>
        </w:rPr>
        <w:t xml:space="preserve"> «НАЦИОНАЛЬНЫЙ ИССЛЕДОВАТЕЛЬСКИЙ </w:t>
      </w:r>
    </w:p>
    <w:p w14:paraId="53A7B2B9" w14:textId="77777777" w:rsidR="009D7490" w:rsidRPr="009D7490" w:rsidRDefault="009D7490" w:rsidP="009D7490">
      <w:pPr>
        <w:tabs>
          <w:tab w:val="left" w:pos="1740"/>
        </w:tabs>
        <w:overflowPunct w:val="0"/>
        <w:autoSpaceDE w:val="0"/>
        <w:autoSpaceDN w:val="0"/>
        <w:adjustRightInd w:val="0"/>
        <w:jc w:val="center"/>
        <w:textAlignment w:val="baseline"/>
        <w:rPr>
          <w:rFonts w:ascii="Times New Roman" w:hAnsi="Times New Roman"/>
          <w:i w:val="0"/>
          <w:szCs w:val="28"/>
        </w:rPr>
      </w:pPr>
      <w:r w:rsidRPr="009D7490">
        <w:rPr>
          <w:rFonts w:ascii="Times New Roman" w:hAnsi="Times New Roman"/>
          <w:i w:val="0"/>
          <w:szCs w:val="28"/>
        </w:rPr>
        <w:t>МОРДОВСКИЙ ГОСУДАРСТВЕННЫЙ УНИВЕРСИТЕТ</w:t>
      </w:r>
    </w:p>
    <w:p w14:paraId="6380345A" w14:textId="77777777" w:rsidR="009D7490" w:rsidRPr="009D7490" w:rsidRDefault="009D7490" w:rsidP="009D7490">
      <w:pPr>
        <w:tabs>
          <w:tab w:val="left" w:pos="1740"/>
        </w:tabs>
        <w:overflowPunct w:val="0"/>
        <w:autoSpaceDE w:val="0"/>
        <w:autoSpaceDN w:val="0"/>
        <w:adjustRightInd w:val="0"/>
        <w:jc w:val="center"/>
        <w:textAlignment w:val="baseline"/>
        <w:rPr>
          <w:rFonts w:ascii="Times New Roman" w:hAnsi="Times New Roman"/>
          <w:i w:val="0"/>
          <w:szCs w:val="28"/>
        </w:rPr>
      </w:pPr>
      <w:r w:rsidRPr="009D7490">
        <w:rPr>
          <w:rFonts w:ascii="Times New Roman" w:hAnsi="Times New Roman"/>
          <w:i w:val="0"/>
          <w:szCs w:val="28"/>
        </w:rPr>
        <w:t xml:space="preserve"> им. Н.П. ОГАРЁВА»</w:t>
      </w:r>
    </w:p>
    <w:p w14:paraId="48655608" w14:textId="77777777" w:rsidR="009D7490" w:rsidRPr="009D7490" w:rsidRDefault="009D7490" w:rsidP="009D7490">
      <w:pPr>
        <w:tabs>
          <w:tab w:val="left" w:pos="1740"/>
        </w:tabs>
        <w:overflowPunct w:val="0"/>
        <w:autoSpaceDE w:val="0"/>
        <w:autoSpaceDN w:val="0"/>
        <w:adjustRightInd w:val="0"/>
        <w:jc w:val="center"/>
        <w:textAlignment w:val="baseline"/>
        <w:rPr>
          <w:rFonts w:ascii="Times New Roman" w:hAnsi="Times New Roman"/>
          <w:i w:val="0"/>
          <w:szCs w:val="28"/>
        </w:rPr>
      </w:pPr>
      <w:r w:rsidRPr="009D7490">
        <w:rPr>
          <w:rFonts w:ascii="Times New Roman" w:hAnsi="Times New Roman"/>
          <w:i w:val="0"/>
          <w:szCs w:val="28"/>
        </w:rPr>
        <w:t>(ФГБОУ ВО «МГУ им. Н.П. Огарёва»)</w:t>
      </w:r>
    </w:p>
    <w:p w14:paraId="72A25BFA" w14:textId="77777777" w:rsidR="009D7490" w:rsidRPr="009D7490" w:rsidRDefault="009D7490" w:rsidP="009D7490">
      <w:pPr>
        <w:tabs>
          <w:tab w:val="left" w:pos="1740"/>
        </w:tabs>
        <w:overflowPunct w:val="0"/>
        <w:autoSpaceDE w:val="0"/>
        <w:autoSpaceDN w:val="0"/>
        <w:adjustRightInd w:val="0"/>
        <w:jc w:val="center"/>
        <w:textAlignment w:val="baseline"/>
        <w:rPr>
          <w:rFonts w:ascii="Times New Roman" w:hAnsi="Times New Roman"/>
          <w:i w:val="0"/>
          <w:szCs w:val="28"/>
        </w:rPr>
      </w:pPr>
    </w:p>
    <w:p w14:paraId="59AF7550" w14:textId="77777777" w:rsidR="009D7490" w:rsidRPr="005F2065" w:rsidRDefault="009D6ED4" w:rsidP="009D7490">
      <w:pPr>
        <w:overflowPunct w:val="0"/>
        <w:autoSpaceDE w:val="0"/>
        <w:autoSpaceDN w:val="0"/>
        <w:adjustRightInd w:val="0"/>
        <w:jc w:val="center"/>
        <w:textAlignment w:val="baseline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>Факультет довузовской подготовки и среднего профессионального образования</w:t>
      </w:r>
    </w:p>
    <w:p w14:paraId="3B3462B1" w14:textId="77777777" w:rsidR="009D7490" w:rsidRPr="009D7490" w:rsidRDefault="009D7490" w:rsidP="009D7490">
      <w:pPr>
        <w:overflowPunct w:val="0"/>
        <w:autoSpaceDE w:val="0"/>
        <w:autoSpaceDN w:val="0"/>
        <w:adjustRightInd w:val="0"/>
        <w:jc w:val="center"/>
        <w:textAlignment w:val="baseline"/>
        <w:rPr>
          <w:rFonts w:ascii="Times New Roman" w:hAnsi="Times New Roman"/>
          <w:i w:val="0"/>
          <w:szCs w:val="28"/>
        </w:rPr>
      </w:pPr>
    </w:p>
    <w:p w14:paraId="63BAF7F7" w14:textId="77777777" w:rsidR="009D7490" w:rsidRDefault="00B95FF2" w:rsidP="00B95FF2">
      <w:pPr>
        <w:overflowPunct w:val="0"/>
        <w:autoSpaceDE w:val="0"/>
        <w:autoSpaceDN w:val="0"/>
        <w:adjustRightInd w:val="0"/>
        <w:jc w:val="center"/>
        <w:textAlignment w:val="baseline"/>
        <w:rPr>
          <w:rFonts w:ascii="Times New Roman" w:hAnsi="Times New Roman"/>
          <w:i w:val="0"/>
          <w:szCs w:val="28"/>
        </w:rPr>
      </w:pPr>
      <w:r w:rsidRPr="00B95FF2">
        <w:rPr>
          <w:rFonts w:ascii="Times New Roman" w:hAnsi="Times New Roman"/>
          <w:i w:val="0"/>
          <w:szCs w:val="28"/>
        </w:rPr>
        <w:t>Выпускающая предметная цикловая комиссия (</w:t>
      </w:r>
      <w:r>
        <w:rPr>
          <w:rFonts w:ascii="Times New Roman" w:hAnsi="Times New Roman"/>
          <w:i w:val="0"/>
          <w:szCs w:val="28"/>
        </w:rPr>
        <w:t>кафедра) общепрофессиональных и</w:t>
      </w:r>
      <w:r>
        <w:rPr>
          <w:rFonts w:ascii="Times New Roman" w:hAnsi="Times New Roman"/>
          <w:i w:val="0"/>
          <w:szCs w:val="28"/>
        </w:rPr>
        <w:br/>
      </w:r>
      <w:r w:rsidRPr="00B95FF2">
        <w:rPr>
          <w:rFonts w:ascii="Times New Roman" w:hAnsi="Times New Roman"/>
          <w:i w:val="0"/>
          <w:szCs w:val="28"/>
        </w:rPr>
        <w:t>специальных (информационно-коммуникационных) дисциплин</w:t>
      </w:r>
    </w:p>
    <w:p w14:paraId="16C7AC81" w14:textId="77777777" w:rsidR="00B95FF2" w:rsidRPr="009D7490" w:rsidRDefault="00B95FF2" w:rsidP="00B95FF2">
      <w:pPr>
        <w:overflowPunct w:val="0"/>
        <w:autoSpaceDE w:val="0"/>
        <w:autoSpaceDN w:val="0"/>
        <w:adjustRightInd w:val="0"/>
        <w:jc w:val="center"/>
        <w:textAlignment w:val="baseline"/>
        <w:rPr>
          <w:rFonts w:ascii="Times New Roman" w:hAnsi="Times New Roman"/>
          <w:i w:val="0"/>
          <w:szCs w:val="28"/>
        </w:rPr>
      </w:pPr>
    </w:p>
    <w:p w14:paraId="05318850" w14:textId="77777777" w:rsidR="009D7490" w:rsidRPr="009D7490" w:rsidRDefault="009D7490" w:rsidP="00DD4330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rFonts w:ascii="Times New Roman" w:hAnsi="Times New Roman"/>
          <w:i w:val="0"/>
          <w:szCs w:val="28"/>
        </w:rPr>
      </w:pPr>
      <w:r w:rsidRPr="009D7490">
        <w:rPr>
          <w:rFonts w:ascii="Times New Roman" w:hAnsi="Times New Roman"/>
          <w:i w:val="0"/>
          <w:szCs w:val="28"/>
        </w:rPr>
        <w:t>ОТЧЁТ</w:t>
      </w:r>
    </w:p>
    <w:p w14:paraId="5847286C" w14:textId="77777777" w:rsidR="009D7490" w:rsidRPr="009D7490" w:rsidRDefault="009D7490" w:rsidP="00DD4330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rFonts w:ascii="Times New Roman" w:hAnsi="Times New Roman"/>
          <w:i w:val="0"/>
          <w:szCs w:val="28"/>
        </w:rPr>
      </w:pPr>
      <w:r w:rsidRPr="009D7490">
        <w:rPr>
          <w:rFonts w:ascii="Times New Roman" w:hAnsi="Times New Roman"/>
          <w:i w:val="0"/>
          <w:szCs w:val="28"/>
        </w:rPr>
        <w:t>по учебной практике</w:t>
      </w:r>
    </w:p>
    <w:p w14:paraId="07ACF149" w14:textId="35AAE0A7" w:rsidR="009D7490" w:rsidRPr="009D7490" w:rsidRDefault="006C573E" w:rsidP="00DD4330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>Учебная практика по ПМ.01</w:t>
      </w:r>
    </w:p>
    <w:p w14:paraId="10B13798" w14:textId="24542804" w:rsidR="009D7490" w:rsidRPr="009D7490" w:rsidRDefault="009D7490" w:rsidP="00DD4330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rFonts w:ascii="Times New Roman" w:hAnsi="Times New Roman"/>
          <w:i w:val="0"/>
          <w:szCs w:val="28"/>
        </w:rPr>
      </w:pPr>
      <w:r w:rsidRPr="009D7490">
        <w:rPr>
          <w:rFonts w:ascii="Times New Roman" w:hAnsi="Times New Roman"/>
          <w:i w:val="0"/>
          <w:szCs w:val="28"/>
        </w:rPr>
        <w:t xml:space="preserve">студента </w:t>
      </w:r>
      <w:r w:rsidRPr="009E5B4C">
        <w:rPr>
          <w:rFonts w:ascii="Times New Roman" w:hAnsi="Times New Roman"/>
          <w:i w:val="0"/>
          <w:szCs w:val="28"/>
          <w:lang w:val="en-US"/>
        </w:rPr>
        <w:t>II</w:t>
      </w:r>
      <w:r w:rsidR="00DD4330" w:rsidRPr="009E5B4C">
        <w:rPr>
          <w:rFonts w:ascii="Times New Roman" w:hAnsi="Times New Roman"/>
          <w:i w:val="0"/>
          <w:szCs w:val="28"/>
          <w:lang w:val="en-US"/>
        </w:rPr>
        <w:t>I</w:t>
      </w:r>
      <w:r w:rsidRPr="009E5B4C">
        <w:rPr>
          <w:rFonts w:ascii="Times New Roman" w:hAnsi="Times New Roman"/>
          <w:i w:val="0"/>
          <w:szCs w:val="28"/>
        </w:rPr>
        <w:t xml:space="preserve"> </w:t>
      </w:r>
      <w:r w:rsidRPr="009D7490">
        <w:rPr>
          <w:rFonts w:ascii="Times New Roman" w:hAnsi="Times New Roman"/>
          <w:i w:val="0"/>
          <w:szCs w:val="28"/>
        </w:rPr>
        <w:t>курса</w:t>
      </w:r>
    </w:p>
    <w:p w14:paraId="79AE6CED" w14:textId="77777777" w:rsidR="009D7490" w:rsidRPr="009D7490" w:rsidRDefault="009D7490" w:rsidP="009D7490">
      <w:pPr>
        <w:overflowPunct w:val="0"/>
        <w:autoSpaceDE w:val="0"/>
        <w:autoSpaceDN w:val="0"/>
        <w:adjustRightInd w:val="0"/>
        <w:jc w:val="center"/>
        <w:textAlignment w:val="baseline"/>
        <w:rPr>
          <w:rFonts w:ascii="Times New Roman" w:hAnsi="Times New Roman"/>
          <w:i w:val="0"/>
          <w:szCs w:val="28"/>
        </w:rPr>
      </w:pPr>
    </w:p>
    <w:p w14:paraId="3395AE78" w14:textId="77777777" w:rsidR="009D7490" w:rsidRPr="009F5DC8" w:rsidRDefault="009D7490" w:rsidP="009D7490">
      <w:pPr>
        <w:overflowPunct w:val="0"/>
        <w:autoSpaceDE w:val="0"/>
        <w:autoSpaceDN w:val="0"/>
        <w:adjustRightInd w:val="0"/>
        <w:textAlignment w:val="baseline"/>
        <w:rPr>
          <w:rFonts w:ascii="Times New Roman" w:hAnsi="Times New Roman"/>
          <w:i w:val="0"/>
          <w:szCs w:val="28"/>
        </w:rPr>
      </w:pPr>
      <w:r w:rsidRPr="009F5DC8">
        <w:rPr>
          <w:rFonts w:ascii="Times New Roman" w:hAnsi="Times New Roman"/>
          <w:i w:val="0"/>
          <w:szCs w:val="28"/>
        </w:rPr>
        <w:t xml:space="preserve">Специальность </w:t>
      </w:r>
      <w:r w:rsidRPr="009F5DC8">
        <w:rPr>
          <w:rFonts w:ascii="Times New Roman" w:hAnsi="Times New Roman"/>
          <w:i w:val="0"/>
          <w:color w:val="000000"/>
          <w:szCs w:val="28"/>
        </w:rPr>
        <w:t>09.02.03 Программ</w:t>
      </w:r>
      <w:r w:rsidR="009F5DC8">
        <w:rPr>
          <w:rFonts w:ascii="Times New Roman" w:hAnsi="Times New Roman"/>
          <w:i w:val="0"/>
          <w:color w:val="000000"/>
          <w:szCs w:val="28"/>
        </w:rPr>
        <w:t>ирование в компьютерных системах</w:t>
      </w:r>
    </w:p>
    <w:p w14:paraId="1052FA81" w14:textId="77777777" w:rsidR="009D7490" w:rsidRPr="009F5DC8" w:rsidRDefault="009F5DC8" w:rsidP="009D7490">
      <w:pPr>
        <w:overflowPunct w:val="0"/>
        <w:autoSpaceDE w:val="0"/>
        <w:autoSpaceDN w:val="0"/>
        <w:adjustRightInd w:val="0"/>
        <w:jc w:val="center"/>
        <w:textAlignment w:val="baseline"/>
        <w:rPr>
          <w:rFonts w:ascii="Times New Roman" w:hAnsi="Times New Roman"/>
          <w:i w:val="0"/>
          <w:szCs w:val="28"/>
          <w:vertAlign w:val="superscript"/>
        </w:rPr>
      </w:pPr>
      <w:r>
        <w:rPr>
          <w:rFonts w:ascii="Times New Roman" w:hAnsi="Times New Roman"/>
          <w:i w:val="0"/>
          <w:szCs w:val="28"/>
          <w:vertAlign w:val="superscript"/>
        </w:rPr>
        <w:t xml:space="preserve">  </w:t>
      </w:r>
    </w:p>
    <w:p w14:paraId="4A02BD85" w14:textId="77777777" w:rsidR="00CE4CC4" w:rsidRPr="00B95FF2" w:rsidRDefault="00CE4CC4" w:rsidP="00CE4CC4">
      <w:pPr>
        <w:overflowPunct w:val="0"/>
        <w:autoSpaceDE w:val="0"/>
        <w:autoSpaceDN w:val="0"/>
        <w:adjustRightInd w:val="0"/>
        <w:textAlignment w:val="baseline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 xml:space="preserve">Место прохождения практики </w:t>
      </w:r>
      <w:r w:rsidRPr="00AF29F4">
        <w:rPr>
          <w:rFonts w:ascii="Times New Roman" w:hAnsi="Times New Roman"/>
          <w:i w:val="0"/>
          <w:color w:val="000000"/>
          <w:szCs w:val="28"/>
        </w:rPr>
        <w:t xml:space="preserve">ФГБОУ ВО «МГУ им. Н. П. Огарёва», корпус №1, аудитория 243                                                                                                      </w:t>
      </w:r>
    </w:p>
    <w:p w14:paraId="4F20FEBC" w14:textId="77777777" w:rsidR="009D7490" w:rsidRPr="00B95FF2" w:rsidRDefault="00B95FF2" w:rsidP="009D7490">
      <w:pPr>
        <w:overflowPunct w:val="0"/>
        <w:autoSpaceDE w:val="0"/>
        <w:autoSpaceDN w:val="0"/>
        <w:adjustRightInd w:val="0"/>
        <w:jc w:val="center"/>
        <w:textAlignment w:val="baseline"/>
        <w:rPr>
          <w:rFonts w:ascii="Times New Roman" w:hAnsi="Times New Roman"/>
          <w:i w:val="0"/>
          <w:sz w:val="16"/>
          <w:szCs w:val="28"/>
        </w:rPr>
      </w:pPr>
      <w:r>
        <w:rPr>
          <w:rFonts w:ascii="Times New Roman" w:hAnsi="Times New Roman"/>
          <w:i w:val="0"/>
          <w:sz w:val="16"/>
          <w:szCs w:val="28"/>
        </w:rPr>
        <w:t xml:space="preserve">                    </w:t>
      </w:r>
      <w:r w:rsidR="009D7490" w:rsidRPr="00B95FF2">
        <w:rPr>
          <w:rFonts w:ascii="Times New Roman" w:hAnsi="Times New Roman"/>
          <w:i w:val="0"/>
          <w:sz w:val="16"/>
          <w:szCs w:val="28"/>
        </w:rPr>
        <w:t xml:space="preserve">  </w:t>
      </w:r>
    </w:p>
    <w:p w14:paraId="3FD95EF1" w14:textId="77777777" w:rsidR="009D7490" w:rsidRPr="009D7490" w:rsidRDefault="009D7490" w:rsidP="009D7490">
      <w:pPr>
        <w:overflowPunct w:val="0"/>
        <w:autoSpaceDE w:val="0"/>
        <w:autoSpaceDN w:val="0"/>
        <w:adjustRightInd w:val="0"/>
        <w:textAlignment w:val="baseline"/>
        <w:rPr>
          <w:rFonts w:ascii="Times New Roman" w:hAnsi="Times New Roman"/>
          <w:i w:val="0"/>
          <w:szCs w:val="28"/>
        </w:rPr>
      </w:pPr>
      <w:r w:rsidRPr="009D7490">
        <w:rPr>
          <w:rFonts w:ascii="Times New Roman" w:hAnsi="Times New Roman"/>
          <w:i w:val="0"/>
          <w:szCs w:val="28"/>
        </w:rPr>
        <w:t xml:space="preserve">Срок прохождения практики </w:t>
      </w:r>
      <w:r w:rsidR="00471D36">
        <w:rPr>
          <w:rFonts w:ascii="Times New Roman" w:hAnsi="Times New Roman"/>
          <w:i w:val="0"/>
          <w:color w:val="000000"/>
          <w:szCs w:val="28"/>
        </w:rPr>
        <w:t>с 01 декабря</w:t>
      </w:r>
      <w:r w:rsidR="00086615">
        <w:rPr>
          <w:rFonts w:ascii="Times New Roman" w:hAnsi="Times New Roman"/>
          <w:i w:val="0"/>
          <w:color w:val="000000"/>
          <w:szCs w:val="28"/>
        </w:rPr>
        <w:t xml:space="preserve"> 2021 г. –</w:t>
      </w:r>
      <w:r w:rsidR="00471D36">
        <w:rPr>
          <w:rFonts w:ascii="Times New Roman" w:hAnsi="Times New Roman"/>
          <w:i w:val="0"/>
          <w:color w:val="000000"/>
          <w:szCs w:val="28"/>
        </w:rPr>
        <w:t xml:space="preserve"> 21 декабря</w:t>
      </w:r>
      <w:r w:rsidRPr="009F5DC8">
        <w:rPr>
          <w:rFonts w:ascii="Times New Roman" w:hAnsi="Times New Roman"/>
          <w:i w:val="0"/>
          <w:color w:val="000000"/>
          <w:szCs w:val="28"/>
        </w:rPr>
        <w:t xml:space="preserve"> 2021 г</w:t>
      </w:r>
      <w:r w:rsidRPr="00774B7E">
        <w:rPr>
          <w:rFonts w:ascii="Times New Roman" w:hAnsi="Times New Roman"/>
          <w:i w:val="0"/>
          <w:color w:val="000000"/>
          <w:szCs w:val="28"/>
        </w:rPr>
        <w:t>.</w:t>
      </w:r>
    </w:p>
    <w:p w14:paraId="111C2BEE" w14:textId="77777777" w:rsidR="009D7490" w:rsidRPr="009D7490" w:rsidRDefault="009D7490" w:rsidP="009D7490">
      <w:pPr>
        <w:overflowPunct w:val="0"/>
        <w:autoSpaceDE w:val="0"/>
        <w:autoSpaceDN w:val="0"/>
        <w:adjustRightInd w:val="0"/>
        <w:textAlignment w:val="baseline"/>
        <w:rPr>
          <w:rFonts w:ascii="Times New Roman" w:hAnsi="Times New Roman"/>
          <w:i w:val="0"/>
          <w:szCs w:val="28"/>
          <w:vertAlign w:val="superscript"/>
        </w:rPr>
      </w:pPr>
      <w:r w:rsidRPr="009D7490">
        <w:rPr>
          <w:rFonts w:ascii="Times New Roman" w:hAnsi="Times New Roman"/>
          <w:i w:val="0"/>
          <w:szCs w:val="28"/>
          <w:vertAlign w:val="superscript"/>
        </w:rPr>
        <w:t xml:space="preserve">                                                                                                  </w:t>
      </w:r>
      <w:r w:rsidR="00B95FF2">
        <w:rPr>
          <w:rFonts w:ascii="Times New Roman" w:hAnsi="Times New Roman"/>
          <w:i w:val="0"/>
          <w:szCs w:val="28"/>
          <w:vertAlign w:val="superscript"/>
        </w:rPr>
        <w:t xml:space="preserve">    </w:t>
      </w:r>
      <w:r w:rsidRPr="009D7490">
        <w:rPr>
          <w:rFonts w:ascii="Times New Roman" w:hAnsi="Times New Roman"/>
          <w:i w:val="0"/>
          <w:szCs w:val="28"/>
          <w:vertAlign w:val="superscript"/>
        </w:rPr>
        <w:t xml:space="preserve">      </w:t>
      </w:r>
    </w:p>
    <w:p w14:paraId="00CDFDEA" w14:textId="2B29FA9C" w:rsidR="009D7490" w:rsidRPr="00E0235C" w:rsidRDefault="009D7490" w:rsidP="009D7490">
      <w:pPr>
        <w:tabs>
          <w:tab w:val="left" w:pos="3544"/>
          <w:tab w:val="left" w:pos="6946"/>
        </w:tabs>
        <w:overflowPunct w:val="0"/>
        <w:autoSpaceDE w:val="0"/>
        <w:autoSpaceDN w:val="0"/>
        <w:adjustRightInd w:val="0"/>
        <w:textAlignment w:val="baseline"/>
        <w:rPr>
          <w:rFonts w:ascii="Times New Roman" w:hAnsi="Times New Roman"/>
          <w:i w:val="0"/>
          <w:szCs w:val="28"/>
        </w:rPr>
      </w:pPr>
      <w:r w:rsidRPr="009D7490">
        <w:rPr>
          <w:rFonts w:ascii="Times New Roman" w:hAnsi="Times New Roman"/>
          <w:i w:val="0"/>
          <w:szCs w:val="28"/>
        </w:rPr>
        <w:t xml:space="preserve">Автор отчёта     </w:t>
      </w:r>
      <w:r w:rsidRPr="00E0235C">
        <w:rPr>
          <w:rFonts w:ascii="Times New Roman" w:hAnsi="Times New Roman"/>
          <w:i w:val="0"/>
          <w:szCs w:val="28"/>
        </w:rPr>
        <w:t>__________________________________</w:t>
      </w:r>
      <w:r w:rsidR="00CE4CC4" w:rsidRPr="00E0235C">
        <w:rPr>
          <w:rFonts w:ascii="Times New Roman" w:hAnsi="Times New Roman"/>
          <w:i w:val="0"/>
          <w:szCs w:val="28"/>
        </w:rPr>
        <w:t>__</w:t>
      </w:r>
      <w:r w:rsidRPr="00E0235C">
        <w:rPr>
          <w:rFonts w:ascii="Times New Roman" w:hAnsi="Times New Roman"/>
          <w:i w:val="0"/>
          <w:szCs w:val="28"/>
        </w:rPr>
        <w:t>___</w:t>
      </w:r>
      <w:r w:rsidR="00E0235C">
        <w:rPr>
          <w:rFonts w:ascii="Times New Roman" w:hAnsi="Times New Roman"/>
          <w:i w:val="0"/>
          <w:szCs w:val="28"/>
        </w:rPr>
        <w:t>___</w:t>
      </w:r>
      <w:r w:rsidRPr="00E0235C">
        <w:rPr>
          <w:rFonts w:ascii="Times New Roman" w:hAnsi="Times New Roman"/>
          <w:i w:val="0"/>
          <w:szCs w:val="28"/>
        </w:rPr>
        <w:t>_</w:t>
      </w:r>
      <w:r w:rsidR="00847FFE">
        <w:rPr>
          <w:rFonts w:ascii="Times New Roman" w:hAnsi="Times New Roman"/>
          <w:i w:val="0"/>
          <w:szCs w:val="28"/>
        </w:rPr>
        <w:t>Д</w:t>
      </w:r>
      <w:r w:rsidR="00816807">
        <w:rPr>
          <w:rFonts w:ascii="Times New Roman" w:hAnsi="Times New Roman"/>
          <w:i w:val="0"/>
          <w:szCs w:val="28"/>
        </w:rPr>
        <w:t xml:space="preserve">. </w:t>
      </w:r>
      <w:r w:rsidR="00847FFE">
        <w:rPr>
          <w:rFonts w:ascii="Times New Roman" w:hAnsi="Times New Roman"/>
          <w:i w:val="0"/>
          <w:szCs w:val="28"/>
        </w:rPr>
        <w:t>Р</w:t>
      </w:r>
      <w:r w:rsidR="00E0235C">
        <w:rPr>
          <w:rFonts w:ascii="Times New Roman" w:hAnsi="Times New Roman"/>
          <w:i w:val="0"/>
          <w:szCs w:val="28"/>
        </w:rPr>
        <w:t xml:space="preserve">. </w:t>
      </w:r>
      <w:r w:rsidR="00847FFE">
        <w:rPr>
          <w:rFonts w:ascii="Times New Roman" w:hAnsi="Times New Roman"/>
          <w:i w:val="0"/>
          <w:szCs w:val="28"/>
        </w:rPr>
        <w:t>Чураков</w:t>
      </w:r>
    </w:p>
    <w:p w14:paraId="7992B32D" w14:textId="77777777" w:rsidR="009D7490" w:rsidRPr="00B95FF2" w:rsidRDefault="009D7490" w:rsidP="009D7490">
      <w:pPr>
        <w:overflowPunct w:val="0"/>
        <w:autoSpaceDE w:val="0"/>
        <w:autoSpaceDN w:val="0"/>
        <w:adjustRightInd w:val="0"/>
        <w:textAlignment w:val="baseline"/>
        <w:rPr>
          <w:rFonts w:ascii="Times New Roman" w:hAnsi="Times New Roman"/>
          <w:i w:val="0"/>
          <w:sz w:val="16"/>
          <w:szCs w:val="28"/>
        </w:rPr>
      </w:pPr>
      <w:r w:rsidRPr="00B95FF2">
        <w:rPr>
          <w:rFonts w:ascii="Times New Roman" w:hAnsi="Times New Roman"/>
          <w:i w:val="0"/>
          <w:sz w:val="16"/>
          <w:szCs w:val="28"/>
        </w:rPr>
        <w:t xml:space="preserve">                                                   </w:t>
      </w:r>
      <w:r w:rsidR="00B95FF2">
        <w:rPr>
          <w:rFonts w:ascii="Times New Roman" w:hAnsi="Times New Roman"/>
          <w:i w:val="0"/>
          <w:sz w:val="16"/>
          <w:szCs w:val="28"/>
        </w:rPr>
        <w:t xml:space="preserve">                                                   </w:t>
      </w:r>
      <w:r w:rsidRPr="00B95FF2">
        <w:rPr>
          <w:rFonts w:ascii="Times New Roman" w:hAnsi="Times New Roman"/>
          <w:i w:val="0"/>
          <w:sz w:val="16"/>
          <w:szCs w:val="28"/>
        </w:rPr>
        <w:t xml:space="preserve">      подпись, дата</w:t>
      </w:r>
    </w:p>
    <w:p w14:paraId="0BF0B5E5" w14:textId="70C7148E" w:rsidR="009D7490" w:rsidRPr="009D7490" w:rsidRDefault="009D7490" w:rsidP="009D7490">
      <w:pPr>
        <w:overflowPunct w:val="0"/>
        <w:autoSpaceDE w:val="0"/>
        <w:autoSpaceDN w:val="0"/>
        <w:adjustRightInd w:val="0"/>
        <w:textAlignment w:val="baseline"/>
        <w:rPr>
          <w:rFonts w:ascii="Times New Roman" w:hAnsi="Times New Roman"/>
          <w:i w:val="0"/>
          <w:szCs w:val="28"/>
        </w:rPr>
      </w:pPr>
      <w:r w:rsidRPr="009D7490">
        <w:rPr>
          <w:rFonts w:ascii="Times New Roman" w:hAnsi="Times New Roman"/>
          <w:i w:val="0"/>
          <w:szCs w:val="28"/>
        </w:rPr>
        <w:t xml:space="preserve">Обозначение отчёта: </w:t>
      </w:r>
      <w:r w:rsidR="00CE4CC4" w:rsidRPr="009D7490">
        <w:rPr>
          <w:rFonts w:ascii="Times New Roman" w:hAnsi="Times New Roman"/>
          <w:i w:val="0"/>
          <w:szCs w:val="28"/>
        </w:rPr>
        <w:t>ОП–</w:t>
      </w:r>
      <w:r w:rsidR="00CE4CC4" w:rsidRPr="00334ECE">
        <w:rPr>
          <w:rFonts w:ascii="Times New Roman" w:hAnsi="Times New Roman"/>
          <w:i w:val="0"/>
          <w:szCs w:val="28"/>
        </w:rPr>
        <w:t>02069964–</w:t>
      </w:r>
      <w:r w:rsidR="00CE4CC4" w:rsidRPr="00334ECE">
        <w:rPr>
          <w:rFonts w:ascii="Times New Roman" w:hAnsi="Times New Roman"/>
          <w:i w:val="0"/>
          <w:color w:val="000000"/>
          <w:szCs w:val="28"/>
        </w:rPr>
        <w:t xml:space="preserve"> У–09.02.03–</w:t>
      </w:r>
      <w:r w:rsidR="00CE4CC4">
        <w:rPr>
          <w:rFonts w:ascii="Times New Roman" w:hAnsi="Times New Roman"/>
          <w:i w:val="0"/>
          <w:color w:val="000000"/>
          <w:szCs w:val="28"/>
        </w:rPr>
        <w:t>3</w:t>
      </w:r>
      <w:r w:rsidR="00196A19">
        <w:rPr>
          <w:rFonts w:ascii="Times New Roman" w:hAnsi="Times New Roman"/>
          <w:i w:val="0"/>
          <w:color w:val="000000"/>
          <w:szCs w:val="28"/>
        </w:rPr>
        <w:t>8</w:t>
      </w:r>
      <w:r w:rsidR="00CE4CC4" w:rsidRPr="00334ECE">
        <w:rPr>
          <w:rFonts w:ascii="Times New Roman" w:hAnsi="Times New Roman"/>
          <w:i w:val="0"/>
          <w:color w:val="000000"/>
          <w:szCs w:val="28"/>
        </w:rPr>
        <w:t>–21</w:t>
      </w:r>
    </w:p>
    <w:p w14:paraId="2C7ECA77" w14:textId="77777777" w:rsidR="009D7490" w:rsidRPr="009D7490" w:rsidRDefault="009D7490" w:rsidP="009D7490">
      <w:pPr>
        <w:overflowPunct w:val="0"/>
        <w:autoSpaceDE w:val="0"/>
        <w:autoSpaceDN w:val="0"/>
        <w:adjustRightInd w:val="0"/>
        <w:textAlignment w:val="baseline"/>
        <w:rPr>
          <w:rFonts w:ascii="Times New Roman" w:hAnsi="Times New Roman"/>
          <w:i w:val="0"/>
          <w:szCs w:val="28"/>
        </w:rPr>
      </w:pPr>
    </w:p>
    <w:p w14:paraId="1729FA85" w14:textId="47B00754" w:rsidR="00B95FF2" w:rsidRDefault="009D7490" w:rsidP="00B95FF2">
      <w:pPr>
        <w:overflowPunct w:val="0"/>
        <w:autoSpaceDE w:val="0"/>
        <w:autoSpaceDN w:val="0"/>
        <w:adjustRightInd w:val="0"/>
        <w:jc w:val="left"/>
        <w:textAlignment w:val="baseline"/>
        <w:rPr>
          <w:rFonts w:ascii="Times New Roman" w:hAnsi="Times New Roman"/>
          <w:i w:val="0"/>
          <w:szCs w:val="28"/>
        </w:rPr>
      </w:pPr>
      <w:r w:rsidRPr="009D7490">
        <w:rPr>
          <w:rFonts w:ascii="Times New Roman" w:hAnsi="Times New Roman"/>
          <w:i w:val="0"/>
          <w:szCs w:val="28"/>
        </w:rPr>
        <w:t>Руководитель практики</w:t>
      </w:r>
      <w:r w:rsidR="00196A19">
        <w:rPr>
          <w:rFonts w:ascii="Times New Roman" w:hAnsi="Times New Roman"/>
          <w:i w:val="0"/>
          <w:szCs w:val="28"/>
        </w:rPr>
        <w:t>,</w:t>
      </w:r>
    </w:p>
    <w:p w14:paraId="0219BCEC" w14:textId="2146C0D8" w:rsidR="00B95FF2" w:rsidRDefault="00B95FF2" w:rsidP="00B95FF2">
      <w:pPr>
        <w:overflowPunct w:val="0"/>
        <w:autoSpaceDE w:val="0"/>
        <w:autoSpaceDN w:val="0"/>
        <w:adjustRightInd w:val="0"/>
        <w:jc w:val="left"/>
        <w:textAlignment w:val="baseline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>преподаватель      _________</w:t>
      </w:r>
      <w:r w:rsidR="006C573E">
        <w:rPr>
          <w:rFonts w:ascii="Times New Roman" w:hAnsi="Times New Roman"/>
          <w:i w:val="0"/>
          <w:szCs w:val="28"/>
        </w:rPr>
        <w:t>_______________________</w:t>
      </w:r>
      <w:r w:rsidR="00CE4CC4">
        <w:rPr>
          <w:rFonts w:ascii="Times New Roman" w:hAnsi="Times New Roman"/>
          <w:i w:val="0"/>
          <w:szCs w:val="28"/>
        </w:rPr>
        <w:t>______</w:t>
      </w:r>
      <w:r w:rsidR="006C573E">
        <w:rPr>
          <w:rFonts w:ascii="Times New Roman" w:hAnsi="Times New Roman"/>
          <w:i w:val="0"/>
          <w:szCs w:val="28"/>
        </w:rPr>
        <w:t>____</w:t>
      </w:r>
      <w:r w:rsidR="00847FFE">
        <w:rPr>
          <w:rFonts w:ascii="Times New Roman" w:hAnsi="Times New Roman"/>
          <w:i w:val="0"/>
          <w:szCs w:val="28"/>
        </w:rPr>
        <w:t>Н.</w:t>
      </w:r>
      <w:r w:rsidR="00816807">
        <w:rPr>
          <w:rFonts w:ascii="Times New Roman" w:hAnsi="Times New Roman"/>
          <w:i w:val="0"/>
          <w:szCs w:val="28"/>
        </w:rPr>
        <w:t xml:space="preserve"> </w:t>
      </w:r>
      <w:r w:rsidR="00CE4CC4">
        <w:rPr>
          <w:rFonts w:ascii="Times New Roman" w:hAnsi="Times New Roman"/>
          <w:i w:val="0"/>
          <w:szCs w:val="28"/>
        </w:rPr>
        <w:t>А. Базеева</w:t>
      </w:r>
    </w:p>
    <w:p w14:paraId="307153EC" w14:textId="77777777" w:rsidR="009D7490" w:rsidRPr="00B95FF2" w:rsidRDefault="00B95FF2" w:rsidP="00866FAB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rFonts w:ascii="Times New Roman" w:hAnsi="Times New Roman"/>
          <w:i w:val="0"/>
          <w:sz w:val="16"/>
          <w:szCs w:val="28"/>
        </w:rPr>
      </w:pPr>
      <w:r w:rsidRPr="00B95FF2">
        <w:rPr>
          <w:rFonts w:ascii="Times New Roman" w:hAnsi="Times New Roman"/>
          <w:i w:val="0"/>
          <w:sz w:val="16"/>
          <w:szCs w:val="28"/>
        </w:rPr>
        <w:t>п</w:t>
      </w:r>
      <w:r w:rsidR="009D7490" w:rsidRPr="00B95FF2">
        <w:rPr>
          <w:rFonts w:ascii="Times New Roman" w:hAnsi="Times New Roman"/>
          <w:i w:val="0"/>
          <w:sz w:val="16"/>
          <w:szCs w:val="28"/>
        </w:rPr>
        <w:t>одпись, дата</w:t>
      </w:r>
    </w:p>
    <w:p w14:paraId="06AD4255" w14:textId="77777777" w:rsidR="009D7490" w:rsidRPr="009D7490" w:rsidRDefault="009D7490" w:rsidP="00AE19EA">
      <w:pPr>
        <w:overflowPunct w:val="0"/>
        <w:autoSpaceDE w:val="0"/>
        <w:autoSpaceDN w:val="0"/>
        <w:adjustRightInd w:val="0"/>
        <w:textAlignment w:val="baseline"/>
        <w:rPr>
          <w:rFonts w:ascii="Times New Roman" w:hAnsi="Times New Roman"/>
          <w:i w:val="0"/>
          <w:szCs w:val="28"/>
        </w:rPr>
      </w:pPr>
      <w:r w:rsidRPr="009D7490">
        <w:rPr>
          <w:rFonts w:ascii="Times New Roman" w:hAnsi="Times New Roman"/>
          <w:i w:val="0"/>
          <w:szCs w:val="28"/>
        </w:rPr>
        <w:t xml:space="preserve">Отчёт защищён </w:t>
      </w:r>
      <w:r w:rsidR="00B95FF2">
        <w:rPr>
          <w:rFonts w:ascii="Times New Roman" w:hAnsi="Times New Roman"/>
          <w:i w:val="0"/>
          <w:szCs w:val="28"/>
        </w:rPr>
        <w:t>___</w:t>
      </w:r>
      <w:r w:rsidRPr="009D7490">
        <w:rPr>
          <w:rFonts w:ascii="Times New Roman" w:hAnsi="Times New Roman"/>
          <w:i w:val="0"/>
          <w:szCs w:val="28"/>
        </w:rPr>
        <w:t>__________ Оценка _______________</w:t>
      </w:r>
    </w:p>
    <w:p w14:paraId="3FD666D5" w14:textId="7F79CF5E" w:rsidR="00B13097" w:rsidRPr="00C316E9" w:rsidRDefault="009D7490" w:rsidP="00AE19EA">
      <w:pPr>
        <w:overflowPunct w:val="0"/>
        <w:autoSpaceDE w:val="0"/>
        <w:autoSpaceDN w:val="0"/>
        <w:adjustRightInd w:val="0"/>
        <w:textAlignment w:val="baseline"/>
        <w:rPr>
          <w:rFonts w:ascii="Times New Roman" w:hAnsi="Times New Roman"/>
          <w:i w:val="0"/>
          <w:sz w:val="16"/>
          <w:szCs w:val="28"/>
        </w:rPr>
      </w:pPr>
      <w:r w:rsidRPr="00B95FF2">
        <w:rPr>
          <w:rFonts w:ascii="Times New Roman" w:hAnsi="Times New Roman"/>
          <w:i w:val="0"/>
          <w:sz w:val="16"/>
          <w:szCs w:val="28"/>
        </w:rPr>
        <w:t xml:space="preserve">                              </w:t>
      </w:r>
      <w:r w:rsidR="00B95FF2">
        <w:rPr>
          <w:rFonts w:ascii="Times New Roman" w:hAnsi="Times New Roman"/>
          <w:i w:val="0"/>
          <w:sz w:val="16"/>
          <w:szCs w:val="28"/>
        </w:rPr>
        <w:t xml:space="preserve">           </w:t>
      </w:r>
      <w:r w:rsidRPr="00B95FF2">
        <w:rPr>
          <w:rFonts w:ascii="Times New Roman" w:hAnsi="Times New Roman"/>
          <w:i w:val="0"/>
          <w:sz w:val="16"/>
          <w:szCs w:val="28"/>
        </w:rPr>
        <w:t xml:space="preserve">    </w:t>
      </w:r>
      <w:r w:rsidR="00866FAB">
        <w:rPr>
          <w:rFonts w:ascii="Times New Roman" w:hAnsi="Times New Roman"/>
          <w:i w:val="0"/>
          <w:sz w:val="16"/>
          <w:szCs w:val="28"/>
        </w:rPr>
        <w:t xml:space="preserve">                </w:t>
      </w:r>
      <w:r w:rsidRPr="00B95FF2">
        <w:rPr>
          <w:rFonts w:ascii="Times New Roman" w:hAnsi="Times New Roman"/>
          <w:i w:val="0"/>
          <w:sz w:val="16"/>
          <w:szCs w:val="28"/>
        </w:rPr>
        <w:t xml:space="preserve"> дата</w:t>
      </w:r>
    </w:p>
    <w:p w14:paraId="1F33DCD0" w14:textId="77777777" w:rsidR="00B13097" w:rsidRPr="009D7490" w:rsidRDefault="00B13097" w:rsidP="00C316E9">
      <w:pPr>
        <w:overflowPunct w:val="0"/>
        <w:autoSpaceDE w:val="0"/>
        <w:autoSpaceDN w:val="0"/>
        <w:adjustRightInd w:val="0"/>
        <w:spacing w:line="288" w:lineRule="auto"/>
        <w:textAlignment w:val="baseline"/>
        <w:rPr>
          <w:rFonts w:ascii="Times New Roman" w:hAnsi="Times New Roman"/>
          <w:i w:val="0"/>
          <w:szCs w:val="28"/>
        </w:rPr>
      </w:pPr>
    </w:p>
    <w:p w14:paraId="23AACC77" w14:textId="77777777" w:rsidR="009D7490" w:rsidRPr="009D7490" w:rsidRDefault="00B95FF2" w:rsidP="009D7490">
      <w:pPr>
        <w:overflowPunct w:val="0"/>
        <w:autoSpaceDE w:val="0"/>
        <w:autoSpaceDN w:val="0"/>
        <w:adjustRightInd w:val="0"/>
        <w:spacing w:line="288" w:lineRule="auto"/>
        <w:jc w:val="center"/>
        <w:textAlignment w:val="baseline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>Саранск 2021</w:t>
      </w:r>
    </w:p>
    <w:p w14:paraId="691E2E94" w14:textId="77777777" w:rsidR="001838F0" w:rsidRDefault="001838F0" w:rsidP="00D73937">
      <w:pPr>
        <w:rPr>
          <w:rFonts w:ascii="Times New Roman" w:hAnsi="Times New Roman"/>
          <w:i w:val="0"/>
          <w:szCs w:val="28"/>
        </w:rPr>
      </w:pPr>
    </w:p>
    <w:p w14:paraId="4DBD8767" w14:textId="77777777" w:rsidR="009B7918" w:rsidRPr="009B7918" w:rsidRDefault="009B7918" w:rsidP="009B7918"/>
    <w:p w14:paraId="5500ECEB" w14:textId="77777777" w:rsidR="009B7918" w:rsidRPr="009B7918" w:rsidRDefault="009B7918" w:rsidP="009B7918"/>
    <w:p w14:paraId="1E00A28D" w14:textId="77777777" w:rsidR="009B7918" w:rsidRDefault="009B7918" w:rsidP="009B7918">
      <w:pPr>
        <w:rPr>
          <w:rFonts w:ascii="Times New Roman" w:hAnsi="Times New Roman"/>
          <w:i w:val="0"/>
          <w:szCs w:val="28"/>
        </w:rPr>
      </w:pPr>
    </w:p>
    <w:p w14:paraId="612DCD3F" w14:textId="77777777" w:rsidR="009B7918" w:rsidRDefault="009B7918" w:rsidP="009B7918">
      <w:pPr>
        <w:rPr>
          <w:rFonts w:ascii="Times New Roman" w:hAnsi="Times New Roman"/>
          <w:i w:val="0"/>
          <w:szCs w:val="28"/>
        </w:rPr>
      </w:pPr>
    </w:p>
    <w:p w14:paraId="6A72ADD8" w14:textId="1968B67E" w:rsidR="009B7918" w:rsidRPr="009B7918" w:rsidRDefault="009B7918" w:rsidP="009B7918">
      <w:pPr>
        <w:sectPr w:rsidR="009B7918" w:rsidRPr="009B7918" w:rsidSect="00811F3D">
          <w:headerReference w:type="default" r:id="rId9"/>
          <w:footerReference w:type="default" r:id="rId10"/>
          <w:headerReference w:type="first" r:id="rId11"/>
          <w:footerReference w:type="first" r:id="rId12"/>
          <w:type w:val="nextColumn"/>
          <w:pgSz w:w="11907" w:h="16840" w:code="9"/>
          <w:pgMar w:top="1134" w:right="567" w:bottom="1134" w:left="1701" w:header="284" w:footer="284" w:gutter="0"/>
          <w:cols w:space="720"/>
        </w:sectPr>
      </w:pPr>
    </w:p>
    <w:p w14:paraId="4C8435A6" w14:textId="77777777" w:rsidR="00473A38" w:rsidRPr="00202362" w:rsidRDefault="00473A38" w:rsidP="00473A38">
      <w:pPr>
        <w:tabs>
          <w:tab w:val="left" w:pos="709"/>
        </w:tabs>
        <w:spacing w:line="360" w:lineRule="auto"/>
        <w:contextualSpacing/>
        <w:jc w:val="center"/>
        <w:rPr>
          <w:rFonts w:ascii="Times New Roman" w:hAnsi="Times New Roman"/>
          <w:b/>
          <w:bCs/>
          <w:i w:val="0"/>
          <w:color w:val="000000" w:themeColor="text1"/>
          <w:szCs w:val="28"/>
        </w:rPr>
      </w:pPr>
      <w:r w:rsidRPr="005146EC">
        <w:rPr>
          <w:rFonts w:ascii="Times New Roman" w:hAnsi="Times New Roman"/>
          <w:b/>
          <w:bCs/>
          <w:i w:val="0"/>
          <w:color w:val="000000" w:themeColor="text1"/>
          <w:szCs w:val="28"/>
        </w:rPr>
        <w:lastRenderedPageBreak/>
        <w:t>СОДЕРЖАНИЕ</w:t>
      </w:r>
    </w:p>
    <w:p w14:paraId="070AF6A7" w14:textId="77777777" w:rsidR="00473A38" w:rsidRPr="00202362" w:rsidRDefault="00473A38" w:rsidP="00B079D7">
      <w:pPr>
        <w:tabs>
          <w:tab w:val="left" w:pos="709"/>
        </w:tabs>
        <w:spacing w:line="360" w:lineRule="auto"/>
        <w:ind w:firstLine="720"/>
        <w:contextualSpacing/>
        <w:rPr>
          <w:rFonts w:ascii="Times New Roman" w:hAnsi="Times New Roman"/>
          <w:b/>
          <w:bCs/>
          <w:i w:val="0"/>
          <w:color w:val="000000" w:themeColor="text1"/>
          <w:szCs w:val="28"/>
        </w:rPr>
      </w:pPr>
    </w:p>
    <w:tbl>
      <w:tblPr>
        <w:tblStyle w:val="11"/>
        <w:tblW w:w="0" w:type="auto"/>
        <w:tblInd w:w="3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76"/>
        <w:gridCol w:w="702"/>
      </w:tblGrid>
      <w:tr w:rsidR="00693508" w:rsidRPr="00202362" w14:paraId="61778915" w14:textId="77777777" w:rsidTr="00693508">
        <w:tc>
          <w:tcPr>
            <w:tcW w:w="8676" w:type="dxa"/>
          </w:tcPr>
          <w:p w14:paraId="2B79799A" w14:textId="77777777" w:rsidR="00693508" w:rsidRPr="00202362" w:rsidRDefault="00693508" w:rsidP="00E46AA0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1 </w:t>
            </w:r>
            <w:r w:rsidRPr="00202362">
              <w:rPr>
                <w:rFonts w:ascii="Times New Roman" w:hAnsi="Times New Roman"/>
                <w:i w:val="0"/>
                <w:color w:val="000000" w:themeColor="text1"/>
              </w:rPr>
              <w:t>Правила безопасности на рабочем месте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>………………………………</w:t>
            </w:r>
          </w:p>
        </w:tc>
        <w:tc>
          <w:tcPr>
            <w:tcW w:w="702" w:type="dxa"/>
          </w:tcPr>
          <w:p w14:paraId="6E3AD12C" w14:textId="77777777" w:rsidR="00693508" w:rsidRPr="00202362" w:rsidRDefault="00693508" w:rsidP="00E46AA0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4</w:t>
            </w:r>
          </w:p>
        </w:tc>
      </w:tr>
      <w:tr w:rsidR="00693508" w:rsidRPr="00202362" w14:paraId="3DE709F9" w14:textId="77777777" w:rsidTr="00693508">
        <w:tc>
          <w:tcPr>
            <w:tcW w:w="8676" w:type="dxa"/>
          </w:tcPr>
          <w:p w14:paraId="41D2CD76" w14:textId="77777777" w:rsidR="00693508" w:rsidRPr="00AA48B8" w:rsidRDefault="00693508" w:rsidP="00E46AA0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/>
              </w:rPr>
              <w:t xml:space="preserve">2 </w:t>
            </w:r>
            <w:r w:rsidRPr="005A11F6">
              <w:rPr>
                <w:rFonts w:ascii="Times New Roman" w:hAnsi="Times New Roman"/>
                <w:i w:val="0"/>
                <w:color w:val="000000"/>
              </w:rPr>
              <w:t>Общая характеристика базы практики</w:t>
            </w:r>
            <w:r>
              <w:rPr>
                <w:rFonts w:ascii="Times New Roman" w:hAnsi="Times New Roman"/>
                <w:i w:val="0"/>
                <w:color w:val="000000"/>
              </w:rPr>
              <w:t>…………………………………</w:t>
            </w:r>
          </w:p>
        </w:tc>
        <w:tc>
          <w:tcPr>
            <w:tcW w:w="702" w:type="dxa"/>
          </w:tcPr>
          <w:p w14:paraId="4F20F1BF" w14:textId="77777777" w:rsidR="00693508" w:rsidRPr="00202362" w:rsidRDefault="00693508" w:rsidP="00E46AA0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5</w:t>
            </w:r>
          </w:p>
        </w:tc>
      </w:tr>
      <w:tr w:rsidR="00693508" w:rsidRPr="00202362" w14:paraId="074354E0" w14:textId="77777777" w:rsidTr="00693508">
        <w:tc>
          <w:tcPr>
            <w:tcW w:w="8676" w:type="dxa"/>
          </w:tcPr>
          <w:p w14:paraId="63766A46" w14:textId="1AE1B827" w:rsidR="00693508" w:rsidRDefault="00693508" w:rsidP="00E46AA0">
            <w:pPr>
              <w:spacing w:line="360" w:lineRule="auto"/>
              <w:rPr>
                <w:rFonts w:ascii="Times New Roman" w:hAnsi="Times New Roman"/>
                <w:i w:val="0"/>
                <w:color w:val="000000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3 День 1. </w:t>
            </w:r>
            <w:r w:rsidRPr="005146EC">
              <w:rPr>
                <w:rFonts w:ascii="Times New Roman" w:hAnsi="Times New Roman"/>
                <w:i w:val="0"/>
                <w:color w:val="000000" w:themeColor="text1"/>
              </w:rPr>
              <w:t>Выбор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> </w:t>
            </w:r>
            <w:r w:rsidRPr="005146EC">
              <w:rPr>
                <w:rFonts w:ascii="Times New Roman" w:hAnsi="Times New Roman"/>
                <w:i w:val="0"/>
                <w:color w:val="000000" w:themeColor="text1"/>
              </w:rPr>
              <w:t>методов,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> </w:t>
            </w:r>
            <w:r w:rsidRPr="005146EC">
              <w:rPr>
                <w:rFonts w:ascii="Times New Roman" w:hAnsi="Times New Roman"/>
                <w:i w:val="0"/>
                <w:color w:val="000000" w:themeColor="text1"/>
              </w:rPr>
              <w:t>инструментов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> </w:t>
            </w:r>
            <w:r w:rsidRPr="005146EC">
              <w:rPr>
                <w:rFonts w:ascii="Times New Roman" w:hAnsi="Times New Roman"/>
                <w:i w:val="0"/>
                <w:color w:val="000000" w:themeColor="text1"/>
              </w:rPr>
              <w:t>и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> </w:t>
            </w:r>
            <w:r w:rsidRPr="005146EC">
              <w:rPr>
                <w:rFonts w:ascii="Times New Roman" w:hAnsi="Times New Roman"/>
                <w:i w:val="0"/>
                <w:color w:val="000000" w:themeColor="text1"/>
              </w:rPr>
              <w:t>технологий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> </w:t>
            </w:r>
            <w:r w:rsidRPr="005146EC">
              <w:rPr>
                <w:rFonts w:ascii="Times New Roman" w:hAnsi="Times New Roman"/>
                <w:i w:val="0"/>
                <w:color w:val="000000" w:themeColor="text1"/>
              </w:rPr>
              <w:t>для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> </w:t>
            </w:r>
            <w:r w:rsidRPr="005146EC">
              <w:rPr>
                <w:rFonts w:ascii="Times New Roman" w:hAnsi="Times New Roman"/>
                <w:i w:val="0"/>
                <w:color w:val="000000" w:themeColor="text1"/>
              </w:rPr>
              <w:t>реализации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 xml:space="preserve"> </w:t>
            </w:r>
            <w:r w:rsidRPr="005146EC">
              <w:rPr>
                <w:rFonts w:ascii="Times New Roman" w:hAnsi="Times New Roman"/>
                <w:i w:val="0"/>
                <w:color w:val="000000" w:themeColor="text1"/>
              </w:rPr>
              <w:t>поставленных задач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>……………………………………………………….</w:t>
            </w:r>
          </w:p>
        </w:tc>
        <w:tc>
          <w:tcPr>
            <w:tcW w:w="702" w:type="dxa"/>
          </w:tcPr>
          <w:p w14:paraId="50D7F0F2" w14:textId="77777777" w:rsidR="00693508" w:rsidRDefault="00693508" w:rsidP="00E46AA0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 w:rsidRPr="00255832">
              <w:rPr>
                <w:rFonts w:ascii="Times New Roman" w:hAnsi="Times New Roman"/>
                <w:i w:val="0"/>
                <w:color w:val="FFFFFF" w:themeColor="background1"/>
              </w:rPr>
              <w:t>___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>6</w:t>
            </w:r>
          </w:p>
        </w:tc>
      </w:tr>
      <w:tr w:rsidR="00693508" w:rsidRPr="00202362" w14:paraId="6AA14BA1" w14:textId="77777777" w:rsidTr="00693508">
        <w:tc>
          <w:tcPr>
            <w:tcW w:w="8676" w:type="dxa"/>
          </w:tcPr>
          <w:p w14:paraId="3D1BCA80" w14:textId="77777777" w:rsidR="00693508" w:rsidRPr="0072083C" w:rsidRDefault="00693508" w:rsidP="00E46AA0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4 </w:t>
            </w:r>
            <w:r w:rsidRPr="00C44AC2">
              <w:rPr>
                <w:rFonts w:ascii="Times New Roman" w:hAnsi="Times New Roman"/>
                <w:i w:val="0"/>
                <w:szCs w:val="28"/>
              </w:rPr>
              <w:t xml:space="preserve">День </w:t>
            </w:r>
            <w:r>
              <w:rPr>
                <w:rFonts w:ascii="Times New Roman" w:hAnsi="Times New Roman"/>
                <w:i w:val="0"/>
                <w:szCs w:val="28"/>
              </w:rPr>
              <w:t>2</w:t>
            </w:r>
            <w:r w:rsidRPr="00C44AC2">
              <w:rPr>
                <w:rFonts w:ascii="Times New Roman" w:hAnsi="Times New Roman"/>
                <w:i w:val="0"/>
                <w:szCs w:val="28"/>
              </w:rPr>
              <w:t xml:space="preserve">. </w:t>
            </w:r>
            <w:r>
              <w:rPr>
                <w:rFonts w:ascii="Times New Roman" w:hAnsi="Times New Roman"/>
                <w:i w:val="0"/>
                <w:szCs w:val="28"/>
              </w:rPr>
              <w:t>Р</w:t>
            </w:r>
            <w:r w:rsidRPr="00C44AC2">
              <w:rPr>
                <w:rFonts w:ascii="Times New Roman" w:hAnsi="Times New Roman"/>
                <w:i w:val="0"/>
                <w:szCs w:val="28"/>
              </w:rPr>
              <w:t xml:space="preserve">егистрация на сайте </w:t>
            </w:r>
            <w:r w:rsidRPr="00C44AC2">
              <w:rPr>
                <w:rFonts w:ascii="Times New Roman" w:hAnsi="Times New Roman"/>
                <w:i w:val="0"/>
                <w:szCs w:val="28"/>
                <w:lang w:val="en-US"/>
              </w:rPr>
              <w:t>GitHub</w:t>
            </w:r>
            <w:r>
              <w:rPr>
                <w:rFonts w:ascii="Times New Roman" w:hAnsi="Times New Roman"/>
                <w:i w:val="0"/>
                <w:szCs w:val="28"/>
              </w:rPr>
              <w:t>…………………………………..</w:t>
            </w:r>
          </w:p>
        </w:tc>
        <w:tc>
          <w:tcPr>
            <w:tcW w:w="702" w:type="dxa"/>
          </w:tcPr>
          <w:p w14:paraId="6E346205" w14:textId="77777777" w:rsidR="00693508" w:rsidRPr="00B079D7" w:rsidRDefault="00693508" w:rsidP="00E46AA0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7</w:t>
            </w:r>
          </w:p>
        </w:tc>
      </w:tr>
      <w:tr w:rsidR="00693508" w:rsidRPr="00202362" w14:paraId="5CD128A8" w14:textId="77777777" w:rsidTr="00693508">
        <w:trPr>
          <w:trHeight w:val="597"/>
        </w:trPr>
        <w:tc>
          <w:tcPr>
            <w:tcW w:w="8676" w:type="dxa"/>
          </w:tcPr>
          <w:p w14:paraId="48DF5C65" w14:textId="77777777" w:rsidR="00693508" w:rsidRPr="006166A4" w:rsidRDefault="00693508" w:rsidP="00E46AA0">
            <w:pPr>
              <w:pStyle w:val="vscom-hero-boxes-text"/>
              <w:shd w:val="clear" w:color="auto" w:fill="FFFFFF"/>
              <w:spacing w:before="0" w:beforeAutospacing="0" w:after="0" w:afterAutospacing="0" w:line="360" w:lineRule="auto"/>
              <w:jc w:val="both"/>
              <w:rPr>
                <w:bCs/>
                <w:iCs/>
                <w:sz w:val="28"/>
                <w:szCs w:val="28"/>
              </w:rPr>
            </w:pPr>
            <w:r w:rsidRPr="006166A4">
              <w:rPr>
                <w:iCs/>
                <w:color w:val="000000" w:themeColor="text1"/>
                <w:sz w:val="28"/>
                <w:szCs w:val="28"/>
              </w:rPr>
              <w:t>5 День </w:t>
            </w:r>
            <w:r>
              <w:rPr>
                <w:iCs/>
                <w:color w:val="000000" w:themeColor="text1"/>
                <w:sz w:val="28"/>
                <w:szCs w:val="28"/>
              </w:rPr>
              <w:t>3</w:t>
            </w:r>
            <w:r w:rsidRPr="006166A4">
              <w:rPr>
                <w:iCs/>
                <w:color w:val="000000" w:themeColor="text1"/>
                <w:sz w:val="28"/>
                <w:szCs w:val="28"/>
              </w:rPr>
              <w:t>. Создание </w:t>
            </w:r>
            <w:r w:rsidRPr="006166A4">
              <w:rPr>
                <w:iCs/>
                <w:color w:val="000000" w:themeColor="text1"/>
                <w:sz w:val="28"/>
                <w:szCs w:val="28"/>
                <w:lang w:val="en-US"/>
              </w:rPr>
              <w:t>Windows</w:t>
            </w:r>
            <w:r w:rsidRPr="006166A4">
              <w:rPr>
                <w:iCs/>
                <w:color w:val="000000" w:themeColor="text1"/>
                <w:sz w:val="28"/>
                <w:szCs w:val="28"/>
              </w:rPr>
              <w:t> </w:t>
            </w:r>
            <w:r w:rsidRPr="006166A4">
              <w:rPr>
                <w:iCs/>
                <w:color w:val="000000" w:themeColor="text1"/>
                <w:sz w:val="28"/>
                <w:szCs w:val="28"/>
                <w:lang w:val="en-US"/>
              </w:rPr>
              <w:t>Forms</w:t>
            </w:r>
            <w:r w:rsidRPr="006166A4">
              <w:rPr>
                <w:iCs/>
                <w:color w:val="000000" w:themeColor="text1"/>
                <w:sz w:val="28"/>
                <w:szCs w:val="28"/>
              </w:rPr>
              <w:t> приложений </w:t>
            </w:r>
            <w:r w:rsidRPr="006166A4">
              <w:rPr>
                <w:bCs/>
                <w:iCs/>
                <w:sz w:val="28"/>
                <w:szCs w:val="28"/>
              </w:rPr>
              <w:t>«</w:t>
            </w:r>
            <w:r w:rsidRPr="006166A4">
              <w:rPr>
                <w:bCs/>
                <w:iCs/>
                <w:color w:val="000000"/>
                <w:sz w:val="28"/>
                <w:szCs w:val="28"/>
              </w:rPr>
              <w:t>Взаимодействие управляемого и неуправляемого кода</w:t>
            </w:r>
            <w:r w:rsidRPr="006166A4">
              <w:rPr>
                <w:bCs/>
                <w:iCs/>
                <w:sz w:val="28"/>
                <w:szCs w:val="28"/>
              </w:rPr>
              <w:t>»</w:t>
            </w:r>
            <w:r>
              <w:rPr>
                <w:bCs/>
                <w:iCs/>
                <w:sz w:val="28"/>
                <w:szCs w:val="28"/>
              </w:rPr>
              <w:t>…………………………………..</w:t>
            </w:r>
          </w:p>
        </w:tc>
        <w:tc>
          <w:tcPr>
            <w:tcW w:w="702" w:type="dxa"/>
          </w:tcPr>
          <w:p w14:paraId="3BE860AA" w14:textId="77777777" w:rsidR="00693508" w:rsidRPr="00202362" w:rsidRDefault="00693508" w:rsidP="00E46AA0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 w:rsidRPr="00255832">
              <w:rPr>
                <w:rFonts w:ascii="Times New Roman" w:hAnsi="Times New Roman"/>
                <w:i w:val="0"/>
                <w:color w:val="FFFFFF" w:themeColor="background1"/>
              </w:rPr>
              <w:t>___</w:t>
            </w:r>
            <w:r>
              <w:rPr>
                <w:rFonts w:ascii="Times New Roman" w:hAnsi="Times New Roman"/>
                <w:i w:val="0"/>
                <w:color w:val="FFFFFF" w:themeColor="background1"/>
              </w:rPr>
              <w:t xml:space="preserve">  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>8</w:t>
            </w:r>
          </w:p>
        </w:tc>
      </w:tr>
      <w:tr w:rsidR="00693508" w:rsidRPr="00202362" w14:paraId="682807FB" w14:textId="77777777" w:rsidTr="00693508">
        <w:tc>
          <w:tcPr>
            <w:tcW w:w="8676" w:type="dxa"/>
          </w:tcPr>
          <w:p w14:paraId="5F119922" w14:textId="77777777" w:rsidR="00693508" w:rsidRPr="003C5C05" w:rsidRDefault="00693508" w:rsidP="00E46AA0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6 День 4. Создание </w:t>
            </w:r>
            <w:r>
              <w:rPr>
                <w:rFonts w:ascii="Times New Roman" w:hAnsi="Times New Roman"/>
                <w:i w:val="0"/>
                <w:color w:val="000000" w:themeColor="text1"/>
                <w:lang w:val="en-US"/>
              </w:rPr>
              <w:t>Windows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> </w:t>
            </w:r>
            <w:r>
              <w:rPr>
                <w:rFonts w:ascii="Times New Roman" w:hAnsi="Times New Roman"/>
                <w:i w:val="0"/>
                <w:color w:val="000000" w:themeColor="text1"/>
                <w:lang w:val="en-US"/>
              </w:rPr>
              <w:t>Forms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> приложений </w:t>
            </w:r>
            <w:r w:rsidRPr="006166A4">
              <w:rPr>
                <w:rFonts w:ascii="Times New Roman" w:hAnsi="Times New Roman"/>
                <w:bCs/>
                <w:i w:val="0"/>
                <w:iCs/>
                <w:szCs w:val="28"/>
              </w:rPr>
              <w:t>«Асинхронное программирование»</w:t>
            </w:r>
            <w:r>
              <w:rPr>
                <w:rFonts w:ascii="Times New Roman" w:hAnsi="Times New Roman"/>
                <w:bCs/>
                <w:i w:val="0"/>
                <w:iCs/>
                <w:szCs w:val="28"/>
              </w:rPr>
              <w:t>………………………………………………………..</w:t>
            </w:r>
          </w:p>
        </w:tc>
        <w:tc>
          <w:tcPr>
            <w:tcW w:w="702" w:type="dxa"/>
          </w:tcPr>
          <w:p w14:paraId="412CA0F7" w14:textId="77777777" w:rsidR="00693508" w:rsidRDefault="00693508" w:rsidP="00E46AA0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 w:rsidRPr="00255832">
              <w:rPr>
                <w:rFonts w:ascii="Times New Roman" w:hAnsi="Times New Roman"/>
                <w:i w:val="0"/>
                <w:color w:val="FFFFFF" w:themeColor="background1"/>
              </w:rPr>
              <w:t>___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 xml:space="preserve">9 </w:t>
            </w:r>
          </w:p>
        </w:tc>
      </w:tr>
      <w:tr w:rsidR="00693508" w:rsidRPr="00202362" w14:paraId="3ED4CBA3" w14:textId="77777777" w:rsidTr="00693508">
        <w:tc>
          <w:tcPr>
            <w:tcW w:w="8676" w:type="dxa"/>
          </w:tcPr>
          <w:p w14:paraId="62C729BC" w14:textId="4D62B51A" w:rsidR="00693508" w:rsidRPr="00ED69AB" w:rsidRDefault="00693508" w:rsidP="00E46AA0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 xml:space="preserve">7 День 5. Создание </w:t>
            </w:r>
            <w:r>
              <w:rPr>
                <w:rFonts w:ascii="Times New Roman" w:hAnsi="Times New Roman"/>
                <w:i w:val="0"/>
                <w:color w:val="000000" w:themeColor="text1"/>
                <w:lang w:val="en-US"/>
              </w:rPr>
              <w:t>Windows</w:t>
            </w:r>
            <w:r w:rsidRPr="00C44AC2">
              <w:rPr>
                <w:rFonts w:ascii="Times New Roman" w:hAnsi="Times New Roman"/>
                <w:i w:val="0"/>
                <w:color w:val="000000" w:themeColor="text1"/>
              </w:rPr>
              <w:t xml:space="preserve"> </w:t>
            </w:r>
            <w:r>
              <w:rPr>
                <w:rFonts w:ascii="Times New Roman" w:hAnsi="Times New Roman"/>
                <w:i w:val="0"/>
                <w:color w:val="000000" w:themeColor="text1"/>
                <w:lang w:val="en-US"/>
              </w:rPr>
              <w:t>Forms</w:t>
            </w:r>
            <w:r w:rsidRPr="00C44AC2">
              <w:rPr>
                <w:rFonts w:ascii="Times New Roman" w:hAnsi="Times New Roman"/>
                <w:i w:val="0"/>
                <w:color w:val="000000" w:themeColor="text1"/>
              </w:rPr>
              <w:t xml:space="preserve"> 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 xml:space="preserve">приложений </w:t>
            </w:r>
            <w:r w:rsidRPr="006166A4">
              <w:rPr>
                <w:rFonts w:ascii="Times New Roman" w:hAnsi="Times New Roman"/>
                <w:bCs/>
                <w:i w:val="0"/>
                <w:iCs/>
                <w:color w:val="000000"/>
                <w:szCs w:val="28"/>
              </w:rPr>
              <w:t>«Повышение удобства использования приложений»</w:t>
            </w:r>
            <w:r>
              <w:rPr>
                <w:rFonts w:ascii="Times New Roman" w:hAnsi="Times New Roman"/>
                <w:bCs/>
                <w:i w:val="0"/>
                <w:iCs/>
                <w:color w:val="000000"/>
                <w:szCs w:val="28"/>
              </w:rPr>
              <w:t>…………………………………</w:t>
            </w:r>
            <w:r w:rsidR="00ED69AB" w:rsidRPr="00ED69AB">
              <w:rPr>
                <w:rFonts w:ascii="Times New Roman" w:hAnsi="Times New Roman"/>
                <w:bCs/>
                <w:i w:val="0"/>
                <w:iCs/>
                <w:color w:val="000000"/>
                <w:szCs w:val="28"/>
              </w:rPr>
              <w:t>...</w:t>
            </w:r>
          </w:p>
        </w:tc>
        <w:tc>
          <w:tcPr>
            <w:tcW w:w="702" w:type="dxa"/>
          </w:tcPr>
          <w:p w14:paraId="0D98ED50" w14:textId="77777777" w:rsidR="00693508" w:rsidRDefault="00693508" w:rsidP="00E46AA0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 w:rsidRPr="00255832">
              <w:rPr>
                <w:rFonts w:ascii="Times New Roman" w:hAnsi="Times New Roman"/>
                <w:i w:val="0"/>
                <w:color w:val="FFFFFF" w:themeColor="background1"/>
              </w:rPr>
              <w:t>___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>10</w:t>
            </w:r>
          </w:p>
        </w:tc>
      </w:tr>
      <w:tr w:rsidR="00693508" w:rsidRPr="00202362" w14:paraId="3EDFC0F9" w14:textId="77777777" w:rsidTr="00693508">
        <w:tc>
          <w:tcPr>
            <w:tcW w:w="8676" w:type="dxa"/>
          </w:tcPr>
          <w:p w14:paraId="04950130" w14:textId="77777777" w:rsidR="00693508" w:rsidRPr="00367B0B" w:rsidRDefault="00693508" w:rsidP="00E46AA0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8</w:t>
            </w:r>
            <w:r w:rsidRPr="00C44AC2">
              <w:rPr>
                <w:rFonts w:ascii="Times New Roman" w:hAnsi="Times New Roman"/>
                <w:i w:val="0"/>
                <w:color w:val="000000" w:themeColor="text1"/>
              </w:rPr>
              <w:t xml:space="preserve"> 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 xml:space="preserve">День 6. Создание </w:t>
            </w:r>
            <w:r>
              <w:rPr>
                <w:rFonts w:ascii="Times New Roman" w:hAnsi="Times New Roman"/>
                <w:i w:val="0"/>
                <w:color w:val="000000" w:themeColor="text1"/>
                <w:lang w:val="en-US"/>
              </w:rPr>
              <w:t>Windows</w:t>
            </w:r>
            <w:r w:rsidRPr="00C44AC2">
              <w:rPr>
                <w:rFonts w:ascii="Times New Roman" w:hAnsi="Times New Roman"/>
                <w:i w:val="0"/>
                <w:color w:val="000000" w:themeColor="text1"/>
              </w:rPr>
              <w:t xml:space="preserve"> </w:t>
            </w:r>
            <w:r>
              <w:rPr>
                <w:rFonts w:ascii="Times New Roman" w:hAnsi="Times New Roman"/>
                <w:i w:val="0"/>
                <w:color w:val="000000" w:themeColor="text1"/>
                <w:lang w:val="en-US"/>
              </w:rPr>
              <w:t>Forms</w:t>
            </w:r>
            <w:r w:rsidRPr="00C44AC2">
              <w:rPr>
                <w:rFonts w:ascii="Times New Roman" w:hAnsi="Times New Roman"/>
                <w:i w:val="0"/>
                <w:color w:val="000000" w:themeColor="text1"/>
              </w:rPr>
              <w:t xml:space="preserve"> 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 xml:space="preserve">приложений </w:t>
            </w:r>
            <w:r w:rsidRPr="006166A4">
              <w:rPr>
                <w:rFonts w:ascii="Times New Roman" w:hAnsi="Times New Roman"/>
                <w:bCs/>
                <w:i w:val="0"/>
                <w:iCs/>
                <w:color w:val="000000"/>
                <w:szCs w:val="28"/>
              </w:rPr>
              <w:t>«Подключение к базе данных»</w:t>
            </w:r>
            <w:r>
              <w:rPr>
                <w:rFonts w:ascii="Times New Roman" w:hAnsi="Times New Roman"/>
                <w:bCs/>
                <w:i w:val="0"/>
                <w:iCs/>
                <w:color w:val="000000"/>
                <w:szCs w:val="28"/>
              </w:rPr>
              <w:t>……………………………………………………………………..</w:t>
            </w:r>
          </w:p>
        </w:tc>
        <w:tc>
          <w:tcPr>
            <w:tcW w:w="702" w:type="dxa"/>
          </w:tcPr>
          <w:p w14:paraId="635B412A" w14:textId="77777777" w:rsidR="00693508" w:rsidRDefault="00693508" w:rsidP="00E46AA0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 w:rsidRPr="00255832">
              <w:rPr>
                <w:rFonts w:ascii="Times New Roman" w:hAnsi="Times New Roman"/>
                <w:i w:val="0"/>
                <w:color w:val="FFFFFF" w:themeColor="background1"/>
              </w:rPr>
              <w:t>___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>11</w:t>
            </w:r>
          </w:p>
        </w:tc>
      </w:tr>
      <w:tr w:rsidR="00693508" w:rsidRPr="00202362" w14:paraId="5551DB0C" w14:textId="77777777" w:rsidTr="00693508">
        <w:tc>
          <w:tcPr>
            <w:tcW w:w="8676" w:type="dxa"/>
          </w:tcPr>
          <w:p w14:paraId="28FAECB2" w14:textId="6E52D977" w:rsidR="00693508" w:rsidRPr="009D13A2" w:rsidRDefault="00693508" w:rsidP="00693508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  <w:szCs w:val="28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9 День 7. Верстка экрана «Заставка» и добавление логики…………….</w:t>
            </w:r>
          </w:p>
        </w:tc>
        <w:tc>
          <w:tcPr>
            <w:tcW w:w="702" w:type="dxa"/>
          </w:tcPr>
          <w:p w14:paraId="3D573325" w14:textId="77777777" w:rsidR="00693508" w:rsidRPr="00D940BC" w:rsidRDefault="00693508" w:rsidP="00693508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12</w:t>
            </w:r>
          </w:p>
        </w:tc>
      </w:tr>
      <w:tr w:rsidR="00693508" w:rsidRPr="00202362" w14:paraId="2A270A5F" w14:textId="77777777" w:rsidTr="00693508">
        <w:tc>
          <w:tcPr>
            <w:tcW w:w="8676" w:type="dxa"/>
          </w:tcPr>
          <w:p w14:paraId="404D3593" w14:textId="1817AF4A" w:rsidR="00693508" w:rsidRPr="009D13A2" w:rsidRDefault="00693508" w:rsidP="00693508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  <w:szCs w:val="28"/>
              </w:rPr>
            </w:pPr>
            <w:r>
              <w:rPr>
                <w:rFonts w:ascii="Times New Roman" w:hAnsi="Times New Roman"/>
                <w:i w:val="0"/>
                <w:color w:val="000000" w:themeColor="text1"/>
                <w:szCs w:val="28"/>
              </w:rPr>
              <w:t>10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 xml:space="preserve"> День 8. </w:t>
            </w:r>
            <w:r>
              <w:rPr>
                <w:rFonts w:ascii="Times New Roman" w:hAnsi="Times New Roman"/>
                <w:i w:val="0"/>
                <w:color w:val="000000" w:themeColor="text1"/>
                <w:szCs w:val="28"/>
              </w:rPr>
              <w:t xml:space="preserve"> Верстка Начального экрана и добавление логики………….</w:t>
            </w:r>
          </w:p>
        </w:tc>
        <w:tc>
          <w:tcPr>
            <w:tcW w:w="702" w:type="dxa"/>
          </w:tcPr>
          <w:p w14:paraId="6D0D168D" w14:textId="77777777" w:rsidR="00693508" w:rsidRPr="00D940BC" w:rsidRDefault="00693508" w:rsidP="00693508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13</w:t>
            </w:r>
          </w:p>
        </w:tc>
      </w:tr>
      <w:tr w:rsidR="00693508" w:rsidRPr="00202362" w14:paraId="7A1DCB88" w14:textId="77777777" w:rsidTr="00693508">
        <w:tc>
          <w:tcPr>
            <w:tcW w:w="8676" w:type="dxa"/>
          </w:tcPr>
          <w:p w14:paraId="36C5AEC3" w14:textId="3BC2EFAA" w:rsidR="00693508" w:rsidRDefault="00693508" w:rsidP="00693508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  <w:szCs w:val="28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11 День 9. Верстка экрана «Авторизация» и добавление логики………</w:t>
            </w:r>
          </w:p>
        </w:tc>
        <w:tc>
          <w:tcPr>
            <w:tcW w:w="702" w:type="dxa"/>
          </w:tcPr>
          <w:p w14:paraId="58CE36EB" w14:textId="77777777" w:rsidR="00693508" w:rsidRPr="00D940BC" w:rsidRDefault="00693508" w:rsidP="00693508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14</w:t>
            </w:r>
          </w:p>
        </w:tc>
      </w:tr>
      <w:tr w:rsidR="00693508" w:rsidRPr="00202362" w14:paraId="39D4444D" w14:textId="77777777" w:rsidTr="00693508">
        <w:tc>
          <w:tcPr>
            <w:tcW w:w="8676" w:type="dxa"/>
          </w:tcPr>
          <w:p w14:paraId="64160B67" w14:textId="71E8D9DA" w:rsidR="00693508" w:rsidRPr="009D13A2" w:rsidRDefault="00693508" w:rsidP="00693508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  <w:szCs w:val="28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12 День 10. Верстка экрана «Регистрация» и добавление логики……...</w:t>
            </w:r>
          </w:p>
        </w:tc>
        <w:tc>
          <w:tcPr>
            <w:tcW w:w="702" w:type="dxa"/>
          </w:tcPr>
          <w:p w14:paraId="3CC056F2" w14:textId="77777777" w:rsidR="00693508" w:rsidRPr="00D940BC" w:rsidRDefault="00693508" w:rsidP="00693508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15</w:t>
            </w:r>
          </w:p>
        </w:tc>
      </w:tr>
      <w:tr w:rsidR="00693508" w:rsidRPr="00202362" w14:paraId="02C6BEE8" w14:textId="77777777" w:rsidTr="00693508">
        <w:tc>
          <w:tcPr>
            <w:tcW w:w="8676" w:type="dxa"/>
          </w:tcPr>
          <w:p w14:paraId="1F4D1544" w14:textId="77610C8F" w:rsidR="00693508" w:rsidRPr="009D13A2" w:rsidRDefault="00693508" w:rsidP="00693508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  <w:szCs w:val="28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13 День 11. Верстка экрана «Главная» и добавление логики…………...</w:t>
            </w:r>
          </w:p>
        </w:tc>
        <w:tc>
          <w:tcPr>
            <w:tcW w:w="702" w:type="dxa"/>
          </w:tcPr>
          <w:p w14:paraId="6B359CA1" w14:textId="77777777" w:rsidR="00693508" w:rsidRPr="00D940BC" w:rsidRDefault="00693508" w:rsidP="00693508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16</w:t>
            </w:r>
          </w:p>
        </w:tc>
      </w:tr>
      <w:tr w:rsidR="00693508" w:rsidRPr="00202362" w14:paraId="45495EA4" w14:textId="77777777" w:rsidTr="00693508">
        <w:tc>
          <w:tcPr>
            <w:tcW w:w="8676" w:type="dxa"/>
          </w:tcPr>
          <w:p w14:paraId="1D968BD9" w14:textId="1F956BEC" w:rsidR="00693508" w:rsidRPr="009D13A2" w:rsidRDefault="00693508" w:rsidP="00693508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  <w:szCs w:val="28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14 День 12. Верстка экрана «Заказы» и добавление логики…………….</w:t>
            </w:r>
          </w:p>
        </w:tc>
        <w:tc>
          <w:tcPr>
            <w:tcW w:w="702" w:type="dxa"/>
          </w:tcPr>
          <w:p w14:paraId="337FB4D7" w14:textId="77777777" w:rsidR="00693508" w:rsidRPr="00D940BC" w:rsidRDefault="00693508" w:rsidP="00693508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17</w:t>
            </w:r>
          </w:p>
        </w:tc>
      </w:tr>
      <w:tr w:rsidR="00693508" w:rsidRPr="00202362" w14:paraId="21822A45" w14:textId="77777777" w:rsidTr="00693508">
        <w:tc>
          <w:tcPr>
            <w:tcW w:w="8676" w:type="dxa"/>
          </w:tcPr>
          <w:p w14:paraId="2AC09ECF" w14:textId="79E0614C" w:rsidR="00693508" w:rsidRPr="009D13A2" w:rsidRDefault="00693508" w:rsidP="00693508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  <w:szCs w:val="28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15 День 13. Верстка экрана «Избранное» и добавление логики………..</w:t>
            </w:r>
          </w:p>
        </w:tc>
        <w:tc>
          <w:tcPr>
            <w:tcW w:w="702" w:type="dxa"/>
          </w:tcPr>
          <w:p w14:paraId="3A992DE3" w14:textId="77777777" w:rsidR="00693508" w:rsidRPr="00D940BC" w:rsidRDefault="00693508" w:rsidP="00693508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18</w:t>
            </w:r>
          </w:p>
        </w:tc>
      </w:tr>
      <w:tr w:rsidR="00693508" w:rsidRPr="00202362" w14:paraId="3858BCD8" w14:textId="77777777" w:rsidTr="00693508">
        <w:tc>
          <w:tcPr>
            <w:tcW w:w="8676" w:type="dxa"/>
          </w:tcPr>
          <w:p w14:paraId="199C5383" w14:textId="297A4715" w:rsidR="00693508" w:rsidRPr="009D13A2" w:rsidRDefault="00693508" w:rsidP="00693508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  <w:szCs w:val="28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16 День 14. Верстка экрана «Сообщения» и добавление логики……….</w:t>
            </w:r>
          </w:p>
        </w:tc>
        <w:tc>
          <w:tcPr>
            <w:tcW w:w="702" w:type="dxa"/>
          </w:tcPr>
          <w:p w14:paraId="1D3C9625" w14:textId="77777777" w:rsidR="00693508" w:rsidRPr="00D940BC" w:rsidRDefault="00693508" w:rsidP="00693508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19</w:t>
            </w:r>
          </w:p>
        </w:tc>
      </w:tr>
      <w:tr w:rsidR="00693508" w:rsidRPr="00202362" w14:paraId="79E533FC" w14:textId="77777777" w:rsidTr="00693508">
        <w:tc>
          <w:tcPr>
            <w:tcW w:w="8676" w:type="dxa"/>
          </w:tcPr>
          <w:p w14:paraId="3F51752C" w14:textId="2236725D" w:rsidR="00693508" w:rsidRPr="009D13A2" w:rsidRDefault="00693508" w:rsidP="00693508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  <w:szCs w:val="28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17 День 15. Верстка экрана «Профиль» и добавление логики………….</w:t>
            </w:r>
          </w:p>
        </w:tc>
        <w:tc>
          <w:tcPr>
            <w:tcW w:w="702" w:type="dxa"/>
          </w:tcPr>
          <w:p w14:paraId="3308F67F" w14:textId="77777777" w:rsidR="00693508" w:rsidRPr="00D940BC" w:rsidRDefault="00693508" w:rsidP="00693508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20</w:t>
            </w:r>
          </w:p>
        </w:tc>
      </w:tr>
      <w:tr w:rsidR="00693508" w:rsidRPr="00202362" w14:paraId="35046AC8" w14:textId="77777777" w:rsidTr="00693508">
        <w:tc>
          <w:tcPr>
            <w:tcW w:w="8676" w:type="dxa"/>
          </w:tcPr>
          <w:p w14:paraId="6908402F" w14:textId="587DAE27" w:rsidR="00693508" w:rsidRPr="009D13A2" w:rsidRDefault="00893525" w:rsidP="002B4DA8">
            <w:pPr>
              <w:rPr>
                <w:rFonts w:eastAsia="Times New Roman"/>
                <w:szCs w:val="20"/>
                <w:lang w:eastAsia="ru-RU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18</w:t>
            </w:r>
            <w:r w:rsidR="00693508">
              <w:rPr>
                <w:rFonts w:ascii="Times New Roman" w:hAnsi="Times New Roman"/>
                <w:i w:val="0"/>
                <w:color w:val="000000" w:themeColor="text1"/>
              </w:rPr>
              <w:t xml:space="preserve"> День 16. </w:t>
            </w:r>
            <w:r w:rsidR="002B4DA8">
              <w:rPr>
                <w:rFonts w:ascii="Times New Roman" w:hAnsi="Times New Roman"/>
                <w:i w:val="0"/>
                <w:color w:val="000000" w:themeColor="text1"/>
              </w:rPr>
              <w:t>Тестирование приложения………………………</w:t>
            </w:r>
            <w:r w:rsidR="00693508">
              <w:rPr>
                <w:rFonts w:ascii="Times New Roman" w:hAnsi="Times New Roman"/>
                <w:i w:val="0"/>
                <w:color w:val="000000" w:themeColor="text1"/>
              </w:rPr>
              <w:t>…………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>..</w:t>
            </w:r>
          </w:p>
        </w:tc>
        <w:tc>
          <w:tcPr>
            <w:tcW w:w="702" w:type="dxa"/>
          </w:tcPr>
          <w:p w14:paraId="7C932BCE" w14:textId="77777777" w:rsidR="00693508" w:rsidRPr="00D940BC" w:rsidRDefault="00693508" w:rsidP="00693508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21</w:t>
            </w:r>
          </w:p>
        </w:tc>
      </w:tr>
      <w:tr w:rsidR="00693508" w:rsidRPr="00202362" w14:paraId="48E9D177" w14:textId="77777777" w:rsidTr="00693508">
        <w:tc>
          <w:tcPr>
            <w:tcW w:w="8676" w:type="dxa"/>
          </w:tcPr>
          <w:p w14:paraId="058158B2" w14:textId="1F9FDCAC" w:rsidR="00693508" w:rsidRDefault="00693508" w:rsidP="00693508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</w:rPr>
            </w:pPr>
            <w:r w:rsidRPr="00A30DB9">
              <w:rPr>
                <w:rFonts w:ascii="Times New Roman" w:hAnsi="Times New Roman"/>
                <w:i w:val="0"/>
                <w:szCs w:val="28"/>
              </w:rPr>
              <w:t>ЗАКЛЮЧЕНИЕ</w:t>
            </w:r>
            <w:r>
              <w:rPr>
                <w:rFonts w:ascii="Times New Roman" w:hAnsi="Times New Roman"/>
                <w:i w:val="0"/>
                <w:szCs w:val="28"/>
              </w:rPr>
              <w:t>…………………………………………………………….</w:t>
            </w:r>
          </w:p>
        </w:tc>
        <w:tc>
          <w:tcPr>
            <w:tcW w:w="702" w:type="dxa"/>
          </w:tcPr>
          <w:p w14:paraId="4E345691" w14:textId="77777777" w:rsidR="00693508" w:rsidRDefault="00693508" w:rsidP="00693508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22</w:t>
            </w:r>
          </w:p>
        </w:tc>
      </w:tr>
      <w:tr w:rsidR="00693508" w:rsidRPr="00202362" w14:paraId="73D51556" w14:textId="77777777" w:rsidTr="00693508">
        <w:tc>
          <w:tcPr>
            <w:tcW w:w="8676" w:type="dxa"/>
          </w:tcPr>
          <w:p w14:paraId="4D15A56F" w14:textId="2D72F022" w:rsidR="00693508" w:rsidRPr="00905246" w:rsidRDefault="00693508" w:rsidP="00693508">
            <w:pPr>
              <w:spacing w:line="360" w:lineRule="auto"/>
              <w:rPr>
                <w:rFonts w:ascii="Times New Roman" w:hAnsi="Times New Roman"/>
                <w:bCs/>
                <w:i w:val="0"/>
                <w:color w:val="000000"/>
                <w:szCs w:val="28"/>
              </w:rPr>
            </w:pPr>
            <w:r>
              <w:rPr>
                <w:rFonts w:ascii="Times New Roman" w:hAnsi="Times New Roman"/>
                <w:bCs/>
                <w:i w:val="0"/>
                <w:color w:val="000000"/>
                <w:szCs w:val="28"/>
              </w:rPr>
              <w:t>СПИСОК ИСПОЛЬЗУЕМЫХ ИСТОЧНИКОВ………………………….</w:t>
            </w:r>
          </w:p>
        </w:tc>
        <w:tc>
          <w:tcPr>
            <w:tcW w:w="702" w:type="dxa"/>
          </w:tcPr>
          <w:p w14:paraId="5278800B" w14:textId="77777777" w:rsidR="00693508" w:rsidRDefault="00693508" w:rsidP="00693508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24</w:t>
            </w:r>
          </w:p>
        </w:tc>
      </w:tr>
      <w:tr w:rsidR="00693508" w:rsidRPr="00202362" w14:paraId="192834D9" w14:textId="77777777" w:rsidTr="00693508">
        <w:tc>
          <w:tcPr>
            <w:tcW w:w="8676" w:type="dxa"/>
          </w:tcPr>
          <w:p w14:paraId="50A0814C" w14:textId="33A8F259" w:rsidR="00693508" w:rsidRPr="0072083C" w:rsidRDefault="00693508" w:rsidP="00693508">
            <w:pPr>
              <w:spacing w:line="360" w:lineRule="auto"/>
              <w:rPr>
                <w:rFonts w:ascii="Times New Roman" w:hAnsi="Times New Roman"/>
                <w:i w:val="0"/>
                <w:color w:val="000000"/>
              </w:rPr>
            </w:pPr>
            <w:r w:rsidRPr="009022F8">
              <w:rPr>
                <w:rFonts w:ascii="Times New Roman" w:hAnsi="Times New Roman"/>
                <w:i w:val="0"/>
                <w:color w:val="000000"/>
              </w:rPr>
              <w:t xml:space="preserve">ПРИЛОЖЕНИЕ А </w:t>
            </w:r>
            <w:r w:rsidRPr="009022F8">
              <w:rPr>
                <w:rFonts w:ascii="Times New Roman" w:hAnsi="Times New Roman"/>
                <w:i w:val="0"/>
                <w:color w:val="000000"/>
                <w:szCs w:val="28"/>
              </w:rPr>
              <w:t>(обязательное)</w:t>
            </w:r>
            <w:r>
              <w:rPr>
                <w:rFonts w:ascii="Times New Roman" w:hAnsi="Times New Roman"/>
                <w:i w:val="0"/>
                <w:color w:val="000000"/>
                <w:szCs w:val="28"/>
              </w:rPr>
              <w:t xml:space="preserve"> </w:t>
            </w:r>
            <w:r>
              <w:rPr>
                <w:rFonts w:ascii="Times New Roman" w:hAnsi="Times New Roman"/>
                <w:i w:val="0"/>
                <w:szCs w:val="28"/>
              </w:rPr>
              <w:t>Р</w:t>
            </w:r>
            <w:r w:rsidRPr="00C44AC2">
              <w:rPr>
                <w:rFonts w:ascii="Times New Roman" w:hAnsi="Times New Roman"/>
                <w:i w:val="0"/>
                <w:szCs w:val="28"/>
              </w:rPr>
              <w:t xml:space="preserve">егистрация на сайте </w:t>
            </w:r>
            <w:r w:rsidRPr="00C44AC2">
              <w:rPr>
                <w:rFonts w:ascii="Times New Roman" w:hAnsi="Times New Roman"/>
                <w:i w:val="0"/>
                <w:szCs w:val="28"/>
                <w:lang w:val="en-US"/>
              </w:rPr>
              <w:t>GitHub</w:t>
            </w:r>
            <w:r>
              <w:rPr>
                <w:rFonts w:ascii="Times New Roman" w:hAnsi="Times New Roman"/>
                <w:i w:val="0"/>
                <w:szCs w:val="28"/>
              </w:rPr>
              <w:t>………</w:t>
            </w:r>
          </w:p>
        </w:tc>
        <w:tc>
          <w:tcPr>
            <w:tcW w:w="702" w:type="dxa"/>
          </w:tcPr>
          <w:p w14:paraId="388D2098" w14:textId="77777777" w:rsidR="00693508" w:rsidRDefault="00693508" w:rsidP="00693508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25</w:t>
            </w:r>
          </w:p>
        </w:tc>
      </w:tr>
      <w:tr w:rsidR="00693508" w:rsidRPr="00202362" w14:paraId="009027D9" w14:textId="77777777" w:rsidTr="00693508">
        <w:tc>
          <w:tcPr>
            <w:tcW w:w="8676" w:type="dxa"/>
          </w:tcPr>
          <w:p w14:paraId="36802334" w14:textId="2B3E273E" w:rsidR="00693508" w:rsidRPr="009D13A2" w:rsidRDefault="00693508" w:rsidP="00693508">
            <w:pPr>
              <w:spacing w:line="360" w:lineRule="auto"/>
              <w:rPr>
                <w:rFonts w:ascii="Times New Roman" w:hAnsi="Times New Roman"/>
                <w:bCs/>
                <w:i w:val="0"/>
                <w:color w:val="000000"/>
                <w:szCs w:val="28"/>
              </w:rPr>
            </w:pPr>
            <w:r w:rsidRPr="009022F8">
              <w:rPr>
                <w:rFonts w:ascii="Times New Roman" w:hAnsi="Times New Roman"/>
                <w:i w:val="0"/>
                <w:color w:val="000000"/>
              </w:rPr>
              <w:t xml:space="preserve">ПРИЛОЖЕНИЕ </w:t>
            </w:r>
            <w:r>
              <w:rPr>
                <w:rFonts w:ascii="Times New Roman" w:hAnsi="Times New Roman"/>
                <w:i w:val="0"/>
                <w:color w:val="000000"/>
              </w:rPr>
              <w:t>Б</w:t>
            </w:r>
            <w:r w:rsidRPr="009022F8">
              <w:rPr>
                <w:rFonts w:ascii="Times New Roman" w:hAnsi="Times New Roman"/>
                <w:i w:val="0"/>
                <w:color w:val="000000"/>
              </w:rPr>
              <w:t xml:space="preserve"> </w:t>
            </w:r>
            <w:r w:rsidRPr="009022F8">
              <w:rPr>
                <w:rFonts w:ascii="Times New Roman" w:hAnsi="Times New Roman"/>
                <w:i w:val="0"/>
                <w:color w:val="000000"/>
                <w:szCs w:val="28"/>
              </w:rPr>
              <w:t>(обязательное)</w:t>
            </w:r>
            <w:r>
              <w:rPr>
                <w:color w:val="000000"/>
                <w:szCs w:val="28"/>
              </w:rPr>
              <w:t> </w:t>
            </w:r>
            <w:r w:rsidRPr="00CE0974">
              <w:rPr>
                <w:rFonts w:ascii="Times New Roman" w:hAnsi="Times New Roman"/>
                <w:bCs/>
                <w:i w:val="0"/>
                <w:color w:val="000000"/>
                <w:szCs w:val="28"/>
              </w:rPr>
              <w:t>Взаимодействие управляемого и неуправляемого кода</w:t>
            </w:r>
            <w:r>
              <w:rPr>
                <w:rFonts w:ascii="Times New Roman" w:hAnsi="Times New Roman"/>
                <w:bCs/>
                <w:i w:val="0"/>
                <w:color w:val="000000"/>
                <w:szCs w:val="28"/>
              </w:rPr>
              <w:t>………………………………………………………</w:t>
            </w:r>
          </w:p>
        </w:tc>
        <w:tc>
          <w:tcPr>
            <w:tcW w:w="702" w:type="dxa"/>
          </w:tcPr>
          <w:p w14:paraId="6CD34878" w14:textId="56922179" w:rsidR="00693508" w:rsidRDefault="00693508" w:rsidP="00C004DB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 w:rsidRPr="00255832">
              <w:rPr>
                <w:rFonts w:ascii="Times New Roman" w:hAnsi="Times New Roman"/>
                <w:i w:val="0"/>
                <w:color w:val="FFFFFF" w:themeColor="background1"/>
              </w:rPr>
              <w:t>___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>2</w:t>
            </w:r>
            <w:r w:rsidR="00C004DB">
              <w:rPr>
                <w:rFonts w:ascii="Times New Roman" w:hAnsi="Times New Roman"/>
                <w:i w:val="0"/>
                <w:color w:val="000000" w:themeColor="text1"/>
              </w:rPr>
              <w:t>6</w:t>
            </w:r>
          </w:p>
        </w:tc>
      </w:tr>
      <w:tr w:rsidR="00693508" w:rsidRPr="00202362" w14:paraId="2678AEEE" w14:textId="77777777" w:rsidTr="00693508">
        <w:tc>
          <w:tcPr>
            <w:tcW w:w="8676" w:type="dxa"/>
          </w:tcPr>
          <w:p w14:paraId="355553E0" w14:textId="266F6A00" w:rsidR="00693508" w:rsidRDefault="00693508" w:rsidP="00693508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</w:rPr>
            </w:pPr>
            <w:r w:rsidRPr="009022F8">
              <w:rPr>
                <w:rFonts w:ascii="Times New Roman" w:hAnsi="Times New Roman"/>
                <w:i w:val="0"/>
                <w:color w:val="000000"/>
              </w:rPr>
              <w:t xml:space="preserve">ПРИЛОЖЕНИЕ </w:t>
            </w:r>
            <w:r>
              <w:rPr>
                <w:rFonts w:ascii="Times New Roman" w:hAnsi="Times New Roman"/>
                <w:i w:val="0"/>
                <w:color w:val="000000"/>
              </w:rPr>
              <w:t>В</w:t>
            </w:r>
            <w:r w:rsidRPr="009022F8">
              <w:rPr>
                <w:rFonts w:ascii="Times New Roman" w:hAnsi="Times New Roman"/>
                <w:i w:val="0"/>
                <w:color w:val="000000"/>
              </w:rPr>
              <w:t xml:space="preserve"> </w:t>
            </w:r>
            <w:r w:rsidRPr="009022F8">
              <w:rPr>
                <w:rFonts w:ascii="Times New Roman" w:hAnsi="Times New Roman"/>
                <w:i w:val="0"/>
                <w:color w:val="000000"/>
                <w:szCs w:val="28"/>
              </w:rPr>
              <w:t>(обязательное)</w:t>
            </w:r>
            <w:r w:rsidRPr="006166A4">
              <w:rPr>
                <w:rFonts w:ascii="Times New Roman" w:hAnsi="Times New Roman"/>
                <w:bCs/>
                <w:i w:val="0"/>
                <w:iCs/>
                <w:szCs w:val="28"/>
              </w:rPr>
              <w:t xml:space="preserve"> Асинхронное программирование</w:t>
            </w:r>
            <w:r>
              <w:rPr>
                <w:rFonts w:ascii="Times New Roman" w:hAnsi="Times New Roman"/>
                <w:bCs/>
                <w:i w:val="0"/>
                <w:iCs/>
                <w:szCs w:val="28"/>
              </w:rPr>
              <w:t>….</w:t>
            </w:r>
          </w:p>
        </w:tc>
        <w:tc>
          <w:tcPr>
            <w:tcW w:w="702" w:type="dxa"/>
          </w:tcPr>
          <w:p w14:paraId="257F7A04" w14:textId="0793E99F" w:rsidR="00693508" w:rsidRDefault="00693508" w:rsidP="00C004DB">
            <w:pPr>
              <w:spacing w:line="360" w:lineRule="auto"/>
              <w:ind w:left="-113" w:firstLine="113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2</w:t>
            </w:r>
            <w:r w:rsidR="00C004DB">
              <w:rPr>
                <w:rFonts w:ascii="Times New Roman" w:hAnsi="Times New Roman"/>
                <w:i w:val="0"/>
                <w:color w:val="000000" w:themeColor="text1"/>
              </w:rPr>
              <w:t>8</w:t>
            </w:r>
          </w:p>
        </w:tc>
      </w:tr>
      <w:tr w:rsidR="00693508" w:rsidRPr="00202362" w14:paraId="790129A6" w14:textId="77777777" w:rsidTr="00693508">
        <w:tc>
          <w:tcPr>
            <w:tcW w:w="8676" w:type="dxa"/>
          </w:tcPr>
          <w:p w14:paraId="7EDB9685" w14:textId="58B0BC78" w:rsidR="00693508" w:rsidRDefault="00693508" w:rsidP="00693508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</w:rPr>
            </w:pPr>
            <w:r w:rsidRPr="009022F8">
              <w:rPr>
                <w:rFonts w:ascii="Times New Roman" w:hAnsi="Times New Roman"/>
                <w:i w:val="0"/>
                <w:color w:val="000000"/>
              </w:rPr>
              <w:t xml:space="preserve">ПРИЛОЖЕНИЕ </w:t>
            </w:r>
            <w:r>
              <w:rPr>
                <w:rFonts w:ascii="Times New Roman" w:hAnsi="Times New Roman"/>
                <w:i w:val="0"/>
                <w:color w:val="000000"/>
              </w:rPr>
              <w:t>Г</w:t>
            </w:r>
            <w:r w:rsidRPr="009022F8">
              <w:rPr>
                <w:rFonts w:ascii="Times New Roman" w:hAnsi="Times New Roman"/>
                <w:i w:val="0"/>
                <w:color w:val="000000"/>
              </w:rPr>
              <w:t xml:space="preserve"> </w:t>
            </w:r>
            <w:r w:rsidRPr="009022F8">
              <w:rPr>
                <w:rFonts w:ascii="Times New Roman" w:hAnsi="Times New Roman"/>
                <w:i w:val="0"/>
                <w:color w:val="000000"/>
                <w:szCs w:val="28"/>
              </w:rPr>
              <w:t>(обязательное)</w:t>
            </w:r>
            <w:r>
              <w:rPr>
                <w:rFonts w:ascii="Times New Roman" w:hAnsi="Times New Roman"/>
                <w:i w:val="0"/>
                <w:color w:val="000000"/>
                <w:szCs w:val="28"/>
              </w:rPr>
              <w:t xml:space="preserve"> </w:t>
            </w:r>
            <w:r w:rsidRPr="006166A4">
              <w:rPr>
                <w:rFonts w:ascii="Times New Roman" w:hAnsi="Times New Roman"/>
                <w:bCs/>
                <w:i w:val="0"/>
                <w:iCs/>
                <w:color w:val="000000"/>
                <w:szCs w:val="28"/>
              </w:rPr>
              <w:t>Повышение удобства использования приложений</w:t>
            </w:r>
            <w:r>
              <w:rPr>
                <w:rFonts w:ascii="Times New Roman" w:hAnsi="Times New Roman"/>
                <w:bCs/>
                <w:i w:val="0"/>
                <w:iCs/>
                <w:color w:val="000000"/>
                <w:szCs w:val="28"/>
              </w:rPr>
              <w:t>…………………</w:t>
            </w:r>
            <w:r w:rsidRPr="00411096">
              <w:rPr>
                <w:rFonts w:ascii="Times New Roman" w:hAnsi="Times New Roman"/>
                <w:bCs/>
                <w:i w:val="0"/>
                <w:iCs/>
                <w:color w:val="000000"/>
                <w:szCs w:val="28"/>
              </w:rPr>
              <w:t>……………………………</w:t>
            </w:r>
            <w:r>
              <w:rPr>
                <w:rFonts w:ascii="Times New Roman" w:hAnsi="Times New Roman"/>
                <w:bCs/>
                <w:i w:val="0"/>
                <w:iCs/>
                <w:color w:val="000000"/>
                <w:szCs w:val="28"/>
              </w:rPr>
              <w:t>.</w:t>
            </w:r>
          </w:p>
        </w:tc>
        <w:tc>
          <w:tcPr>
            <w:tcW w:w="702" w:type="dxa"/>
          </w:tcPr>
          <w:p w14:paraId="492A5B66" w14:textId="6351F1E3" w:rsidR="00693508" w:rsidRDefault="00693508" w:rsidP="00C004DB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 w:rsidRPr="00255832">
              <w:rPr>
                <w:rFonts w:ascii="Times New Roman" w:hAnsi="Times New Roman"/>
                <w:i w:val="0"/>
                <w:color w:val="FFFFFF" w:themeColor="background1"/>
              </w:rPr>
              <w:t>___</w:t>
            </w:r>
            <w:r w:rsidR="00C004DB">
              <w:rPr>
                <w:rFonts w:ascii="Times New Roman" w:hAnsi="Times New Roman"/>
                <w:i w:val="0"/>
                <w:color w:val="000000" w:themeColor="text1"/>
              </w:rPr>
              <w:t>29</w:t>
            </w:r>
          </w:p>
        </w:tc>
      </w:tr>
      <w:tr w:rsidR="00693508" w:rsidRPr="00202362" w14:paraId="1322A6C6" w14:textId="77777777" w:rsidTr="00164D9B">
        <w:tc>
          <w:tcPr>
            <w:tcW w:w="8676" w:type="dxa"/>
          </w:tcPr>
          <w:p w14:paraId="3CA7BE17" w14:textId="6E2786D5" w:rsidR="00693508" w:rsidRDefault="00693508" w:rsidP="00693508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</w:rPr>
            </w:pPr>
            <w:r w:rsidRPr="009022F8">
              <w:rPr>
                <w:rFonts w:ascii="Times New Roman" w:hAnsi="Times New Roman"/>
                <w:i w:val="0"/>
                <w:color w:val="000000"/>
              </w:rPr>
              <w:t xml:space="preserve">ПРИЛОЖЕНИЕ </w:t>
            </w:r>
            <w:r>
              <w:rPr>
                <w:rFonts w:ascii="Times New Roman" w:hAnsi="Times New Roman"/>
                <w:i w:val="0"/>
                <w:color w:val="000000"/>
              </w:rPr>
              <w:t>Д</w:t>
            </w:r>
            <w:r w:rsidRPr="009022F8">
              <w:rPr>
                <w:rFonts w:ascii="Times New Roman" w:hAnsi="Times New Roman"/>
                <w:i w:val="0"/>
                <w:color w:val="000000"/>
              </w:rPr>
              <w:t xml:space="preserve"> </w:t>
            </w:r>
            <w:r w:rsidRPr="009022F8">
              <w:rPr>
                <w:rFonts w:ascii="Times New Roman" w:hAnsi="Times New Roman"/>
                <w:i w:val="0"/>
                <w:color w:val="000000"/>
                <w:szCs w:val="28"/>
              </w:rPr>
              <w:t>(обязательное)</w:t>
            </w:r>
            <w:r>
              <w:rPr>
                <w:rFonts w:ascii="Times New Roman" w:hAnsi="Times New Roman"/>
                <w:i w:val="0"/>
                <w:color w:val="000000"/>
                <w:szCs w:val="28"/>
              </w:rPr>
              <w:t xml:space="preserve"> </w:t>
            </w:r>
            <w:r w:rsidRPr="006166A4">
              <w:rPr>
                <w:rFonts w:ascii="Times New Roman" w:hAnsi="Times New Roman"/>
                <w:bCs/>
                <w:i w:val="0"/>
                <w:iCs/>
                <w:color w:val="000000"/>
                <w:szCs w:val="28"/>
              </w:rPr>
              <w:t>Подключение к базе данных</w:t>
            </w:r>
            <w:r>
              <w:rPr>
                <w:rFonts w:ascii="Times New Roman" w:hAnsi="Times New Roman"/>
                <w:bCs/>
                <w:i w:val="0"/>
                <w:iCs/>
                <w:color w:val="000000"/>
                <w:szCs w:val="28"/>
              </w:rPr>
              <w:t>……….</w:t>
            </w:r>
          </w:p>
        </w:tc>
        <w:tc>
          <w:tcPr>
            <w:tcW w:w="702" w:type="dxa"/>
          </w:tcPr>
          <w:p w14:paraId="0A344AB5" w14:textId="3BF422E0" w:rsidR="00693508" w:rsidRDefault="00C004DB" w:rsidP="00693508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30</w:t>
            </w:r>
          </w:p>
        </w:tc>
      </w:tr>
      <w:tr w:rsidR="00164D9B" w:rsidRPr="00202362" w14:paraId="1341CC8A" w14:textId="77777777" w:rsidTr="00164D9B">
        <w:tc>
          <w:tcPr>
            <w:tcW w:w="8676" w:type="dxa"/>
          </w:tcPr>
          <w:p w14:paraId="072612E3" w14:textId="77777777" w:rsidR="00164D9B" w:rsidRPr="000263F3" w:rsidRDefault="00164D9B" w:rsidP="00E46AA0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</w:rPr>
            </w:pPr>
            <w:r w:rsidRPr="009022F8">
              <w:rPr>
                <w:rFonts w:ascii="Times New Roman" w:hAnsi="Times New Roman"/>
                <w:i w:val="0"/>
                <w:color w:val="000000"/>
              </w:rPr>
              <w:t xml:space="preserve">ПРИЛОЖЕНИЕ </w:t>
            </w:r>
            <w:r>
              <w:rPr>
                <w:rFonts w:ascii="Times New Roman" w:hAnsi="Times New Roman"/>
                <w:i w:val="0"/>
                <w:color w:val="000000"/>
              </w:rPr>
              <w:t>Е</w:t>
            </w:r>
            <w:r w:rsidRPr="009022F8">
              <w:rPr>
                <w:rFonts w:ascii="Times New Roman" w:hAnsi="Times New Roman"/>
                <w:i w:val="0"/>
                <w:color w:val="000000"/>
              </w:rPr>
              <w:t xml:space="preserve"> </w:t>
            </w:r>
            <w:r w:rsidRPr="009022F8">
              <w:rPr>
                <w:rFonts w:ascii="Times New Roman" w:hAnsi="Times New Roman"/>
                <w:i w:val="0"/>
                <w:color w:val="000000"/>
                <w:szCs w:val="28"/>
              </w:rPr>
              <w:t>(обязательное)</w:t>
            </w:r>
            <w:r w:rsidRPr="00BA6B11">
              <w:rPr>
                <w:rFonts w:ascii="Times New Roman" w:hAnsi="Times New Roman"/>
                <w:b/>
                <w:bCs/>
                <w:i w:val="0"/>
                <w:color w:val="000000" w:themeColor="text1"/>
              </w:rPr>
              <w:t xml:space="preserve"> 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 xml:space="preserve">Верстка </w:t>
            </w:r>
            <w:r>
              <w:rPr>
                <w:rFonts w:ascii="Times New Roman" w:hAnsi="Times New Roman"/>
                <w:i w:val="0"/>
                <w:color w:val="000000" w:themeColor="text1"/>
                <w:lang w:val="en-US"/>
              </w:rPr>
              <w:t>Android</w:t>
            </w:r>
            <w:r w:rsidRPr="00847FFE">
              <w:rPr>
                <w:rFonts w:ascii="Times New Roman" w:hAnsi="Times New Roman"/>
                <w:i w:val="0"/>
                <w:color w:val="000000" w:themeColor="text1"/>
              </w:rPr>
              <w:t xml:space="preserve"> 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>приложения………</w:t>
            </w:r>
          </w:p>
        </w:tc>
        <w:tc>
          <w:tcPr>
            <w:tcW w:w="702" w:type="dxa"/>
          </w:tcPr>
          <w:p w14:paraId="5AAF544C" w14:textId="0C60435F" w:rsidR="00164D9B" w:rsidRDefault="00C004DB" w:rsidP="00E46AA0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32</w:t>
            </w:r>
          </w:p>
        </w:tc>
      </w:tr>
      <w:tr w:rsidR="00693508" w:rsidRPr="00202362" w14:paraId="7A89669E" w14:textId="77777777" w:rsidTr="00164D9B">
        <w:tc>
          <w:tcPr>
            <w:tcW w:w="8676" w:type="dxa"/>
          </w:tcPr>
          <w:p w14:paraId="3364A311" w14:textId="1A52A71C" w:rsidR="00693508" w:rsidRPr="000263F3" w:rsidRDefault="00693508" w:rsidP="00164D9B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</w:rPr>
            </w:pPr>
            <w:r w:rsidRPr="009022F8">
              <w:rPr>
                <w:rFonts w:ascii="Times New Roman" w:hAnsi="Times New Roman"/>
                <w:i w:val="0"/>
                <w:color w:val="000000"/>
              </w:rPr>
              <w:t xml:space="preserve">ПРИЛОЖЕНИЕ </w:t>
            </w:r>
            <w:r w:rsidR="00164D9B">
              <w:rPr>
                <w:rFonts w:ascii="Times New Roman" w:hAnsi="Times New Roman"/>
                <w:i w:val="0"/>
                <w:color w:val="000000"/>
              </w:rPr>
              <w:t>Ж</w:t>
            </w:r>
            <w:r w:rsidRPr="009022F8">
              <w:rPr>
                <w:rFonts w:ascii="Times New Roman" w:hAnsi="Times New Roman"/>
                <w:i w:val="0"/>
                <w:color w:val="000000"/>
              </w:rPr>
              <w:t xml:space="preserve"> </w:t>
            </w:r>
            <w:r w:rsidRPr="009022F8">
              <w:rPr>
                <w:rFonts w:ascii="Times New Roman" w:hAnsi="Times New Roman"/>
                <w:i w:val="0"/>
                <w:color w:val="000000"/>
                <w:szCs w:val="28"/>
              </w:rPr>
              <w:t>(обязательное)</w:t>
            </w:r>
            <w:r w:rsidRPr="00BA6B11">
              <w:rPr>
                <w:rFonts w:ascii="Times New Roman" w:hAnsi="Times New Roman"/>
                <w:b/>
                <w:bCs/>
                <w:i w:val="0"/>
                <w:color w:val="000000" w:themeColor="text1"/>
              </w:rPr>
              <w:t xml:space="preserve"> </w:t>
            </w:r>
            <w:r w:rsidR="00164D9B">
              <w:rPr>
                <w:rFonts w:ascii="Times New Roman" w:hAnsi="Times New Roman"/>
                <w:i w:val="0"/>
                <w:color w:val="000000" w:themeColor="text1"/>
              </w:rPr>
              <w:t>Тестирование приложения ………..</w:t>
            </w:r>
          </w:p>
        </w:tc>
        <w:tc>
          <w:tcPr>
            <w:tcW w:w="702" w:type="dxa"/>
          </w:tcPr>
          <w:p w14:paraId="36D0924D" w14:textId="3AE8796B" w:rsidR="00693508" w:rsidRDefault="00C004DB" w:rsidP="00693508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43</w:t>
            </w:r>
          </w:p>
        </w:tc>
      </w:tr>
      <w:tr w:rsidR="00693508" w:rsidRPr="00202362" w14:paraId="7F016177" w14:textId="77777777" w:rsidTr="00164D9B">
        <w:tc>
          <w:tcPr>
            <w:tcW w:w="8676" w:type="dxa"/>
          </w:tcPr>
          <w:p w14:paraId="77F1B5DD" w14:textId="7AD5A64C" w:rsidR="00693508" w:rsidRPr="00454B36" w:rsidRDefault="00693508" w:rsidP="00C004DB">
            <w:pPr>
              <w:rPr>
                <w:rFonts w:ascii="Times New Roman" w:hAnsi="Times New Roman"/>
                <w:i w:val="0"/>
                <w:color w:val="000000" w:themeColor="text1"/>
                <w:szCs w:val="28"/>
              </w:rPr>
            </w:pPr>
            <w:r w:rsidRPr="009022F8">
              <w:rPr>
                <w:rFonts w:ascii="Times New Roman" w:hAnsi="Times New Roman"/>
                <w:i w:val="0"/>
                <w:color w:val="000000"/>
              </w:rPr>
              <w:t xml:space="preserve">ПРИЛОЖЕНИЕ </w:t>
            </w:r>
            <w:r w:rsidR="00C004DB">
              <w:rPr>
                <w:rFonts w:ascii="Times New Roman" w:hAnsi="Times New Roman"/>
                <w:i w:val="0"/>
                <w:color w:val="000000"/>
              </w:rPr>
              <w:t>И</w:t>
            </w:r>
            <w:r w:rsidRPr="009022F8">
              <w:rPr>
                <w:rFonts w:ascii="Times New Roman" w:hAnsi="Times New Roman"/>
                <w:i w:val="0"/>
                <w:color w:val="000000"/>
              </w:rPr>
              <w:t xml:space="preserve"> </w:t>
            </w:r>
            <w:r w:rsidRPr="009022F8">
              <w:rPr>
                <w:rFonts w:ascii="Times New Roman" w:hAnsi="Times New Roman"/>
                <w:i w:val="0"/>
                <w:color w:val="000000"/>
                <w:szCs w:val="28"/>
              </w:rPr>
              <w:t>(обязательное)</w:t>
            </w:r>
            <w:r w:rsidRPr="00BA6B11">
              <w:rPr>
                <w:rFonts w:ascii="Times New Roman" w:hAnsi="Times New Roman"/>
                <w:b/>
                <w:bCs/>
                <w:i w:val="0"/>
                <w:color w:val="000000" w:themeColor="text1"/>
              </w:rPr>
              <w:t xml:space="preserve"> </w:t>
            </w:r>
            <w:r w:rsidR="00ED69AB">
              <w:rPr>
                <w:rFonts w:ascii="Times New Roman" w:hAnsi="Times New Roman"/>
                <w:i w:val="0"/>
                <w:color w:val="000000" w:themeColor="text1"/>
              </w:rPr>
              <w:t>Листинг…</w:t>
            </w:r>
            <w:r w:rsidR="00ED69AB" w:rsidRPr="00C004DB">
              <w:rPr>
                <w:rFonts w:ascii="Times New Roman" w:hAnsi="Times New Roman"/>
                <w:i w:val="0"/>
                <w:color w:val="000000" w:themeColor="text1"/>
              </w:rPr>
              <w:t>….</w:t>
            </w:r>
            <w:r>
              <w:rPr>
                <w:rFonts w:ascii="Times New Roman" w:hAnsi="Times New Roman"/>
                <w:i w:val="0"/>
                <w:color w:val="000000" w:themeColor="text1"/>
              </w:rPr>
              <w:t>……………………</w:t>
            </w:r>
            <w:r w:rsidR="00164D9B">
              <w:rPr>
                <w:rFonts w:ascii="Times New Roman" w:hAnsi="Times New Roman"/>
                <w:i w:val="0"/>
                <w:color w:val="000000" w:themeColor="text1"/>
              </w:rPr>
              <w:t>…</w:t>
            </w:r>
            <w:r w:rsidR="00C004DB">
              <w:rPr>
                <w:rFonts w:ascii="Times New Roman" w:hAnsi="Times New Roman"/>
                <w:i w:val="0"/>
                <w:color w:val="000000" w:themeColor="text1"/>
              </w:rPr>
              <w:t>..</w:t>
            </w:r>
          </w:p>
        </w:tc>
        <w:tc>
          <w:tcPr>
            <w:tcW w:w="702" w:type="dxa"/>
          </w:tcPr>
          <w:p w14:paraId="0EDAE7F5" w14:textId="64876FE3" w:rsidR="00693508" w:rsidRPr="00B5140C" w:rsidRDefault="00C004DB" w:rsidP="00693508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  <w:lang w:val="en-US"/>
              </w:rPr>
            </w:pPr>
            <w:r>
              <w:rPr>
                <w:rFonts w:ascii="Times New Roman" w:hAnsi="Times New Roman"/>
                <w:i w:val="0"/>
                <w:color w:val="000000" w:themeColor="text1"/>
              </w:rPr>
              <w:t>47</w:t>
            </w:r>
          </w:p>
        </w:tc>
      </w:tr>
    </w:tbl>
    <w:p w14:paraId="0F4DF6EE" w14:textId="77777777" w:rsidR="004F4BB0" w:rsidRDefault="004F4BB0">
      <w:pPr>
        <w:jc w:val="left"/>
        <w:rPr>
          <w:rFonts w:ascii="Times New Roman" w:hAnsi="Times New Roman"/>
          <w:b/>
          <w:i w:val="0"/>
          <w:color w:val="000000" w:themeColor="text1"/>
          <w:szCs w:val="28"/>
        </w:rPr>
      </w:pPr>
      <w:r>
        <w:rPr>
          <w:rFonts w:ascii="Times New Roman" w:hAnsi="Times New Roman"/>
          <w:b/>
          <w:i w:val="0"/>
          <w:color w:val="000000" w:themeColor="text1"/>
          <w:szCs w:val="28"/>
        </w:rPr>
        <w:br w:type="page"/>
      </w:r>
    </w:p>
    <w:p w14:paraId="3D06BA5D" w14:textId="77777777" w:rsidR="00473A38" w:rsidRPr="00EB0E8B" w:rsidRDefault="00473A38" w:rsidP="00774B7E">
      <w:pPr>
        <w:tabs>
          <w:tab w:val="left" w:pos="993"/>
        </w:tabs>
        <w:spacing w:line="360" w:lineRule="auto"/>
        <w:ind w:left="-142" w:firstLine="709"/>
        <w:contextualSpacing/>
        <w:rPr>
          <w:rFonts w:ascii="Times New Roman" w:hAnsi="Times New Roman"/>
          <w:b/>
          <w:i w:val="0"/>
          <w:color w:val="000000" w:themeColor="text1"/>
          <w:szCs w:val="28"/>
        </w:rPr>
      </w:pPr>
      <w:r w:rsidRPr="00202362">
        <w:rPr>
          <w:rFonts w:ascii="Times New Roman" w:hAnsi="Times New Roman"/>
          <w:b/>
          <w:i w:val="0"/>
          <w:color w:val="000000" w:themeColor="text1"/>
          <w:szCs w:val="28"/>
        </w:rPr>
        <w:t>1 Правила безопасности на рабочем месте</w:t>
      </w:r>
    </w:p>
    <w:p w14:paraId="46285A93" w14:textId="77777777" w:rsidR="00473A38" w:rsidRPr="00202362" w:rsidRDefault="00473A38" w:rsidP="00473A38">
      <w:pPr>
        <w:tabs>
          <w:tab w:val="left" w:pos="993"/>
        </w:tabs>
        <w:spacing w:line="360" w:lineRule="auto"/>
        <w:contextualSpacing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15279C9C" w14:textId="77777777" w:rsidR="00473A38" w:rsidRDefault="00473A38" w:rsidP="00473A38">
      <w:pPr>
        <w:tabs>
          <w:tab w:val="left" w:pos="993"/>
        </w:tabs>
        <w:spacing w:line="360" w:lineRule="auto"/>
        <w:ind w:firstLine="709"/>
        <w:rPr>
          <w:rFonts w:ascii="Times New Roman" w:hAnsi="Times New Roman"/>
          <w:i w:val="0"/>
          <w:color w:val="000000" w:themeColor="text1"/>
          <w:szCs w:val="28"/>
        </w:rPr>
      </w:pPr>
      <w:bookmarkStart w:id="0" w:name="_Hlk27033501"/>
      <w:r w:rsidRPr="009F7AC9">
        <w:rPr>
          <w:rFonts w:ascii="Times New Roman" w:hAnsi="Times New Roman"/>
          <w:i w:val="0"/>
          <w:color w:val="000000" w:themeColor="text1"/>
          <w:szCs w:val="28"/>
        </w:rPr>
        <w:t xml:space="preserve">Безопасные условия труда на рабочем </w:t>
      </w:r>
      <w:r>
        <w:rPr>
          <w:rFonts w:ascii="Times New Roman" w:hAnsi="Times New Roman"/>
          <w:i w:val="0"/>
          <w:color w:val="000000" w:themeColor="text1"/>
          <w:szCs w:val="28"/>
        </w:rPr>
        <w:t xml:space="preserve">месте </w:t>
      </w:r>
      <w:r w:rsidR="00D25A4E">
        <w:rPr>
          <w:rFonts w:ascii="Times New Roman" w:hAnsi="Times New Roman"/>
          <w:i w:val="0"/>
          <w:color w:val="000000" w:themeColor="text1"/>
          <w:szCs w:val="28"/>
        </w:rPr>
        <w:t>–</w:t>
      </w:r>
      <w:r w:rsidRPr="009F7AC9">
        <w:rPr>
          <w:rFonts w:ascii="Times New Roman" w:hAnsi="Times New Roman"/>
          <w:i w:val="0"/>
          <w:color w:val="000000" w:themeColor="text1"/>
          <w:szCs w:val="28"/>
        </w:rPr>
        <w:t xml:space="preserve"> это состояние условий труда, при которых воздействие на работающего опасных и вредных производственных факторов исключено, или воздействие вредных производственных факторов не превышает предельно допустимых значений.</w:t>
      </w:r>
    </w:p>
    <w:p w14:paraId="2BAFD308" w14:textId="77777777" w:rsidR="00473A38" w:rsidRPr="009F7AC9" w:rsidRDefault="00473A38" w:rsidP="00473A38">
      <w:pPr>
        <w:tabs>
          <w:tab w:val="left" w:pos="993"/>
        </w:tabs>
        <w:spacing w:line="360" w:lineRule="auto"/>
        <w:ind w:firstLine="709"/>
        <w:rPr>
          <w:rFonts w:ascii="Times New Roman" w:hAnsi="Times New Roman"/>
          <w:i w:val="0"/>
          <w:color w:val="000000" w:themeColor="text1"/>
          <w:szCs w:val="28"/>
        </w:rPr>
      </w:pPr>
      <w:r>
        <w:rPr>
          <w:rFonts w:ascii="Times New Roman" w:hAnsi="Times New Roman"/>
          <w:i w:val="0"/>
          <w:color w:val="000000" w:themeColor="text1"/>
          <w:szCs w:val="28"/>
        </w:rPr>
        <w:t xml:space="preserve">В день начала </w:t>
      </w:r>
      <w:r w:rsidR="004B0460">
        <w:rPr>
          <w:rFonts w:ascii="Times New Roman" w:hAnsi="Times New Roman"/>
          <w:i w:val="0"/>
          <w:color w:val="000000" w:themeColor="text1"/>
          <w:szCs w:val="28"/>
        </w:rPr>
        <w:t>учебной практики, 01 декабря 2021</w:t>
      </w:r>
      <w:r>
        <w:rPr>
          <w:rFonts w:ascii="Times New Roman" w:hAnsi="Times New Roman"/>
          <w:i w:val="0"/>
          <w:color w:val="000000" w:themeColor="text1"/>
          <w:szCs w:val="28"/>
        </w:rPr>
        <w:t xml:space="preserve"> года, была проведена установочная конференция, которая включала в себя инструктаж по технике безопасности.</w:t>
      </w:r>
    </w:p>
    <w:p w14:paraId="133FA2E4" w14:textId="77777777" w:rsidR="00473A38" w:rsidRDefault="00473A38" w:rsidP="00473A38">
      <w:pPr>
        <w:tabs>
          <w:tab w:val="left" w:pos="993"/>
        </w:tabs>
        <w:spacing w:line="360" w:lineRule="auto"/>
        <w:ind w:firstLine="709"/>
        <w:rPr>
          <w:rFonts w:ascii="Times New Roman" w:hAnsi="Times New Roman"/>
          <w:i w:val="0"/>
          <w:color w:val="000000" w:themeColor="text1"/>
          <w:szCs w:val="28"/>
        </w:rPr>
      </w:pPr>
      <w:r w:rsidRPr="009F7AC9">
        <w:rPr>
          <w:rFonts w:ascii="Times New Roman" w:hAnsi="Times New Roman"/>
          <w:i w:val="0"/>
          <w:color w:val="000000" w:themeColor="text1"/>
          <w:szCs w:val="28"/>
        </w:rPr>
        <w:t>Инструкция по технике безопасности при работе на компьютере</w:t>
      </w:r>
      <w:r>
        <w:rPr>
          <w:rFonts w:ascii="Times New Roman" w:hAnsi="Times New Roman"/>
          <w:i w:val="0"/>
          <w:color w:val="000000" w:themeColor="text1"/>
          <w:szCs w:val="28"/>
        </w:rPr>
        <w:t xml:space="preserve"> включает в себя</w:t>
      </w:r>
      <w:r w:rsidRPr="009F7AC9">
        <w:rPr>
          <w:rFonts w:ascii="Times New Roman" w:hAnsi="Times New Roman"/>
          <w:i w:val="0"/>
          <w:color w:val="000000" w:themeColor="text1"/>
          <w:szCs w:val="28"/>
        </w:rPr>
        <w:t>:</w:t>
      </w:r>
    </w:p>
    <w:p w14:paraId="0B58B529" w14:textId="77777777" w:rsidR="00473A38" w:rsidRPr="00F55034" w:rsidRDefault="00473A38" w:rsidP="00DC31A9">
      <w:pPr>
        <w:pStyle w:val="af1"/>
        <w:numPr>
          <w:ilvl w:val="0"/>
          <w:numId w:val="4"/>
        </w:numPr>
        <w:tabs>
          <w:tab w:val="left" w:pos="993"/>
        </w:tabs>
        <w:spacing w:line="360" w:lineRule="auto"/>
        <w:ind w:left="0" w:firstLine="698"/>
        <w:rPr>
          <w:rFonts w:ascii="Times New Roman" w:hAnsi="Times New Roman"/>
          <w:i w:val="0"/>
          <w:color w:val="000000" w:themeColor="text1"/>
          <w:szCs w:val="28"/>
        </w:rPr>
      </w:pPr>
      <w:r w:rsidRPr="00F55034">
        <w:rPr>
          <w:rFonts w:ascii="Times New Roman" w:hAnsi="Times New Roman"/>
          <w:i w:val="0"/>
          <w:color w:val="000000" w:themeColor="text1"/>
          <w:szCs w:val="28"/>
        </w:rPr>
        <w:t>необходимо аккуратно обращаться с проводами;</w:t>
      </w:r>
    </w:p>
    <w:p w14:paraId="652A9F70" w14:textId="77777777" w:rsidR="00473A38" w:rsidRPr="00F55034" w:rsidRDefault="00473A38" w:rsidP="00DC31A9">
      <w:pPr>
        <w:pStyle w:val="af1"/>
        <w:numPr>
          <w:ilvl w:val="0"/>
          <w:numId w:val="4"/>
        </w:numPr>
        <w:tabs>
          <w:tab w:val="left" w:pos="993"/>
        </w:tabs>
        <w:spacing w:line="360" w:lineRule="auto"/>
        <w:ind w:left="0" w:firstLine="698"/>
        <w:rPr>
          <w:rFonts w:ascii="Times New Roman" w:hAnsi="Times New Roman"/>
          <w:i w:val="0"/>
          <w:color w:val="000000" w:themeColor="text1"/>
          <w:szCs w:val="28"/>
        </w:rPr>
      </w:pPr>
      <w:r w:rsidRPr="00F55034">
        <w:rPr>
          <w:rFonts w:ascii="Times New Roman" w:hAnsi="Times New Roman"/>
          <w:i w:val="0"/>
          <w:color w:val="000000" w:themeColor="text1"/>
          <w:szCs w:val="28"/>
        </w:rPr>
        <w:t>запрещается работать с неисправным компьютером;</w:t>
      </w:r>
    </w:p>
    <w:p w14:paraId="2F3378B6" w14:textId="77777777" w:rsidR="00473A38" w:rsidRPr="00F55034" w:rsidRDefault="00473A38" w:rsidP="00DC31A9">
      <w:pPr>
        <w:pStyle w:val="af1"/>
        <w:numPr>
          <w:ilvl w:val="0"/>
          <w:numId w:val="4"/>
        </w:numPr>
        <w:tabs>
          <w:tab w:val="left" w:pos="993"/>
        </w:tabs>
        <w:spacing w:line="360" w:lineRule="auto"/>
        <w:ind w:left="0" w:firstLine="698"/>
        <w:rPr>
          <w:rFonts w:ascii="Times New Roman" w:hAnsi="Times New Roman"/>
          <w:i w:val="0"/>
          <w:color w:val="000000" w:themeColor="text1"/>
          <w:szCs w:val="28"/>
        </w:rPr>
      </w:pPr>
      <w:r w:rsidRPr="00F55034">
        <w:rPr>
          <w:rFonts w:ascii="Times New Roman" w:hAnsi="Times New Roman"/>
          <w:i w:val="0"/>
          <w:color w:val="000000" w:themeColor="text1"/>
          <w:szCs w:val="28"/>
        </w:rPr>
        <w:t>нельзя заниматься очисткой компьютера, когда он находится под напряжением;</w:t>
      </w:r>
    </w:p>
    <w:p w14:paraId="64AA9C9B" w14:textId="77777777" w:rsidR="00473A38" w:rsidRPr="00F55034" w:rsidRDefault="00473A38" w:rsidP="00DC31A9">
      <w:pPr>
        <w:pStyle w:val="af1"/>
        <w:numPr>
          <w:ilvl w:val="0"/>
          <w:numId w:val="4"/>
        </w:numPr>
        <w:tabs>
          <w:tab w:val="left" w:pos="993"/>
        </w:tabs>
        <w:spacing w:line="360" w:lineRule="auto"/>
        <w:ind w:left="0" w:firstLine="698"/>
        <w:rPr>
          <w:rFonts w:ascii="Times New Roman" w:hAnsi="Times New Roman"/>
          <w:i w:val="0"/>
          <w:color w:val="000000" w:themeColor="text1"/>
          <w:szCs w:val="28"/>
        </w:rPr>
      </w:pPr>
      <w:r w:rsidRPr="00F55034">
        <w:rPr>
          <w:rFonts w:ascii="Times New Roman" w:hAnsi="Times New Roman"/>
          <w:i w:val="0"/>
          <w:color w:val="000000" w:themeColor="text1"/>
          <w:szCs w:val="28"/>
        </w:rPr>
        <w:t>недопустимо самостоятельно проводить ремонт оборудования при отсутствии специальных навыков;</w:t>
      </w:r>
    </w:p>
    <w:p w14:paraId="0046D2E2" w14:textId="77777777" w:rsidR="00473A38" w:rsidRPr="00F55034" w:rsidRDefault="00473A38" w:rsidP="00DC31A9">
      <w:pPr>
        <w:pStyle w:val="af1"/>
        <w:numPr>
          <w:ilvl w:val="0"/>
          <w:numId w:val="4"/>
        </w:numPr>
        <w:tabs>
          <w:tab w:val="left" w:pos="993"/>
        </w:tabs>
        <w:spacing w:line="360" w:lineRule="auto"/>
        <w:ind w:left="0" w:firstLine="698"/>
        <w:rPr>
          <w:rFonts w:ascii="Times New Roman" w:hAnsi="Times New Roman"/>
          <w:i w:val="0"/>
          <w:color w:val="000000" w:themeColor="text1"/>
          <w:szCs w:val="28"/>
        </w:rPr>
      </w:pPr>
      <w:r w:rsidRPr="00F55034">
        <w:rPr>
          <w:rFonts w:ascii="Times New Roman" w:hAnsi="Times New Roman"/>
          <w:i w:val="0"/>
          <w:color w:val="000000" w:themeColor="text1"/>
          <w:szCs w:val="28"/>
        </w:rPr>
        <w:t>нельзя располагать рядом с компьютером жидкости, а также работать с мокрыми руками;</w:t>
      </w:r>
    </w:p>
    <w:p w14:paraId="3814E325" w14:textId="77777777" w:rsidR="00473A38" w:rsidRPr="00F55034" w:rsidRDefault="00473A38" w:rsidP="00DC31A9">
      <w:pPr>
        <w:pStyle w:val="af1"/>
        <w:numPr>
          <w:ilvl w:val="0"/>
          <w:numId w:val="4"/>
        </w:numPr>
        <w:tabs>
          <w:tab w:val="left" w:pos="993"/>
        </w:tabs>
        <w:spacing w:line="360" w:lineRule="auto"/>
        <w:ind w:left="0" w:firstLine="698"/>
        <w:rPr>
          <w:rFonts w:ascii="Times New Roman" w:hAnsi="Times New Roman"/>
          <w:i w:val="0"/>
          <w:color w:val="000000" w:themeColor="text1"/>
          <w:szCs w:val="28"/>
        </w:rPr>
      </w:pPr>
      <w:r w:rsidRPr="00F55034">
        <w:rPr>
          <w:rFonts w:ascii="Times New Roman" w:hAnsi="Times New Roman"/>
          <w:i w:val="0"/>
          <w:color w:val="000000" w:themeColor="text1"/>
          <w:szCs w:val="28"/>
        </w:rPr>
        <w:t>нельзя в процессе работы ПК прикасаться к другим металлическим конструкциям.</w:t>
      </w:r>
    </w:p>
    <w:p w14:paraId="145AE161" w14:textId="77777777" w:rsidR="00473A38" w:rsidRPr="009F7AC9" w:rsidRDefault="00473A38" w:rsidP="00473A38">
      <w:pPr>
        <w:tabs>
          <w:tab w:val="left" w:pos="993"/>
        </w:tabs>
        <w:spacing w:line="360" w:lineRule="auto"/>
        <w:ind w:firstLine="709"/>
        <w:rPr>
          <w:rFonts w:ascii="Times New Roman" w:hAnsi="Times New Roman"/>
          <w:i w:val="0"/>
          <w:color w:val="000000" w:themeColor="text1"/>
          <w:szCs w:val="28"/>
        </w:rPr>
      </w:pPr>
      <w:r>
        <w:rPr>
          <w:rFonts w:ascii="Times New Roman" w:hAnsi="Times New Roman"/>
          <w:i w:val="0"/>
          <w:color w:val="000000" w:themeColor="text1"/>
          <w:szCs w:val="28"/>
        </w:rPr>
        <w:t>Студенты могут быть подвергнуты следующими опасным и вредным воздействиям</w:t>
      </w:r>
      <w:r w:rsidRPr="009F7AC9">
        <w:rPr>
          <w:rFonts w:ascii="Times New Roman" w:hAnsi="Times New Roman"/>
          <w:i w:val="0"/>
          <w:color w:val="000000" w:themeColor="text1"/>
          <w:szCs w:val="28"/>
        </w:rPr>
        <w:t>:</w:t>
      </w:r>
    </w:p>
    <w:p w14:paraId="7D850D6B" w14:textId="77777777" w:rsidR="00473A38" w:rsidRPr="00F55034" w:rsidRDefault="00473A38" w:rsidP="00DC31A9">
      <w:pPr>
        <w:pStyle w:val="af1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 w:themeColor="text1"/>
          <w:szCs w:val="28"/>
        </w:rPr>
      </w:pPr>
      <w:r w:rsidRPr="00F55034">
        <w:rPr>
          <w:rFonts w:ascii="Times New Roman" w:hAnsi="Times New Roman"/>
          <w:i w:val="0"/>
          <w:color w:val="000000" w:themeColor="text1"/>
          <w:szCs w:val="28"/>
        </w:rPr>
        <w:t>поражение электрическим током;</w:t>
      </w:r>
    </w:p>
    <w:p w14:paraId="7460B123" w14:textId="77777777" w:rsidR="00473A38" w:rsidRPr="00F55034" w:rsidRDefault="00473A38" w:rsidP="00DC31A9">
      <w:pPr>
        <w:pStyle w:val="af1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 w:themeColor="text1"/>
          <w:szCs w:val="28"/>
        </w:rPr>
      </w:pPr>
      <w:r w:rsidRPr="00F55034">
        <w:rPr>
          <w:rFonts w:ascii="Times New Roman" w:hAnsi="Times New Roman"/>
          <w:i w:val="0"/>
          <w:color w:val="000000" w:themeColor="text1"/>
          <w:szCs w:val="28"/>
        </w:rPr>
        <w:t>механические повреждения;</w:t>
      </w:r>
    </w:p>
    <w:p w14:paraId="3C7881E1" w14:textId="77777777" w:rsidR="00473A38" w:rsidRPr="00F55034" w:rsidRDefault="00473A38" w:rsidP="00DC31A9">
      <w:pPr>
        <w:pStyle w:val="af1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 w:themeColor="text1"/>
          <w:szCs w:val="28"/>
        </w:rPr>
      </w:pPr>
      <w:r w:rsidRPr="00F55034">
        <w:rPr>
          <w:rFonts w:ascii="Times New Roman" w:hAnsi="Times New Roman"/>
          <w:i w:val="0"/>
          <w:color w:val="000000" w:themeColor="text1"/>
          <w:szCs w:val="28"/>
        </w:rPr>
        <w:t>электромагнитное излучения;</w:t>
      </w:r>
    </w:p>
    <w:p w14:paraId="761B5972" w14:textId="77777777" w:rsidR="00473A38" w:rsidRPr="00F55034" w:rsidRDefault="00473A38" w:rsidP="00DC31A9">
      <w:pPr>
        <w:pStyle w:val="af1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 w:themeColor="text1"/>
          <w:szCs w:val="28"/>
        </w:rPr>
      </w:pPr>
      <w:r w:rsidRPr="00F55034">
        <w:rPr>
          <w:rFonts w:ascii="Times New Roman" w:hAnsi="Times New Roman"/>
          <w:i w:val="0"/>
          <w:color w:val="000000" w:themeColor="text1"/>
          <w:szCs w:val="28"/>
        </w:rPr>
        <w:t>опасность пожара;</w:t>
      </w:r>
    </w:p>
    <w:p w14:paraId="124359E9" w14:textId="77777777" w:rsidR="00473A38" w:rsidRPr="00A40AD9" w:rsidRDefault="00473A38" w:rsidP="00A40AD9">
      <w:pPr>
        <w:pStyle w:val="af1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 w:themeColor="text1"/>
          <w:szCs w:val="28"/>
        </w:rPr>
      </w:pPr>
      <w:r w:rsidRPr="00F55034">
        <w:rPr>
          <w:rFonts w:ascii="Times New Roman" w:hAnsi="Times New Roman"/>
          <w:i w:val="0"/>
          <w:color w:val="000000" w:themeColor="text1"/>
          <w:szCs w:val="28"/>
        </w:rPr>
        <w:t>повышенный уровень шума и вибрации.</w:t>
      </w:r>
    </w:p>
    <w:p w14:paraId="220CA404" w14:textId="77777777" w:rsidR="00B82819" w:rsidRDefault="00B82819">
      <w:pPr>
        <w:jc w:val="left"/>
        <w:rPr>
          <w:rFonts w:ascii="Times New Roman" w:hAnsi="Times New Roman"/>
          <w:b/>
          <w:i w:val="0"/>
          <w:color w:val="000000" w:themeColor="text1"/>
          <w:szCs w:val="28"/>
        </w:rPr>
      </w:pPr>
      <w:bookmarkStart w:id="1" w:name="_Hlk27033518"/>
      <w:bookmarkEnd w:id="0"/>
      <w:r>
        <w:rPr>
          <w:rFonts w:ascii="Times New Roman" w:hAnsi="Times New Roman"/>
          <w:b/>
          <w:i w:val="0"/>
          <w:color w:val="000000" w:themeColor="text1"/>
          <w:szCs w:val="28"/>
        </w:rPr>
        <w:br w:type="page"/>
      </w:r>
    </w:p>
    <w:p w14:paraId="0EDE2C63" w14:textId="77777777" w:rsidR="00B82819" w:rsidRPr="002C1004" w:rsidRDefault="00B82819" w:rsidP="00B82819">
      <w:pPr>
        <w:tabs>
          <w:tab w:val="left" w:pos="709"/>
          <w:tab w:val="left" w:pos="993"/>
        </w:tabs>
        <w:spacing w:line="360" w:lineRule="auto"/>
        <w:ind w:firstLine="567"/>
        <w:rPr>
          <w:rFonts w:ascii="Times New Roman" w:hAnsi="Times New Roman"/>
          <w:b/>
          <w:i w:val="0"/>
          <w:color w:val="000000" w:themeColor="text1"/>
          <w:szCs w:val="28"/>
        </w:rPr>
      </w:pPr>
      <w:r w:rsidRPr="002C1004">
        <w:rPr>
          <w:rFonts w:ascii="Times New Roman" w:hAnsi="Times New Roman"/>
          <w:b/>
          <w:i w:val="0"/>
          <w:color w:val="000000" w:themeColor="text1"/>
          <w:szCs w:val="28"/>
        </w:rPr>
        <w:t>2 Общая характеристика базы практики</w:t>
      </w:r>
    </w:p>
    <w:p w14:paraId="7C598B48" w14:textId="77777777" w:rsidR="00B82819" w:rsidRPr="002C1004" w:rsidRDefault="00B82819" w:rsidP="00B82819">
      <w:pPr>
        <w:pStyle w:val="af1"/>
        <w:tabs>
          <w:tab w:val="left" w:pos="709"/>
          <w:tab w:val="left" w:pos="993"/>
        </w:tabs>
        <w:spacing w:line="480" w:lineRule="auto"/>
        <w:ind w:left="1429"/>
        <w:rPr>
          <w:rFonts w:ascii="Times New Roman" w:hAnsi="Times New Roman"/>
          <w:i w:val="0"/>
          <w:color w:val="000000" w:themeColor="text1"/>
          <w:szCs w:val="28"/>
        </w:rPr>
      </w:pPr>
    </w:p>
    <w:p w14:paraId="5013A81A" w14:textId="77777777" w:rsidR="00446E41" w:rsidRPr="000238E8" w:rsidRDefault="00446E41" w:rsidP="00446E41">
      <w:pPr>
        <w:shd w:val="clear" w:color="auto" w:fill="FFFFFF"/>
        <w:spacing w:line="360" w:lineRule="auto"/>
        <w:ind w:firstLine="709"/>
        <w:rPr>
          <w:rStyle w:val="eop"/>
          <w:rFonts w:ascii="Times New Roman" w:eastAsiaTheme="majorEastAsia" w:hAnsi="Times New Roman"/>
          <w:i w:val="0"/>
          <w:iCs/>
          <w:color w:val="000000"/>
          <w:szCs w:val="28"/>
          <w:shd w:val="clear" w:color="auto" w:fill="FFFFFF"/>
        </w:rPr>
      </w:pPr>
      <w:r w:rsidRPr="000238E8">
        <w:rPr>
          <w:rStyle w:val="normaltextrun"/>
          <w:rFonts w:ascii="Times New Roman" w:eastAsiaTheme="majorEastAsia" w:hAnsi="Times New Roman"/>
          <w:i w:val="0"/>
          <w:color w:val="000000"/>
          <w:szCs w:val="28"/>
          <w:shd w:val="clear" w:color="auto" w:fill="FFFFFF"/>
        </w:rPr>
        <w:t>База практики </w:t>
      </w:r>
      <w:r>
        <w:rPr>
          <w:rStyle w:val="normaltextrun"/>
          <w:rFonts w:ascii="Times New Roman" w:eastAsiaTheme="majorEastAsia" w:hAnsi="Times New Roman"/>
          <w:i w:val="0"/>
          <w:color w:val="000000"/>
          <w:szCs w:val="28"/>
          <w:shd w:val="clear" w:color="auto" w:fill="FFFFFF"/>
        </w:rPr>
        <w:t>–</w:t>
      </w:r>
      <w:r w:rsidRPr="000238E8">
        <w:rPr>
          <w:rStyle w:val="normaltextrun"/>
          <w:rFonts w:ascii="Times New Roman" w:eastAsiaTheme="majorEastAsia" w:hAnsi="Times New Roman"/>
          <w:i w:val="0"/>
          <w:color w:val="000000"/>
          <w:szCs w:val="28"/>
          <w:shd w:val="clear" w:color="auto" w:fill="FFFFFF"/>
        </w:rPr>
        <w:t> ФГБОУ ВО «МГУ им. Н. П. Огарева»</w:t>
      </w:r>
      <w:r>
        <w:rPr>
          <w:rFonts w:ascii="Times New Roman" w:hAnsi="Times New Roman"/>
          <w:i w:val="0"/>
          <w:color w:val="000000" w:themeColor="text1"/>
          <w:szCs w:val="28"/>
        </w:rPr>
        <w:t>,</w:t>
      </w:r>
      <w:r w:rsidRPr="00C05371">
        <w:rPr>
          <w:rFonts w:ascii="Times New Roman" w:hAnsi="Times New Roman"/>
          <w:i w:val="0"/>
          <w:color w:val="000000" w:themeColor="text1"/>
          <w:szCs w:val="28"/>
        </w:rPr>
        <w:t xml:space="preserve"> </w:t>
      </w:r>
      <w:r w:rsidRPr="007F3840">
        <w:rPr>
          <w:rFonts w:ascii="Times New Roman" w:hAnsi="Times New Roman"/>
          <w:i w:val="0"/>
          <w:color w:val="000000" w:themeColor="text1"/>
          <w:szCs w:val="28"/>
        </w:rPr>
        <w:t xml:space="preserve">корпус </w:t>
      </w:r>
      <w:r>
        <w:rPr>
          <w:rFonts w:ascii="Times New Roman" w:hAnsi="Times New Roman"/>
          <w:i w:val="0"/>
          <w:color w:val="000000" w:themeColor="text1"/>
          <w:szCs w:val="28"/>
        </w:rPr>
        <w:t>№1, аудитория 243</w:t>
      </w:r>
      <w:r w:rsidRPr="002E6F9A">
        <w:rPr>
          <w:rFonts w:ascii="Times New Roman" w:hAnsi="Times New Roman"/>
          <w:i w:val="0"/>
          <w:color w:val="000000" w:themeColor="text1"/>
          <w:szCs w:val="28"/>
        </w:rPr>
        <w:t xml:space="preserve"> оснащен</w:t>
      </w:r>
      <w:r>
        <w:rPr>
          <w:rFonts w:ascii="Times New Roman" w:hAnsi="Times New Roman"/>
          <w:i w:val="0"/>
          <w:color w:val="000000" w:themeColor="text1"/>
          <w:szCs w:val="28"/>
        </w:rPr>
        <w:t>а</w:t>
      </w:r>
      <w:r w:rsidRPr="000238E8">
        <w:rPr>
          <w:rStyle w:val="normaltextrun"/>
          <w:rFonts w:ascii="Times New Roman" w:eastAsiaTheme="majorEastAsia" w:hAnsi="Times New Roman"/>
          <w:i w:val="0"/>
          <w:color w:val="000000"/>
          <w:szCs w:val="28"/>
          <w:shd w:val="clear" w:color="auto" w:fill="FFFFFF"/>
        </w:rPr>
        <w:t xml:space="preserve"> системным и программным обеспечением, используемым для организации производственного процесса. Она позволяет студентам проектировать, внедрять и эксплуатировать системное и прикладное программное обеспечения, тестировать и отлаживать программный продукт.</w:t>
      </w:r>
      <w:r w:rsidRPr="000238E8">
        <w:rPr>
          <w:rStyle w:val="eop"/>
          <w:rFonts w:ascii="Times New Roman" w:eastAsiaTheme="majorEastAsia" w:hAnsi="Times New Roman"/>
          <w:i w:val="0"/>
          <w:iCs/>
          <w:color w:val="000000"/>
          <w:szCs w:val="28"/>
          <w:shd w:val="clear" w:color="auto" w:fill="FFFFFF"/>
        </w:rPr>
        <w:t> </w:t>
      </w:r>
    </w:p>
    <w:p w14:paraId="5863FC98" w14:textId="77777777" w:rsidR="00B82819" w:rsidRDefault="00B82819">
      <w:pPr>
        <w:jc w:val="left"/>
        <w:rPr>
          <w:rFonts w:ascii="Times New Roman" w:hAnsi="Times New Roman"/>
          <w:b/>
          <w:i w:val="0"/>
          <w:color w:val="000000" w:themeColor="text1"/>
          <w:szCs w:val="28"/>
        </w:rPr>
      </w:pPr>
      <w:r>
        <w:rPr>
          <w:rFonts w:ascii="Times New Roman" w:hAnsi="Times New Roman"/>
          <w:b/>
          <w:i w:val="0"/>
          <w:color w:val="000000" w:themeColor="text1"/>
          <w:szCs w:val="28"/>
        </w:rPr>
        <w:br w:type="page"/>
      </w:r>
    </w:p>
    <w:p w14:paraId="3CDCFDE9" w14:textId="569DCC21" w:rsidR="00473A38" w:rsidRPr="00774B7E" w:rsidRDefault="00F47DE9" w:rsidP="00774B7E">
      <w:pPr>
        <w:spacing w:line="360" w:lineRule="auto"/>
        <w:ind w:firstLine="708"/>
        <w:contextualSpacing/>
        <w:textAlignment w:val="baseline"/>
        <w:rPr>
          <w:rFonts w:ascii="Times New Roman" w:hAnsi="Times New Roman"/>
          <w:b/>
          <w:i w:val="0"/>
          <w:color w:val="000000" w:themeColor="text1"/>
          <w:szCs w:val="28"/>
        </w:rPr>
      </w:pPr>
      <w:r>
        <w:rPr>
          <w:rFonts w:ascii="Times New Roman" w:hAnsi="Times New Roman"/>
          <w:b/>
          <w:i w:val="0"/>
          <w:color w:val="000000" w:themeColor="text1"/>
          <w:szCs w:val="28"/>
        </w:rPr>
        <w:t>3</w:t>
      </w:r>
      <w:r w:rsidR="000C7EB0">
        <w:rPr>
          <w:rFonts w:ascii="Times New Roman" w:hAnsi="Times New Roman"/>
          <w:b/>
          <w:i w:val="0"/>
          <w:color w:val="000000" w:themeColor="text1"/>
          <w:szCs w:val="28"/>
        </w:rPr>
        <w:t xml:space="preserve"> </w:t>
      </w:r>
      <w:r w:rsidR="00164D9B">
        <w:rPr>
          <w:rFonts w:ascii="Times New Roman" w:hAnsi="Times New Roman"/>
          <w:b/>
          <w:i w:val="0"/>
          <w:color w:val="000000" w:themeColor="text1"/>
          <w:szCs w:val="28"/>
        </w:rPr>
        <w:t xml:space="preserve">День 1. </w:t>
      </w:r>
      <w:r w:rsidR="00473A38" w:rsidRPr="00B00C1C">
        <w:rPr>
          <w:rFonts w:ascii="Times New Roman" w:hAnsi="Times New Roman"/>
          <w:b/>
          <w:i w:val="0"/>
          <w:color w:val="000000" w:themeColor="text1"/>
          <w:szCs w:val="28"/>
        </w:rPr>
        <w:t>Выбор методов, инструментов и технологий для реализации поставленных задач</w:t>
      </w:r>
    </w:p>
    <w:p w14:paraId="0505AB51" w14:textId="77777777" w:rsidR="00473A38" w:rsidRPr="00B00C1C" w:rsidRDefault="00473A38" w:rsidP="00ED69AB">
      <w:pPr>
        <w:spacing w:line="360" w:lineRule="auto"/>
        <w:ind w:firstLine="708"/>
        <w:contextualSpacing/>
        <w:textAlignment w:val="baseline"/>
        <w:rPr>
          <w:rFonts w:ascii="Times New Roman" w:hAnsi="Times New Roman"/>
          <w:i w:val="0"/>
          <w:color w:val="000000" w:themeColor="text1"/>
          <w:szCs w:val="28"/>
        </w:rPr>
      </w:pPr>
    </w:p>
    <w:p w14:paraId="085DF79B" w14:textId="77777777" w:rsidR="00BC3983" w:rsidRPr="00C570C2" w:rsidRDefault="00BC3983" w:rsidP="00ED69AB">
      <w:pPr>
        <w:spacing w:line="360" w:lineRule="auto"/>
        <w:ind w:firstLine="708"/>
        <w:contextualSpacing/>
        <w:textAlignment w:val="baseline"/>
        <w:rPr>
          <w:rFonts w:ascii="Times New Roman" w:hAnsi="Times New Roman"/>
          <w:i w:val="0"/>
          <w:color w:val="000000" w:themeColor="text1"/>
          <w:szCs w:val="28"/>
        </w:rPr>
      </w:pPr>
      <w:r w:rsidRPr="00C570C2">
        <w:rPr>
          <w:rFonts w:ascii="Times New Roman" w:hAnsi="Times New Roman"/>
          <w:i w:val="0"/>
          <w:color w:val="000000" w:themeColor="text1"/>
          <w:szCs w:val="28"/>
        </w:rPr>
        <w:t>Для реализации поставленных задач были использованы такие программы и языки программирования:</w:t>
      </w:r>
    </w:p>
    <w:p w14:paraId="17F0B513" w14:textId="77777777" w:rsidR="00BC3983" w:rsidRPr="00C570C2" w:rsidRDefault="00BC3983" w:rsidP="00ED69AB">
      <w:pPr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contextualSpacing/>
        <w:textAlignment w:val="baseline"/>
        <w:rPr>
          <w:rFonts w:ascii="Times New Roman" w:hAnsi="Times New Roman"/>
          <w:i w:val="0"/>
          <w:color w:val="000000" w:themeColor="text1"/>
          <w:szCs w:val="28"/>
          <w:lang w:val="en-US"/>
        </w:rPr>
      </w:pPr>
      <w:r w:rsidRPr="00331D4A">
        <w:rPr>
          <w:rFonts w:ascii="Times New Roman" w:hAnsi="Times New Roman"/>
          <w:i w:val="0"/>
          <w:color w:val="000000" w:themeColor="text1"/>
          <w:szCs w:val="28"/>
          <w:lang w:val="en-US"/>
        </w:rPr>
        <w:t>Microsoft Visual Studio</w:t>
      </w:r>
      <w:r w:rsidRPr="00C570C2">
        <w:rPr>
          <w:rFonts w:ascii="Times New Roman" w:hAnsi="Times New Roman"/>
          <w:i w:val="0"/>
          <w:color w:val="000000" w:themeColor="text1"/>
          <w:szCs w:val="28"/>
          <w:lang w:val="en-US"/>
        </w:rPr>
        <w:t>;</w:t>
      </w:r>
    </w:p>
    <w:p w14:paraId="085F637C" w14:textId="01BB5C81" w:rsidR="00BC3983" w:rsidRPr="00331D4A" w:rsidRDefault="00847FFE" w:rsidP="00ED69AB">
      <w:pPr>
        <w:pStyle w:val="af1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left"/>
        <w:textAlignment w:val="baseline"/>
        <w:rPr>
          <w:rFonts w:ascii="Times New Roman" w:hAnsi="Times New Roman"/>
          <w:i w:val="0"/>
          <w:color w:val="000000" w:themeColor="text1"/>
          <w:szCs w:val="28"/>
          <w:lang w:val="en-US"/>
        </w:rPr>
      </w:pPr>
      <w:r>
        <w:rPr>
          <w:rFonts w:ascii="Times New Roman" w:hAnsi="Times New Roman"/>
          <w:i w:val="0"/>
          <w:color w:val="000000" w:themeColor="text1"/>
          <w:szCs w:val="28"/>
          <w:lang w:val="en-US"/>
        </w:rPr>
        <w:t>Android Studio</w:t>
      </w:r>
      <w:r w:rsidR="00BC3983" w:rsidRPr="00331D4A">
        <w:rPr>
          <w:rFonts w:ascii="Times New Roman" w:hAnsi="Times New Roman"/>
          <w:i w:val="0"/>
          <w:color w:val="000000" w:themeColor="text1"/>
          <w:szCs w:val="28"/>
          <w:lang w:val="en-US"/>
        </w:rPr>
        <w:t>;</w:t>
      </w:r>
    </w:p>
    <w:p w14:paraId="4E784DC2" w14:textId="207B0D30" w:rsidR="00BC3983" w:rsidRPr="00847FFE" w:rsidRDefault="00BC3983" w:rsidP="00ED69AB">
      <w:pPr>
        <w:numPr>
          <w:ilvl w:val="0"/>
          <w:numId w:val="6"/>
        </w:numPr>
        <w:tabs>
          <w:tab w:val="left" w:pos="993"/>
        </w:tabs>
        <w:spacing w:line="360" w:lineRule="auto"/>
        <w:ind w:left="709" w:firstLine="0"/>
        <w:contextualSpacing/>
        <w:textAlignment w:val="baseline"/>
        <w:rPr>
          <w:rFonts w:ascii="Times New Roman" w:hAnsi="Times New Roman"/>
          <w:i w:val="0"/>
          <w:color w:val="000000" w:themeColor="text1"/>
          <w:szCs w:val="28"/>
        </w:rPr>
      </w:pPr>
      <w:r>
        <w:rPr>
          <w:rFonts w:ascii="Times New Roman" w:hAnsi="Times New Roman"/>
          <w:i w:val="0"/>
          <w:color w:val="000000" w:themeColor="text1"/>
          <w:szCs w:val="28"/>
        </w:rPr>
        <w:t>Я</w:t>
      </w:r>
      <w:r w:rsidRPr="0024683B">
        <w:rPr>
          <w:rFonts w:ascii="Times New Roman" w:hAnsi="Times New Roman"/>
          <w:i w:val="0"/>
          <w:color w:val="000000" w:themeColor="text1"/>
          <w:szCs w:val="28"/>
        </w:rPr>
        <w:t>зык разметки</w:t>
      </w:r>
      <w:r>
        <w:rPr>
          <w:rFonts w:ascii="Times New Roman" w:hAnsi="Times New Roman"/>
          <w:i w:val="0"/>
          <w:color w:val="000000" w:themeColor="text1"/>
          <w:szCs w:val="28"/>
        </w:rPr>
        <w:t xml:space="preserve"> </w:t>
      </w:r>
      <w:r w:rsidR="00847FFE">
        <w:rPr>
          <w:rFonts w:ascii="Times New Roman" w:hAnsi="Times New Roman"/>
          <w:i w:val="0"/>
          <w:color w:val="000000" w:themeColor="text1"/>
          <w:szCs w:val="28"/>
          <w:lang w:val="en-US"/>
        </w:rPr>
        <w:t>X</w:t>
      </w:r>
      <w:r w:rsidRPr="00BD44C3">
        <w:rPr>
          <w:rFonts w:ascii="Times New Roman" w:hAnsi="Times New Roman"/>
          <w:i w:val="0"/>
          <w:color w:val="000000" w:themeColor="text1"/>
          <w:szCs w:val="28"/>
        </w:rPr>
        <w:t>ML</w:t>
      </w:r>
      <w:r w:rsidR="00990537">
        <w:rPr>
          <w:rFonts w:ascii="Times New Roman" w:hAnsi="Times New Roman"/>
          <w:i w:val="0"/>
          <w:color w:val="000000" w:themeColor="text1"/>
          <w:szCs w:val="28"/>
          <w:lang w:val="en-US"/>
        </w:rPr>
        <w:t>;</w:t>
      </w:r>
    </w:p>
    <w:p w14:paraId="1ECE14D3" w14:textId="77F93EE9" w:rsidR="00847FFE" w:rsidRPr="0024683B" w:rsidRDefault="00847FFE" w:rsidP="00ED69AB">
      <w:pPr>
        <w:numPr>
          <w:ilvl w:val="0"/>
          <w:numId w:val="6"/>
        </w:numPr>
        <w:tabs>
          <w:tab w:val="left" w:pos="993"/>
        </w:tabs>
        <w:spacing w:line="360" w:lineRule="auto"/>
        <w:ind w:left="709" w:firstLine="0"/>
        <w:contextualSpacing/>
        <w:textAlignment w:val="baseline"/>
        <w:rPr>
          <w:rFonts w:ascii="Times New Roman" w:hAnsi="Times New Roman"/>
          <w:i w:val="0"/>
          <w:color w:val="000000" w:themeColor="text1"/>
          <w:szCs w:val="28"/>
        </w:rPr>
      </w:pPr>
      <w:r>
        <w:rPr>
          <w:rFonts w:ascii="Times New Roman" w:hAnsi="Times New Roman"/>
          <w:i w:val="0"/>
          <w:color w:val="000000" w:themeColor="text1"/>
          <w:szCs w:val="28"/>
        </w:rPr>
        <w:t xml:space="preserve">Язык программирования </w:t>
      </w:r>
      <w:r>
        <w:rPr>
          <w:rFonts w:ascii="Times New Roman" w:hAnsi="Times New Roman"/>
          <w:i w:val="0"/>
          <w:color w:val="000000" w:themeColor="text1"/>
          <w:szCs w:val="28"/>
          <w:lang w:val="en-US"/>
        </w:rPr>
        <w:t>Kotlin</w:t>
      </w:r>
      <w:r w:rsidR="00ED69AB">
        <w:rPr>
          <w:rFonts w:ascii="Times New Roman" w:hAnsi="Times New Roman"/>
          <w:i w:val="0"/>
          <w:color w:val="000000" w:themeColor="text1"/>
          <w:szCs w:val="28"/>
          <w:lang w:val="en-US"/>
        </w:rPr>
        <w:t>.</w:t>
      </w:r>
    </w:p>
    <w:p w14:paraId="784BF0C7" w14:textId="7E7549BB" w:rsidR="00BC3983" w:rsidRPr="00331D4A" w:rsidRDefault="00BC3983" w:rsidP="00ED69AB">
      <w:pPr>
        <w:tabs>
          <w:tab w:val="left" w:pos="993"/>
        </w:tabs>
        <w:spacing w:line="360" w:lineRule="auto"/>
        <w:ind w:firstLine="709"/>
        <w:contextualSpacing/>
        <w:textAlignment w:val="baseline"/>
        <w:rPr>
          <w:rFonts w:ascii="Times New Roman" w:hAnsi="Times New Roman"/>
          <w:i w:val="0"/>
          <w:color w:val="000000" w:themeColor="text1"/>
          <w:szCs w:val="28"/>
        </w:rPr>
      </w:pPr>
      <w:r w:rsidRPr="00331D4A">
        <w:rPr>
          <w:rFonts w:ascii="Times New Roman" w:hAnsi="Times New Roman"/>
          <w:i w:val="0"/>
          <w:color w:val="000000" w:themeColor="text1"/>
          <w:szCs w:val="28"/>
        </w:rPr>
        <w:t xml:space="preserve">Microsoft Visual Studio </w:t>
      </w:r>
      <w:r>
        <w:rPr>
          <w:rFonts w:ascii="Times New Roman" w:hAnsi="Times New Roman"/>
          <w:i w:val="0"/>
          <w:color w:val="000000" w:themeColor="text1"/>
          <w:szCs w:val="28"/>
        </w:rPr>
        <w:t>–</w:t>
      </w:r>
      <w:r w:rsidRPr="00331D4A">
        <w:rPr>
          <w:rFonts w:ascii="Times New Roman" w:hAnsi="Times New Roman"/>
          <w:i w:val="0"/>
          <w:color w:val="000000" w:themeColor="text1"/>
          <w:szCs w:val="28"/>
        </w:rPr>
        <w:t xml:space="preserve"> 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</w:t>
      </w:r>
      <w:r w:rsidR="00ED69AB">
        <w:rPr>
          <w:rFonts w:ascii="Times New Roman" w:hAnsi="Times New Roman"/>
          <w:i w:val="0"/>
          <w:color w:val="000000" w:themeColor="text1"/>
          <w:szCs w:val="28"/>
        </w:rPr>
        <w:t>как консольные приложения, так</w:t>
      </w:r>
      <w:r w:rsidRPr="00331D4A">
        <w:rPr>
          <w:rFonts w:ascii="Times New Roman" w:hAnsi="Times New Roman"/>
          <w:i w:val="0"/>
          <w:color w:val="000000" w:themeColor="text1"/>
          <w:szCs w:val="28"/>
        </w:rPr>
        <w:t xml:space="preserve"> игры и приложения с графическим интерфейсом, в том числе с поддержкой технологии Windows Forms</w:t>
      </w:r>
      <w:r>
        <w:rPr>
          <w:rFonts w:ascii="Times New Roman" w:hAnsi="Times New Roman"/>
          <w:i w:val="0"/>
          <w:color w:val="000000" w:themeColor="text1"/>
          <w:szCs w:val="28"/>
        </w:rPr>
        <w:t>.</w:t>
      </w:r>
    </w:p>
    <w:p w14:paraId="1460F250" w14:textId="6F84C1ED" w:rsidR="00BC3983" w:rsidRPr="00847FFE" w:rsidRDefault="00066397" w:rsidP="00ED69AB">
      <w:pPr>
        <w:tabs>
          <w:tab w:val="left" w:pos="993"/>
        </w:tabs>
        <w:spacing w:line="360" w:lineRule="auto"/>
        <w:ind w:firstLine="709"/>
        <w:contextualSpacing/>
        <w:textAlignment w:val="baseline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color w:val="000000" w:themeColor="text1"/>
          <w:szCs w:val="28"/>
          <w:lang w:val="en-US"/>
        </w:rPr>
        <w:t>Android</w:t>
      </w:r>
      <w:r w:rsidRPr="00066397">
        <w:rPr>
          <w:rFonts w:ascii="Times New Roman" w:hAnsi="Times New Roman"/>
          <w:i w:val="0"/>
          <w:color w:val="000000" w:themeColor="text1"/>
          <w:szCs w:val="28"/>
        </w:rPr>
        <w:t xml:space="preserve"> </w:t>
      </w:r>
      <w:r>
        <w:rPr>
          <w:rFonts w:ascii="Times New Roman" w:hAnsi="Times New Roman"/>
          <w:i w:val="0"/>
          <w:color w:val="000000" w:themeColor="text1"/>
          <w:szCs w:val="28"/>
          <w:lang w:val="en-US"/>
        </w:rPr>
        <w:t>Studio</w:t>
      </w:r>
      <w:r w:rsidR="00BC3983">
        <w:rPr>
          <w:rFonts w:ascii="Times New Roman" w:hAnsi="Times New Roman"/>
          <w:i w:val="0"/>
          <w:color w:val="000000" w:themeColor="text1"/>
          <w:szCs w:val="28"/>
        </w:rPr>
        <w:t xml:space="preserve"> – </w:t>
      </w:r>
      <w:r w:rsidR="00847FFE" w:rsidRPr="00847FFE">
        <w:rPr>
          <w:rFonts w:ascii="Times New Roman" w:hAnsi="Times New Roman"/>
          <w:i w:val="0"/>
          <w:szCs w:val="28"/>
          <w:shd w:val="clear" w:color="auto" w:fill="FFFFFF"/>
        </w:rPr>
        <w:t>интегрированная среда разработки производства Google, с помощью которой разработчикам становятся доступны инструменты для создания приложений на платформе Android OS</w:t>
      </w:r>
      <w:r w:rsidR="00847FFE" w:rsidRPr="00847FFE">
        <w:rPr>
          <w:rFonts w:ascii="Times New Roman" w:hAnsi="Times New Roman"/>
          <w:i w:val="0"/>
          <w:szCs w:val="28"/>
        </w:rPr>
        <w:t xml:space="preserve"> </w:t>
      </w:r>
      <w:r w:rsidR="00BC3983" w:rsidRPr="00847FFE">
        <w:rPr>
          <w:rFonts w:ascii="Times New Roman" w:hAnsi="Times New Roman"/>
          <w:i w:val="0"/>
          <w:szCs w:val="28"/>
        </w:rPr>
        <w:t xml:space="preserve">от компании </w:t>
      </w:r>
      <w:r w:rsidR="00BC3983" w:rsidRPr="00331D4A">
        <w:rPr>
          <w:rFonts w:ascii="Times New Roman" w:hAnsi="Times New Roman"/>
          <w:i w:val="0"/>
          <w:color w:val="000000" w:themeColor="text1"/>
          <w:szCs w:val="28"/>
          <w:lang w:val="en-US"/>
        </w:rPr>
        <w:t>JetBrains</w:t>
      </w:r>
      <w:r w:rsidR="00BC3983" w:rsidRPr="00331D4A">
        <w:rPr>
          <w:rFonts w:ascii="Times New Roman" w:hAnsi="Times New Roman"/>
          <w:i w:val="0"/>
          <w:color w:val="000000" w:themeColor="text1"/>
          <w:szCs w:val="28"/>
        </w:rPr>
        <w:t xml:space="preserve">, разработанная на основе платформы </w:t>
      </w:r>
      <w:r w:rsidR="00BC3983" w:rsidRPr="00331D4A">
        <w:rPr>
          <w:rFonts w:ascii="Times New Roman" w:hAnsi="Times New Roman"/>
          <w:i w:val="0"/>
          <w:color w:val="000000" w:themeColor="text1"/>
          <w:szCs w:val="28"/>
          <w:lang w:val="en-US"/>
        </w:rPr>
        <w:t>IntelliJ</w:t>
      </w:r>
      <w:r w:rsidR="00BC3983" w:rsidRPr="00331D4A">
        <w:rPr>
          <w:rFonts w:ascii="Times New Roman" w:hAnsi="Times New Roman"/>
          <w:i w:val="0"/>
          <w:color w:val="000000" w:themeColor="text1"/>
          <w:szCs w:val="28"/>
        </w:rPr>
        <w:t xml:space="preserve"> </w:t>
      </w:r>
      <w:r w:rsidR="00BC3983" w:rsidRPr="00331D4A">
        <w:rPr>
          <w:rFonts w:ascii="Times New Roman" w:hAnsi="Times New Roman"/>
          <w:i w:val="0"/>
          <w:color w:val="000000" w:themeColor="text1"/>
          <w:szCs w:val="28"/>
          <w:lang w:val="en-US"/>
        </w:rPr>
        <w:t>IDEA</w:t>
      </w:r>
      <w:r w:rsidR="00BC3983">
        <w:rPr>
          <w:rFonts w:ascii="Times New Roman" w:hAnsi="Times New Roman"/>
          <w:i w:val="0"/>
          <w:color w:val="000000" w:themeColor="text1"/>
          <w:szCs w:val="28"/>
        </w:rPr>
        <w:t>.</w:t>
      </w:r>
      <w:r w:rsidR="00847FFE" w:rsidRPr="00847FFE">
        <w:rPr>
          <w:rFonts w:ascii="Times New Roman" w:hAnsi="Times New Roman"/>
          <w:i w:val="0"/>
          <w:color w:val="000000" w:themeColor="text1"/>
          <w:szCs w:val="28"/>
        </w:rPr>
        <w:t xml:space="preserve"> </w:t>
      </w:r>
      <w:r w:rsidR="00847FFE" w:rsidRPr="00847FFE">
        <w:rPr>
          <w:rFonts w:ascii="Times New Roman" w:hAnsi="Times New Roman"/>
          <w:i w:val="0"/>
          <w:szCs w:val="28"/>
          <w:shd w:val="clear" w:color="auto" w:fill="FFFFFF"/>
        </w:rPr>
        <w:t xml:space="preserve">Решения для Android разрабатываются в Android Studio с использованием Java или </w:t>
      </w:r>
      <w:r w:rsidR="00847FFE">
        <w:rPr>
          <w:rFonts w:ascii="Times New Roman" w:hAnsi="Times New Roman"/>
          <w:i w:val="0"/>
          <w:szCs w:val="28"/>
          <w:shd w:val="clear" w:color="auto" w:fill="FFFFFF"/>
          <w:lang w:val="en-US"/>
        </w:rPr>
        <w:t>Kotlin</w:t>
      </w:r>
      <w:r w:rsidR="00847FFE" w:rsidRPr="00847FFE">
        <w:rPr>
          <w:rFonts w:ascii="Times New Roman" w:hAnsi="Times New Roman"/>
          <w:i w:val="0"/>
          <w:szCs w:val="28"/>
          <w:shd w:val="clear" w:color="auto" w:fill="FFFFFF"/>
        </w:rPr>
        <w:t>.</w:t>
      </w:r>
    </w:p>
    <w:p w14:paraId="7AA96BEB" w14:textId="1E0B8318" w:rsidR="00F47DE9" w:rsidRDefault="00E9336E" w:rsidP="00ED69AB">
      <w:pPr>
        <w:tabs>
          <w:tab w:val="left" w:pos="993"/>
        </w:tabs>
        <w:spacing w:line="360" w:lineRule="auto"/>
        <w:ind w:firstLine="709"/>
        <w:contextualSpacing/>
        <w:textAlignment w:val="baseline"/>
        <w:rPr>
          <w:rFonts w:ascii="Arial" w:hAnsi="Arial" w:cs="Arial"/>
          <w:color w:val="333333"/>
          <w:shd w:val="clear" w:color="auto" w:fill="FFFFFF"/>
        </w:rPr>
      </w:pPr>
      <w:r>
        <w:rPr>
          <w:rFonts w:ascii="Times New Roman" w:hAnsi="Times New Roman"/>
          <w:i w:val="0"/>
          <w:color w:val="000000" w:themeColor="text1"/>
          <w:szCs w:val="28"/>
          <w:lang w:val="en-US"/>
        </w:rPr>
        <w:t>XM</w:t>
      </w:r>
      <w:r w:rsidR="00BC3983" w:rsidRPr="00331D4A">
        <w:rPr>
          <w:rFonts w:ascii="Times New Roman" w:hAnsi="Times New Roman"/>
          <w:i w:val="0"/>
          <w:color w:val="000000" w:themeColor="text1"/>
          <w:szCs w:val="28"/>
        </w:rPr>
        <w:t xml:space="preserve">L </w:t>
      </w:r>
      <w:r w:rsidR="00BC3983">
        <w:rPr>
          <w:rFonts w:ascii="Times New Roman" w:hAnsi="Times New Roman"/>
          <w:i w:val="0"/>
          <w:color w:val="000000" w:themeColor="text1"/>
          <w:szCs w:val="28"/>
        </w:rPr>
        <w:t>–</w:t>
      </w:r>
      <w:r>
        <w:rPr>
          <w:rFonts w:ascii="Times New Roman" w:hAnsi="Times New Roman"/>
          <w:i w:val="0"/>
          <w:color w:val="000000" w:themeColor="text1"/>
          <w:szCs w:val="28"/>
        </w:rPr>
        <w:t xml:space="preserve"> это расширяемый язык разметки,</w:t>
      </w:r>
      <w:r w:rsidR="00BC3983" w:rsidRPr="00331D4A">
        <w:rPr>
          <w:rFonts w:ascii="Times New Roman" w:hAnsi="Times New Roman"/>
          <w:i w:val="0"/>
          <w:color w:val="000000" w:themeColor="text1"/>
          <w:szCs w:val="28"/>
        </w:rPr>
        <w:t xml:space="preserve"> </w:t>
      </w:r>
      <w:r w:rsidRPr="00E9336E">
        <w:rPr>
          <w:rFonts w:ascii="Times New Roman" w:hAnsi="Times New Roman"/>
          <w:bCs/>
          <w:i w:val="0"/>
          <w:color w:val="333333"/>
          <w:shd w:val="clear" w:color="auto" w:fill="FFFFFF"/>
        </w:rPr>
        <w:t>предназначенный</w:t>
      </w:r>
      <w:r w:rsidRPr="00E9336E">
        <w:rPr>
          <w:rFonts w:ascii="Times New Roman" w:hAnsi="Times New Roman"/>
          <w:i w:val="0"/>
          <w:color w:val="333333"/>
          <w:shd w:val="clear" w:color="auto" w:fill="FFFFFF"/>
        </w:rPr>
        <w:t> для хранения структурированных данных, для обмена информацией между программами, а также для создания на его основе более специализированных языков разметки, иногда называемых словарями.</w:t>
      </w:r>
      <w:r>
        <w:rPr>
          <w:rFonts w:ascii="Arial" w:hAnsi="Arial" w:cs="Arial"/>
          <w:color w:val="333333"/>
          <w:shd w:val="clear" w:color="auto" w:fill="FFFFFF"/>
        </w:rPr>
        <w:t> </w:t>
      </w:r>
    </w:p>
    <w:p w14:paraId="72937745" w14:textId="0AC4D8BF" w:rsidR="00D25A4E" w:rsidRPr="00066397" w:rsidRDefault="00E9336E" w:rsidP="00ED69AB">
      <w:pPr>
        <w:spacing w:line="360" w:lineRule="auto"/>
        <w:ind w:firstLine="709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color w:val="333333"/>
          <w:shd w:val="clear" w:color="auto" w:fill="FFFFFF"/>
          <w:lang w:val="en-US"/>
        </w:rPr>
        <w:t>Kotlin</w:t>
      </w:r>
      <w:r w:rsidRPr="00E9336E">
        <w:rPr>
          <w:rFonts w:ascii="Times New Roman" w:hAnsi="Times New Roman"/>
          <w:i w:val="0"/>
          <w:color w:val="333333"/>
          <w:shd w:val="clear" w:color="auto" w:fill="FFFFFF"/>
        </w:rPr>
        <w:t xml:space="preserve"> </w:t>
      </w:r>
      <w:r>
        <w:rPr>
          <w:rFonts w:ascii="Times New Roman" w:hAnsi="Times New Roman"/>
          <w:i w:val="0"/>
          <w:color w:val="000000" w:themeColor="text1"/>
          <w:szCs w:val="28"/>
        </w:rPr>
        <w:t>–</w:t>
      </w:r>
      <w:r w:rsidRPr="00E9336E">
        <w:rPr>
          <w:rFonts w:ascii="Times New Roman" w:hAnsi="Times New Roman"/>
          <w:i w:val="0"/>
          <w:color w:val="000000" w:themeColor="text1"/>
          <w:szCs w:val="28"/>
        </w:rPr>
        <w:t xml:space="preserve"> </w:t>
      </w:r>
      <w:r w:rsidRPr="00E9336E">
        <w:rPr>
          <w:rFonts w:ascii="Times New Roman" w:hAnsi="Times New Roman"/>
          <w:i w:val="0"/>
          <w:szCs w:val="24"/>
        </w:rPr>
        <w:t>это статически типизированный язык</w:t>
      </w:r>
      <w:r>
        <w:rPr>
          <w:rFonts w:ascii="Times New Roman" w:hAnsi="Times New Roman"/>
          <w:i w:val="0"/>
          <w:szCs w:val="24"/>
        </w:rPr>
        <w:t xml:space="preserve"> программирования, с открытым исходным кодом и разрабатываем</w:t>
      </w:r>
      <w:r w:rsidR="00610480">
        <w:rPr>
          <w:rFonts w:ascii="Times New Roman" w:hAnsi="Times New Roman"/>
          <w:i w:val="0"/>
          <w:szCs w:val="24"/>
        </w:rPr>
        <w:t>ы</w:t>
      </w:r>
      <w:r>
        <w:rPr>
          <w:rFonts w:ascii="Times New Roman" w:hAnsi="Times New Roman"/>
          <w:i w:val="0"/>
          <w:szCs w:val="24"/>
        </w:rPr>
        <w:t xml:space="preserve">й компанией </w:t>
      </w:r>
      <w:r>
        <w:rPr>
          <w:rFonts w:ascii="Times New Roman" w:hAnsi="Times New Roman"/>
          <w:i w:val="0"/>
          <w:szCs w:val="24"/>
          <w:lang w:val="en-US"/>
        </w:rPr>
        <w:t>JetBrains</w:t>
      </w:r>
      <w:r w:rsidRPr="00E9336E">
        <w:rPr>
          <w:rFonts w:ascii="Times New Roman" w:hAnsi="Times New Roman"/>
          <w:i w:val="0"/>
          <w:szCs w:val="24"/>
        </w:rPr>
        <w:t>.</w:t>
      </w:r>
      <w:r w:rsidR="00066397" w:rsidRPr="00066397">
        <w:rPr>
          <w:rFonts w:ascii="Times New Roman" w:hAnsi="Times New Roman"/>
          <w:i w:val="0"/>
          <w:szCs w:val="24"/>
        </w:rPr>
        <w:t xml:space="preserve"> Это язык, который сочетает в себе объектно-ориентированное программирование (ООП) и функциональное программирование на неограниченной, самодостаточной и самобытной платформе.</w:t>
      </w:r>
    </w:p>
    <w:bookmarkEnd w:id="1"/>
    <w:p w14:paraId="1E538070" w14:textId="15A22C0A" w:rsidR="006C573E" w:rsidRPr="00EB4174" w:rsidRDefault="00541836" w:rsidP="004070EF">
      <w:pPr>
        <w:spacing w:line="360" w:lineRule="auto"/>
        <w:ind w:firstLine="709"/>
        <w:rPr>
          <w:rFonts w:ascii="Times New Roman" w:hAnsi="Times New Roman"/>
          <w:b/>
          <w:i w:val="0"/>
          <w:szCs w:val="28"/>
        </w:rPr>
      </w:pPr>
      <w:r w:rsidRPr="00CC0B58">
        <w:rPr>
          <w:rFonts w:ascii="Times New Roman" w:hAnsi="Times New Roman"/>
          <w:b/>
          <w:i w:val="0"/>
          <w:szCs w:val="28"/>
        </w:rPr>
        <w:t>4</w:t>
      </w:r>
      <w:r w:rsidR="000C7EB0">
        <w:rPr>
          <w:rFonts w:ascii="Times New Roman" w:hAnsi="Times New Roman"/>
          <w:b/>
          <w:i w:val="0"/>
          <w:szCs w:val="28"/>
        </w:rPr>
        <w:t xml:space="preserve"> </w:t>
      </w:r>
      <w:r w:rsidR="00164D9B">
        <w:rPr>
          <w:rFonts w:ascii="Times New Roman" w:hAnsi="Times New Roman"/>
          <w:b/>
          <w:i w:val="0"/>
          <w:color w:val="000000" w:themeColor="text1"/>
          <w:szCs w:val="28"/>
        </w:rPr>
        <w:t xml:space="preserve">День 2. </w:t>
      </w:r>
      <w:r w:rsidR="00BF0542">
        <w:rPr>
          <w:rFonts w:ascii="Times New Roman" w:hAnsi="Times New Roman"/>
          <w:b/>
          <w:i w:val="0"/>
          <w:szCs w:val="28"/>
        </w:rPr>
        <w:t>Р</w:t>
      </w:r>
      <w:r w:rsidR="00C44AC2" w:rsidRPr="00541836">
        <w:rPr>
          <w:rFonts w:ascii="Times New Roman" w:hAnsi="Times New Roman"/>
          <w:b/>
          <w:i w:val="0"/>
          <w:szCs w:val="28"/>
        </w:rPr>
        <w:t xml:space="preserve">егистрация на сайте </w:t>
      </w:r>
      <w:r w:rsidR="00C44AC2" w:rsidRPr="00541836">
        <w:rPr>
          <w:rFonts w:ascii="Times New Roman" w:hAnsi="Times New Roman"/>
          <w:b/>
          <w:i w:val="0"/>
          <w:szCs w:val="28"/>
          <w:lang w:val="en-US"/>
        </w:rPr>
        <w:t>GitHub</w:t>
      </w:r>
    </w:p>
    <w:p w14:paraId="5D01DF93" w14:textId="77777777" w:rsidR="007B57F0" w:rsidRPr="00541836" w:rsidRDefault="007B57F0" w:rsidP="004070EF">
      <w:pPr>
        <w:spacing w:line="360" w:lineRule="auto"/>
        <w:ind w:firstLine="709"/>
        <w:rPr>
          <w:rFonts w:ascii="Times New Roman" w:hAnsi="Times New Roman"/>
          <w:b/>
          <w:i w:val="0"/>
          <w:szCs w:val="28"/>
        </w:rPr>
      </w:pPr>
    </w:p>
    <w:p w14:paraId="04731199" w14:textId="4B800DA3" w:rsidR="00C44AC2" w:rsidRDefault="007B57F0" w:rsidP="007B57F0">
      <w:pPr>
        <w:spacing w:line="360" w:lineRule="auto"/>
        <w:ind w:firstLine="720"/>
        <w:rPr>
          <w:rFonts w:ascii="Times New Roman" w:hAnsi="Times New Roman"/>
          <w:i w:val="0"/>
          <w:szCs w:val="28"/>
        </w:rPr>
      </w:pPr>
      <w:r w:rsidRPr="008410B5">
        <w:rPr>
          <w:rFonts w:ascii="Times New Roman" w:hAnsi="Times New Roman"/>
          <w:i w:val="0"/>
          <w:szCs w:val="28"/>
        </w:rPr>
        <w:t>GitHub</w:t>
      </w:r>
      <w:r w:rsidR="00F13097">
        <w:rPr>
          <w:rFonts w:ascii="Times New Roman" w:hAnsi="Times New Roman"/>
          <w:i w:val="0"/>
          <w:szCs w:val="28"/>
        </w:rPr>
        <w:t xml:space="preserve"> –</w:t>
      </w:r>
      <w:r w:rsidRPr="008410B5">
        <w:rPr>
          <w:rFonts w:ascii="Times New Roman" w:hAnsi="Times New Roman"/>
          <w:i w:val="0"/>
          <w:szCs w:val="28"/>
        </w:rPr>
        <w:t xml:space="preserve"> это система управления проектами и версиями кода, а также платформа социальных сетей, созданная для разработчиков.</w:t>
      </w:r>
      <w:r>
        <w:rPr>
          <w:rFonts w:ascii="Times New Roman" w:hAnsi="Times New Roman"/>
          <w:i w:val="0"/>
          <w:szCs w:val="28"/>
        </w:rPr>
        <w:t xml:space="preserve"> GitHub</w:t>
      </w:r>
      <w:r w:rsidRPr="008410B5">
        <w:rPr>
          <w:rFonts w:ascii="Times New Roman" w:hAnsi="Times New Roman"/>
          <w:i w:val="0"/>
          <w:szCs w:val="28"/>
        </w:rPr>
        <w:t xml:space="preserve"> позволяет вам работать совместно с другими людьми по всему миру, планировать свои проекты и отслеживать свою работу.</w:t>
      </w:r>
    </w:p>
    <w:p w14:paraId="62AAEA5D" w14:textId="10B88FF9" w:rsidR="007B57F0" w:rsidRPr="007B57F0" w:rsidRDefault="007B57F0" w:rsidP="007B57F0">
      <w:pPr>
        <w:spacing w:line="360" w:lineRule="auto"/>
        <w:ind w:firstLine="720"/>
        <w:rPr>
          <w:rFonts w:ascii="Times New Roman" w:hAnsi="Times New Roman"/>
          <w:i w:val="0"/>
          <w:szCs w:val="28"/>
        </w:rPr>
      </w:pPr>
      <w:r w:rsidRPr="007C4E14">
        <w:rPr>
          <w:rFonts w:ascii="Times New Roman" w:hAnsi="Times New Roman"/>
          <w:i w:val="0"/>
          <w:szCs w:val="28"/>
        </w:rPr>
        <w:t>Git</w:t>
      </w:r>
      <w:r w:rsidR="00F13097">
        <w:rPr>
          <w:rFonts w:ascii="Times New Roman" w:hAnsi="Times New Roman"/>
          <w:i w:val="0"/>
          <w:szCs w:val="28"/>
        </w:rPr>
        <w:t xml:space="preserve"> –</w:t>
      </w:r>
      <w:r w:rsidRPr="007C4E14">
        <w:rPr>
          <w:rFonts w:ascii="Times New Roman" w:hAnsi="Times New Roman"/>
          <w:i w:val="0"/>
          <w:szCs w:val="28"/>
        </w:rPr>
        <w:t> </w:t>
      </w:r>
      <w:r>
        <w:rPr>
          <w:rFonts w:ascii="Times New Roman" w:hAnsi="Times New Roman"/>
          <w:i w:val="0"/>
          <w:szCs w:val="28"/>
        </w:rPr>
        <w:t xml:space="preserve"> </w:t>
      </w:r>
      <w:r w:rsidRPr="007C4E14">
        <w:rPr>
          <w:rFonts w:ascii="Times New Roman" w:hAnsi="Times New Roman"/>
          <w:i w:val="0"/>
          <w:szCs w:val="28"/>
        </w:rPr>
        <w:t xml:space="preserve">это система управления версиями, которая пришлась по душе практически </w:t>
      </w:r>
      <w:r w:rsidR="004F4F11" w:rsidRPr="007C4E14">
        <w:rPr>
          <w:rFonts w:ascii="Times New Roman" w:hAnsi="Times New Roman"/>
          <w:i w:val="0"/>
          <w:szCs w:val="28"/>
        </w:rPr>
        <w:t>всем</w:t>
      </w:r>
      <w:r w:rsidR="004F4F11">
        <w:rPr>
          <w:rFonts w:ascii="Times New Roman" w:hAnsi="Times New Roman"/>
          <w:i w:val="0"/>
          <w:szCs w:val="28"/>
        </w:rPr>
        <w:t xml:space="preserve"> </w:t>
      </w:r>
      <w:r w:rsidR="004F4F11" w:rsidRPr="007C4E14">
        <w:rPr>
          <w:rFonts w:ascii="Times New Roman" w:hAnsi="Times New Roman"/>
          <w:i w:val="0"/>
          <w:szCs w:val="28"/>
        </w:rPr>
        <w:t> </w:t>
      </w:r>
      <w:r w:rsidR="004F4F11">
        <w:rPr>
          <w:rFonts w:ascii="Times New Roman" w:hAnsi="Times New Roman"/>
          <w:i w:val="0"/>
          <w:szCs w:val="28"/>
        </w:rPr>
        <w:t>от</w:t>
      </w:r>
      <w:r w:rsidRPr="007C4E14">
        <w:rPr>
          <w:rFonts w:ascii="Times New Roman" w:hAnsi="Times New Roman"/>
          <w:i w:val="0"/>
          <w:szCs w:val="28"/>
        </w:rPr>
        <w:t xml:space="preserve"> разработчиков до дизай</w:t>
      </w:r>
      <w:r>
        <w:rPr>
          <w:rFonts w:ascii="Times New Roman" w:hAnsi="Times New Roman"/>
          <w:i w:val="0"/>
          <w:szCs w:val="28"/>
        </w:rPr>
        <w:t>неров. GitHub можно считать социальной сетью</w:t>
      </w:r>
      <w:r w:rsidRPr="007C4E14">
        <w:rPr>
          <w:rFonts w:ascii="Times New Roman" w:hAnsi="Times New Roman"/>
          <w:i w:val="0"/>
          <w:szCs w:val="28"/>
        </w:rPr>
        <w:t xml:space="preserve"> для хранения кода.</w:t>
      </w:r>
    </w:p>
    <w:p w14:paraId="02F07487" w14:textId="1B2EA6F3" w:rsidR="006C573E" w:rsidRDefault="006C573E" w:rsidP="004070EF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 xml:space="preserve">Переходим на сайт </w:t>
      </w:r>
      <w:r>
        <w:rPr>
          <w:rFonts w:ascii="Times New Roman" w:hAnsi="Times New Roman"/>
          <w:i w:val="0"/>
          <w:szCs w:val="28"/>
          <w:lang w:val="en-US"/>
        </w:rPr>
        <w:t>GitHub</w:t>
      </w:r>
      <w:r w:rsidRPr="006C573E">
        <w:rPr>
          <w:rFonts w:ascii="Times New Roman" w:hAnsi="Times New Roman"/>
          <w:i w:val="0"/>
          <w:szCs w:val="28"/>
        </w:rPr>
        <w:t>.</w:t>
      </w:r>
      <w:r>
        <w:rPr>
          <w:rFonts w:ascii="Times New Roman" w:hAnsi="Times New Roman"/>
          <w:i w:val="0"/>
          <w:szCs w:val="28"/>
          <w:lang w:val="en-US"/>
        </w:rPr>
        <w:t>com</w:t>
      </w:r>
      <w:r>
        <w:rPr>
          <w:rFonts w:ascii="Times New Roman" w:hAnsi="Times New Roman"/>
          <w:i w:val="0"/>
          <w:szCs w:val="28"/>
        </w:rPr>
        <w:t xml:space="preserve">. Для регистрации на сайте необходимо перейти по кнопке </w:t>
      </w:r>
      <w:r>
        <w:rPr>
          <w:rFonts w:ascii="Times New Roman" w:hAnsi="Times New Roman"/>
          <w:i w:val="0"/>
          <w:szCs w:val="28"/>
          <w:lang w:val="en-US"/>
        </w:rPr>
        <w:t>Sign</w:t>
      </w:r>
      <w:r w:rsidRPr="006C573E">
        <w:rPr>
          <w:rFonts w:ascii="Times New Roman" w:hAnsi="Times New Roman"/>
          <w:i w:val="0"/>
          <w:szCs w:val="28"/>
        </w:rPr>
        <w:t xml:space="preserve"> </w:t>
      </w:r>
      <w:r>
        <w:rPr>
          <w:rFonts w:ascii="Times New Roman" w:hAnsi="Times New Roman"/>
          <w:i w:val="0"/>
          <w:szCs w:val="28"/>
          <w:lang w:val="en-US"/>
        </w:rPr>
        <w:t>up</w:t>
      </w:r>
      <w:r w:rsidRPr="006C573E">
        <w:rPr>
          <w:rFonts w:ascii="Times New Roman" w:hAnsi="Times New Roman"/>
          <w:i w:val="0"/>
          <w:szCs w:val="28"/>
        </w:rPr>
        <w:t>.</w:t>
      </w:r>
    </w:p>
    <w:p w14:paraId="5DB302DB" w14:textId="568942EB" w:rsidR="006C573E" w:rsidRDefault="006C573E" w:rsidP="004070EF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>Далее необходимо ввести свой адрес электронной почты</w:t>
      </w:r>
      <w:r w:rsidR="00455395" w:rsidRPr="00455395">
        <w:rPr>
          <w:rFonts w:ascii="Times New Roman" w:hAnsi="Times New Roman"/>
          <w:i w:val="0"/>
          <w:szCs w:val="28"/>
        </w:rPr>
        <w:t xml:space="preserve">, </w:t>
      </w:r>
      <w:r>
        <w:rPr>
          <w:rFonts w:ascii="Times New Roman" w:hAnsi="Times New Roman"/>
          <w:i w:val="0"/>
          <w:szCs w:val="28"/>
        </w:rPr>
        <w:t>создать надёжный пароль</w:t>
      </w:r>
      <w:r w:rsidR="00455395" w:rsidRPr="00455395">
        <w:rPr>
          <w:rFonts w:ascii="Times New Roman" w:hAnsi="Times New Roman"/>
          <w:i w:val="0"/>
          <w:szCs w:val="28"/>
        </w:rPr>
        <w:t xml:space="preserve"> </w:t>
      </w:r>
      <w:r w:rsidR="00455395">
        <w:rPr>
          <w:rFonts w:ascii="Times New Roman" w:hAnsi="Times New Roman"/>
          <w:i w:val="0"/>
          <w:szCs w:val="28"/>
        </w:rPr>
        <w:t>и создать имя, которое будет отображаться на самом сайте.</w:t>
      </w:r>
      <w:r w:rsidR="00455395" w:rsidRPr="00455395">
        <w:rPr>
          <w:rFonts w:ascii="Times New Roman" w:hAnsi="Times New Roman"/>
          <w:i w:val="0"/>
          <w:szCs w:val="28"/>
        </w:rPr>
        <w:t xml:space="preserve"> </w:t>
      </w:r>
      <w:r w:rsidR="00455395">
        <w:rPr>
          <w:rFonts w:ascii="Times New Roman" w:hAnsi="Times New Roman"/>
          <w:i w:val="0"/>
          <w:szCs w:val="28"/>
        </w:rPr>
        <w:t>На адрес электронной почты придет восьмизначный код, для подтверждения регистрации.</w:t>
      </w:r>
      <w:r w:rsidR="00455395" w:rsidRPr="00455395">
        <w:rPr>
          <w:rFonts w:ascii="Times New Roman" w:hAnsi="Times New Roman"/>
          <w:i w:val="0"/>
          <w:szCs w:val="28"/>
        </w:rPr>
        <w:t xml:space="preserve"> </w:t>
      </w:r>
      <w:r w:rsidR="00455395">
        <w:rPr>
          <w:rFonts w:ascii="Times New Roman" w:hAnsi="Times New Roman"/>
          <w:i w:val="0"/>
          <w:szCs w:val="28"/>
        </w:rPr>
        <w:t xml:space="preserve">После прохождения всех этапов регистрации аккаунт на </w:t>
      </w:r>
      <w:r w:rsidR="00455395">
        <w:rPr>
          <w:rFonts w:ascii="Times New Roman" w:hAnsi="Times New Roman"/>
          <w:i w:val="0"/>
          <w:szCs w:val="28"/>
          <w:lang w:val="en-US"/>
        </w:rPr>
        <w:t>GitHub</w:t>
      </w:r>
      <w:r w:rsidR="00455395" w:rsidRPr="00455395">
        <w:rPr>
          <w:rFonts w:ascii="Times New Roman" w:hAnsi="Times New Roman"/>
          <w:i w:val="0"/>
          <w:szCs w:val="28"/>
        </w:rPr>
        <w:t xml:space="preserve"> </w:t>
      </w:r>
      <w:r w:rsidR="00455395">
        <w:rPr>
          <w:rFonts w:ascii="Times New Roman" w:hAnsi="Times New Roman"/>
          <w:i w:val="0"/>
          <w:szCs w:val="28"/>
        </w:rPr>
        <w:t>будет успешно создан.</w:t>
      </w:r>
      <w:r w:rsidR="00292FC2" w:rsidRPr="00292FC2">
        <w:rPr>
          <w:rFonts w:ascii="Times New Roman" w:hAnsi="Times New Roman"/>
          <w:i w:val="0"/>
          <w:szCs w:val="28"/>
        </w:rPr>
        <w:t xml:space="preserve"> </w:t>
      </w:r>
      <w:r w:rsidR="00292FC2">
        <w:rPr>
          <w:rFonts w:ascii="Times New Roman" w:hAnsi="Times New Roman"/>
          <w:i w:val="0"/>
          <w:szCs w:val="28"/>
        </w:rPr>
        <w:t>После этого</w:t>
      </w:r>
      <w:r w:rsidR="00292FC2" w:rsidRPr="00816DE9">
        <w:rPr>
          <w:rFonts w:ascii="Times New Roman" w:hAnsi="Times New Roman"/>
          <w:i w:val="0"/>
          <w:szCs w:val="28"/>
        </w:rPr>
        <w:t xml:space="preserve"> возвращаемся к github и созда</w:t>
      </w:r>
      <w:r w:rsidR="00292FC2">
        <w:rPr>
          <w:rFonts w:ascii="Times New Roman" w:hAnsi="Times New Roman"/>
          <w:i w:val="0"/>
          <w:szCs w:val="28"/>
        </w:rPr>
        <w:t>ем</w:t>
      </w:r>
      <w:r w:rsidR="00292FC2" w:rsidRPr="00816DE9">
        <w:rPr>
          <w:rFonts w:ascii="Times New Roman" w:hAnsi="Times New Roman"/>
          <w:i w:val="0"/>
          <w:szCs w:val="28"/>
        </w:rPr>
        <w:t xml:space="preserve"> новый репозиторий.</w:t>
      </w:r>
    </w:p>
    <w:p w14:paraId="12C62CCA" w14:textId="06B5D935" w:rsidR="004070EF" w:rsidRPr="004070EF" w:rsidRDefault="004070EF" w:rsidP="004070EF">
      <w:pPr>
        <w:spacing w:line="360" w:lineRule="auto"/>
        <w:ind w:firstLine="708"/>
        <w:contextualSpacing/>
        <w:textAlignment w:val="baseline"/>
        <w:rPr>
          <w:rFonts w:ascii="Times New Roman" w:hAnsi="Times New Roman"/>
          <w:i w:val="0"/>
          <w:iCs/>
          <w:color w:val="000000"/>
        </w:rPr>
      </w:pPr>
      <w:r w:rsidRPr="00974EB2">
        <w:rPr>
          <w:rFonts w:ascii="Times New Roman" w:hAnsi="Times New Roman"/>
          <w:i w:val="0"/>
          <w:iCs/>
          <w:color w:val="000000"/>
        </w:rPr>
        <w:t>Выполненная работа представлена в приложении А, рисунки А.1</w:t>
      </w:r>
      <w:r w:rsidR="0058170A">
        <w:rPr>
          <w:rStyle w:val="normaltextrun"/>
          <w:rFonts w:ascii="Times New Roman" w:eastAsiaTheme="majorEastAsia" w:hAnsi="Times New Roman"/>
          <w:i w:val="0"/>
          <w:iCs/>
          <w:color w:val="000000"/>
          <w:szCs w:val="28"/>
          <w:shd w:val="clear" w:color="auto" w:fill="FFFFFF"/>
        </w:rPr>
        <w:t xml:space="preserve"> – А.2.</w:t>
      </w:r>
    </w:p>
    <w:p w14:paraId="37818505" w14:textId="07E3AF4F" w:rsidR="00473A38" w:rsidRPr="00202362" w:rsidRDefault="00473A38" w:rsidP="004070EF">
      <w:pPr>
        <w:spacing w:line="360" w:lineRule="auto"/>
        <w:rPr>
          <w:rFonts w:ascii="Times New Roman" w:hAnsi="Times New Roman"/>
          <w:i w:val="0"/>
          <w:color w:val="000000" w:themeColor="text1"/>
          <w:szCs w:val="28"/>
        </w:rPr>
      </w:pPr>
    </w:p>
    <w:p w14:paraId="4E2B1BBE" w14:textId="77777777" w:rsidR="003221D2" w:rsidRDefault="003221D2">
      <w:pPr>
        <w:jc w:val="left"/>
        <w:rPr>
          <w:rFonts w:ascii="Times New Roman" w:hAnsi="Times New Roman"/>
          <w:b/>
          <w:i w:val="0"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br w:type="page"/>
      </w:r>
    </w:p>
    <w:p w14:paraId="5BBEA0CB" w14:textId="717F83DE" w:rsidR="00541836" w:rsidRDefault="00541836" w:rsidP="004070EF">
      <w:pPr>
        <w:pStyle w:val="vscom-hero-boxes-text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CC0B58">
        <w:rPr>
          <w:b/>
          <w:color w:val="000000" w:themeColor="text1"/>
          <w:sz w:val="28"/>
          <w:szCs w:val="28"/>
        </w:rPr>
        <w:t>5</w:t>
      </w:r>
      <w:r w:rsidR="000C7EB0">
        <w:rPr>
          <w:b/>
          <w:color w:val="000000" w:themeColor="text1"/>
          <w:sz w:val="28"/>
          <w:szCs w:val="28"/>
        </w:rPr>
        <w:t xml:space="preserve"> </w:t>
      </w:r>
      <w:r w:rsidR="00164D9B" w:rsidRPr="00164D9B">
        <w:rPr>
          <w:b/>
          <w:color w:val="000000" w:themeColor="text1"/>
          <w:sz w:val="28"/>
          <w:szCs w:val="28"/>
        </w:rPr>
        <w:t xml:space="preserve">День </w:t>
      </w:r>
      <w:r w:rsidR="00164D9B">
        <w:rPr>
          <w:b/>
          <w:color w:val="000000" w:themeColor="text1"/>
          <w:sz w:val="28"/>
          <w:szCs w:val="28"/>
        </w:rPr>
        <w:t>3</w:t>
      </w:r>
      <w:r w:rsidR="00164D9B" w:rsidRPr="00164D9B">
        <w:rPr>
          <w:b/>
          <w:color w:val="000000" w:themeColor="text1"/>
          <w:sz w:val="28"/>
          <w:szCs w:val="28"/>
        </w:rPr>
        <w:t xml:space="preserve">. </w:t>
      </w:r>
      <w:r w:rsidR="00AA48B8" w:rsidRPr="00541836">
        <w:rPr>
          <w:b/>
          <w:bCs/>
          <w:color w:val="000000" w:themeColor="text1"/>
          <w:sz w:val="28"/>
          <w:szCs w:val="28"/>
        </w:rPr>
        <w:t xml:space="preserve">Создание </w:t>
      </w:r>
      <w:r w:rsidR="00AA48B8" w:rsidRPr="00541836">
        <w:rPr>
          <w:b/>
          <w:bCs/>
          <w:color w:val="000000" w:themeColor="text1"/>
          <w:sz w:val="28"/>
          <w:szCs w:val="28"/>
          <w:lang w:val="en-US"/>
        </w:rPr>
        <w:t>Windows</w:t>
      </w:r>
      <w:r w:rsidR="00AA48B8" w:rsidRPr="00541836">
        <w:rPr>
          <w:b/>
          <w:bCs/>
          <w:color w:val="000000" w:themeColor="text1"/>
          <w:sz w:val="28"/>
          <w:szCs w:val="28"/>
        </w:rPr>
        <w:t xml:space="preserve"> </w:t>
      </w:r>
      <w:r w:rsidR="00AA48B8" w:rsidRPr="00541836">
        <w:rPr>
          <w:b/>
          <w:bCs/>
          <w:color w:val="000000" w:themeColor="text1"/>
          <w:sz w:val="28"/>
          <w:szCs w:val="28"/>
          <w:lang w:val="en-US"/>
        </w:rPr>
        <w:t>Forms</w:t>
      </w:r>
      <w:r w:rsidR="00AA48B8" w:rsidRPr="00541836">
        <w:rPr>
          <w:b/>
          <w:bCs/>
          <w:color w:val="000000" w:themeColor="text1"/>
          <w:sz w:val="28"/>
          <w:szCs w:val="28"/>
        </w:rPr>
        <w:t xml:space="preserve"> приложений</w:t>
      </w:r>
      <w:r w:rsidR="00974EB2" w:rsidRPr="00541836">
        <w:rPr>
          <w:b/>
          <w:bCs/>
          <w:color w:val="000000" w:themeColor="text1"/>
          <w:sz w:val="28"/>
          <w:szCs w:val="28"/>
        </w:rPr>
        <w:t xml:space="preserve"> </w:t>
      </w:r>
      <w:r w:rsidRPr="00541836">
        <w:rPr>
          <w:b/>
          <w:sz w:val="28"/>
          <w:szCs w:val="28"/>
        </w:rPr>
        <w:t>«</w:t>
      </w:r>
      <w:r w:rsidRPr="00541836">
        <w:rPr>
          <w:b/>
          <w:color w:val="000000"/>
          <w:sz w:val="28"/>
          <w:szCs w:val="28"/>
        </w:rPr>
        <w:t>Взаимодействие управляемого и неуправляемого кода</w:t>
      </w:r>
      <w:r w:rsidRPr="00541836">
        <w:rPr>
          <w:b/>
          <w:sz w:val="28"/>
          <w:szCs w:val="28"/>
        </w:rPr>
        <w:t>»</w:t>
      </w:r>
    </w:p>
    <w:p w14:paraId="5BF38A9A" w14:textId="3B2B76F8" w:rsidR="00974EB2" w:rsidRDefault="00974EB2" w:rsidP="004070EF">
      <w:pPr>
        <w:spacing w:line="360" w:lineRule="auto"/>
        <w:ind w:firstLine="708"/>
        <w:contextualSpacing/>
        <w:textAlignment w:val="baseline"/>
        <w:rPr>
          <w:rFonts w:ascii="Times New Roman" w:hAnsi="Times New Roman"/>
          <w:b/>
          <w:bCs/>
          <w:i w:val="0"/>
          <w:color w:val="000000" w:themeColor="text1"/>
        </w:rPr>
      </w:pPr>
    </w:p>
    <w:p w14:paraId="0816C4F5" w14:textId="3EDFD070" w:rsidR="004070EF" w:rsidRDefault="00974EB2" w:rsidP="006A1345">
      <w:pPr>
        <w:pStyle w:val="1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E76BA">
        <w:rPr>
          <w:sz w:val="28"/>
          <w:szCs w:val="28"/>
        </w:rPr>
        <w:t xml:space="preserve">Открываем </w:t>
      </w:r>
      <w:r w:rsidRPr="000E76BA">
        <w:rPr>
          <w:sz w:val="28"/>
          <w:szCs w:val="28"/>
          <w:lang w:val="en-US"/>
        </w:rPr>
        <w:t>Visual</w:t>
      </w:r>
      <w:r w:rsidRPr="000E76BA">
        <w:rPr>
          <w:sz w:val="28"/>
          <w:szCs w:val="28"/>
        </w:rPr>
        <w:t xml:space="preserve"> </w:t>
      </w:r>
      <w:r w:rsidRPr="000E76BA">
        <w:rPr>
          <w:sz w:val="28"/>
          <w:szCs w:val="28"/>
          <w:lang w:val="en-US"/>
        </w:rPr>
        <w:t>Studio</w:t>
      </w:r>
      <w:r w:rsidRPr="000E76BA">
        <w:rPr>
          <w:sz w:val="28"/>
          <w:szCs w:val="28"/>
        </w:rPr>
        <w:t xml:space="preserve"> и создаем новый проект </w:t>
      </w:r>
      <w:r w:rsidRPr="000E76BA">
        <w:rPr>
          <w:sz w:val="28"/>
          <w:szCs w:val="28"/>
          <w:lang w:val="en-US"/>
        </w:rPr>
        <w:t>Windows</w:t>
      </w:r>
      <w:r w:rsidRPr="000E76BA">
        <w:rPr>
          <w:sz w:val="28"/>
          <w:szCs w:val="28"/>
        </w:rPr>
        <w:t xml:space="preserve"> </w:t>
      </w:r>
      <w:r w:rsidRPr="000E76BA">
        <w:rPr>
          <w:sz w:val="28"/>
          <w:szCs w:val="28"/>
          <w:lang w:val="en-US"/>
        </w:rPr>
        <w:t>Forms</w:t>
      </w:r>
      <w:r w:rsidRPr="000E76BA">
        <w:rPr>
          <w:sz w:val="28"/>
          <w:szCs w:val="28"/>
        </w:rPr>
        <w:t xml:space="preserve">. Добавляем на форму элементы </w:t>
      </w:r>
      <w:r w:rsidRPr="000E76BA">
        <w:rPr>
          <w:sz w:val="28"/>
          <w:szCs w:val="28"/>
          <w:lang w:val="en-US"/>
        </w:rPr>
        <w:t>OpenFileDialog</w:t>
      </w:r>
      <w:r w:rsidRPr="000E76BA">
        <w:rPr>
          <w:sz w:val="28"/>
          <w:szCs w:val="28"/>
        </w:rPr>
        <w:t xml:space="preserve"> и </w:t>
      </w:r>
      <w:r w:rsidRPr="000E76BA">
        <w:rPr>
          <w:sz w:val="28"/>
          <w:szCs w:val="28"/>
          <w:lang w:val="en-US"/>
        </w:rPr>
        <w:t>MenuStrip</w:t>
      </w:r>
      <w:r w:rsidRPr="000E76BA">
        <w:rPr>
          <w:sz w:val="28"/>
          <w:szCs w:val="28"/>
        </w:rPr>
        <w:t>. Изменяем свойства для заданных элементов. Следующим шагом будет настройка поведения кнопки </w:t>
      </w:r>
      <w:r>
        <w:rPr>
          <w:sz w:val="28"/>
          <w:szCs w:val="28"/>
        </w:rPr>
        <w:t>«</w:t>
      </w:r>
      <w:r w:rsidRPr="000E76BA">
        <w:rPr>
          <w:rStyle w:val="afa"/>
          <w:b w:val="0"/>
          <w:sz w:val="28"/>
          <w:szCs w:val="28"/>
        </w:rPr>
        <w:t>Показать рисунок</w:t>
      </w:r>
      <w:r>
        <w:rPr>
          <w:rStyle w:val="afa"/>
          <w:b w:val="0"/>
          <w:sz w:val="28"/>
          <w:szCs w:val="28"/>
        </w:rPr>
        <w:t>»</w:t>
      </w:r>
      <w:r w:rsidRPr="000E76BA">
        <w:rPr>
          <w:b/>
          <w:sz w:val="28"/>
          <w:szCs w:val="28"/>
        </w:rPr>
        <w:t>.</w:t>
      </w:r>
      <w:r w:rsidRPr="000E76BA">
        <w:rPr>
          <w:sz w:val="28"/>
          <w:szCs w:val="28"/>
        </w:rPr>
        <w:t xml:space="preserve"> Когда пользователь нажимает эту кнопку, приложение открывает окно </w:t>
      </w:r>
      <w:r w:rsidRPr="00794A34">
        <w:rPr>
          <w:rFonts w:eastAsiaTheme="majorEastAsia"/>
          <w:sz w:val="28"/>
          <w:szCs w:val="28"/>
        </w:rPr>
        <w:t>OpenFileDialog</w:t>
      </w:r>
      <w:r w:rsidRPr="000E76BA">
        <w:rPr>
          <w:sz w:val="28"/>
          <w:szCs w:val="28"/>
        </w:rPr>
        <w:t>. Если пользователь открывает файл изображения, приложение показывает это изображение в </w:t>
      </w:r>
      <w:r w:rsidRPr="00794A34">
        <w:rPr>
          <w:rFonts w:eastAsiaTheme="majorEastAsia"/>
          <w:sz w:val="28"/>
          <w:szCs w:val="28"/>
        </w:rPr>
        <w:t>PictureBox</w:t>
      </w:r>
      <w:bookmarkStart w:id="2" w:name="_GoBack"/>
      <w:bookmarkEnd w:id="2"/>
      <w:r w:rsidRPr="000E76BA">
        <w:rPr>
          <w:sz w:val="28"/>
          <w:szCs w:val="28"/>
        </w:rPr>
        <w:t xml:space="preserve">. </w:t>
      </w:r>
    </w:p>
    <w:p w14:paraId="464DAC57" w14:textId="3B9495F3" w:rsidR="00974EB2" w:rsidRDefault="00974EB2" w:rsidP="004070EF">
      <w:pPr>
        <w:spacing w:line="360" w:lineRule="auto"/>
        <w:ind w:firstLine="708"/>
        <w:contextualSpacing/>
        <w:textAlignment w:val="baseline"/>
        <w:rPr>
          <w:rFonts w:ascii="Times New Roman" w:hAnsi="Times New Roman"/>
          <w:i w:val="0"/>
          <w:iCs/>
          <w:color w:val="000000"/>
        </w:rPr>
      </w:pPr>
      <w:r w:rsidRPr="00974EB2">
        <w:rPr>
          <w:rFonts w:ascii="Times New Roman" w:hAnsi="Times New Roman"/>
          <w:i w:val="0"/>
          <w:iCs/>
          <w:color w:val="000000"/>
        </w:rPr>
        <w:t xml:space="preserve">Выполненная работа представлена в приложении </w:t>
      </w:r>
      <w:r w:rsidR="004070EF">
        <w:rPr>
          <w:rFonts w:ascii="Times New Roman" w:hAnsi="Times New Roman"/>
          <w:i w:val="0"/>
          <w:iCs/>
          <w:color w:val="000000"/>
        </w:rPr>
        <w:t>Б</w:t>
      </w:r>
      <w:r w:rsidRPr="00974EB2">
        <w:rPr>
          <w:rFonts w:ascii="Times New Roman" w:hAnsi="Times New Roman"/>
          <w:i w:val="0"/>
          <w:iCs/>
          <w:color w:val="000000"/>
        </w:rPr>
        <w:t xml:space="preserve">, рисунки </w:t>
      </w:r>
      <w:r w:rsidR="004070EF" w:rsidRPr="00BF0542">
        <w:rPr>
          <w:rFonts w:ascii="Times New Roman" w:hAnsi="Times New Roman"/>
          <w:i w:val="0"/>
          <w:iCs/>
          <w:color w:val="000000"/>
        </w:rPr>
        <w:t>Б</w:t>
      </w:r>
      <w:r w:rsidRPr="00BF0542">
        <w:rPr>
          <w:rFonts w:ascii="Times New Roman" w:hAnsi="Times New Roman"/>
          <w:i w:val="0"/>
          <w:iCs/>
          <w:color w:val="000000"/>
        </w:rPr>
        <w:t>.1</w:t>
      </w:r>
      <w:r w:rsidR="00BF0542">
        <w:rPr>
          <w:rFonts w:ascii="Times New Roman" w:hAnsi="Times New Roman"/>
          <w:i w:val="0"/>
          <w:iCs/>
          <w:color w:val="000000"/>
        </w:rPr>
        <w:t xml:space="preserve"> – Б</w:t>
      </w:r>
      <w:r w:rsidR="004070EF" w:rsidRPr="00BF0542">
        <w:rPr>
          <w:rStyle w:val="normaltextrun"/>
          <w:rFonts w:ascii="Times New Roman" w:eastAsiaTheme="majorEastAsia" w:hAnsi="Times New Roman"/>
          <w:i w:val="0"/>
          <w:iCs/>
          <w:color w:val="000000"/>
          <w:szCs w:val="28"/>
          <w:shd w:val="clear" w:color="auto" w:fill="FFFFFF"/>
        </w:rPr>
        <w:t>.</w:t>
      </w:r>
      <w:r w:rsidR="00BF0542">
        <w:rPr>
          <w:rStyle w:val="normaltextrun"/>
          <w:rFonts w:ascii="Times New Roman" w:eastAsiaTheme="majorEastAsia" w:hAnsi="Times New Roman"/>
          <w:i w:val="0"/>
          <w:iCs/>
          <w:color w:val="000000"/>
          <w:szCs w:val="28"/>
          <w:shd w:val="clear" w:color="auto" w:fill="FFFFFF"/>
        </w:rPr>
        <w:t>4.</w:t>
      </w:r>
    </w:p>
    <w:p w14:paraId="389D316B" w14:textId="6C8E9449" w:rsidR="00974EB2" w:rsidRDefault="00974EB2" w:rsidP="004070EF">
      <w:pPr>
        <w:spacing w:line="360" w:lineRule="auto"/>
        <w:jc w:val="left"/>
        <w:rPr>
          <w:rFonts w:ascii="Times New Roman" w:hAnsi="Times New Roman"/>
          <w:i w:val="0"/>
          <w:color w:val="000000" w:themeColor="text1"/>
        </w:rPr>
      </w:pPr>
    </w:p>
    <w:p w14:paraId="63442AAF" w14:textId="77777777" w:rsidR="006A1345" w:rsidRDefault="006A1345">
      <w:pPr>
        <w:jc w:val="left"/>
        <w:rPr>
          <w:rFonts w:ascii="Times New Roman" w:hAnsi="Times New Roman"/>
          <w:b/>
          <w:bCs/>
          <w:i w:val="0"/>
          <w:color w:val="000000" w:themeColor="text1"/>
        </w:rPr>
      </w:pPr>
      <w:r>
        <w:rPr>
          <w:rFonts w:ascii="Times New Roman" w:hAnsi="Times New Roman"/>
          <w:b/>
          <w:bCs/>
          <w:i w:val="0"/>
          <w:color w:val="000000" w:themeColor="text1"/>
        </w:rPr>
        <w:br w:type="page"/>
      </w:r>
    </w:p>
    <w:p w14:paraId="4805384A" w14:textId="3C2166F6" w:rsidR="00541836" w:rsidRDefault="00541836" w:rsidP="004070EF">
      <w:pPr>
        <w:spacing w:line="360" w:lineRule="auto"/>
        <w:ind w:firstLine="709"/>
        <w:contextualSpacing/>
        <w:textAlignment w:val="baseline"/>
        <w:rPr>
          <w:rFonts w:ascii="Times New Roman" w:hAnsi="Times New Roman"/>
          <w:b/>
          <w:i w:val="0"/>
          <w:iCs/>
          <w:szCs w:val="28"/>
        </w:rPr>
      </w:pPr>
      <w:r w:rsidRPr="00CC0B58">
        <w:rPr>
          <w:rFonts w:ascii="Times New Roman" w:hAnsi="Times New Roman"/>
          <w:b/>
          <w:bCs/>
          <w:i w:val="0"/>
          <w:color w:val="000000" w:themeColor="text1"/>
        </w:rPr>
        <w:t>6</w:t>
      </w:r>
      <w:r w:rsidR="00066397">
        <w:rPr>
          <w:rFonts w:ascii="Times New Roman" w:hAnsi="Times New Roman"/>
          <w:b/>
          <w:bCs/>
          <w:i w:val="0"/>
          <w:color w:val="000000" w:themeColor="text1"/>
          <w:lang w:val="en-US"/>
        </w:rPr>
        <w:t> </w:t>
      </w:r>
      <w:r w:rsidR="00164D9B">
        <w:rPr>
          <w:rFonts w:ascii="Times New Roman" w:hAnsi="Times New Roman"/>
          <w:b/>
          <w:bCs/>
          <w:i w:val="0"/>
          <w:color w:val="000000" w:themeColor="text1"/>
        </w:rPr>
        <w:t>День 4. </w:t>
      </w:r>
      <w:r w:rsidR="00974EB2" w:rsidRPr="00974EB2">
        <w:rPr>
          <w:rFonts w:ascii="Times New Roman" w:hAnsi="Times New Roman"/>
          <w:b/>
          <w:bCs/>
          <w:i w:val="0"/>
          <w:color w:val="000000" w:themeColor="text1"/>
        </w:rPr>
        <w:t>Создание </w:t>
      </w:r>
      <w:r w:rsidR="00974EB2" w:rsidRPr="00974EB2">
        <w:rPr>
          <w:rFonts w:ascii="Times New Roman" w:hAnsi="Times New Roman"/>
          <w:b/>
          <w:bCs/>
          <w:i w:val="0"/>
          <w:color w:val="000000" w:themeColor="text1"/>
          <w:lang w:val="en-US"/>
        </w:rPr>
        <w:t>Windows</w:t>
      </w:r>
      <w:r w:rsidR="00974EB2" w:rsidRPr="00974EB2">
        <w:rPr>
          <w:rFonts w:ascii="Times New Roman" w:hAnsi="Times New Roman"/>
          <w:b/>
          <w:bCs/>
          <w:i w:val="0"/>
          <w:color w:val="000000" w:themeColor="text1"/>
        </w:rPr>
        <w:t> </w:t>
      </w:r>
      <w:r w:rsidR="00974EB2" w:rsidRPr="00974EB2">
        <w:rPr>
          <w:rFonts w:ascii="Times New Roman" w:hAnsi="Times New Roman"/>
          <w:b/>
          <w:bCs/>
          <w:i w:val="0"/>
          <w:color w:val="000000" w:themeColor="text1"/>
          <w:lang w:val="en-US"/>
        </w:rPr>
        <w:t>Forms</w:t>
      </w:r>
      <w:r w:rsidR="00974EB2" w:rsidRPr="00974EB2">
        <w:rPr>
          <w:rFonts w:ascii="Times New Roman" w:hAnsi="Times New Roman"/>
          <w:b/>
          <w:bCs/>
          <w:i w:val="0"/>
          <w:color w:val="000000" w:themeColor="text1"/>
        </w:rPr>
        <w:t> приложений</w:t>
      </w:r>
      <w:r>
        <w:rPr>
          <w:rFonts w:ascii="Times New Roman" w:hAnsi="Times New Roman"/>
          <w:b/>
          <w:bCs/>
          <w:i w:val="0"/>
          <w:color w:val="000000" w:themeColor="text1"/>
          <w:lang w:val="en-US"/>
        </w:rPr>
        <w:t> </w:t>
      </w:r>
      <w:r w:rsidRPr="00541836">
        <w:rPr>
          <w:rFonts w:ascii="Times New Roman" w:hAnsi="Times New Roman"/>
          <w:b/>
          <w:i w:val="0"/>
          <w:iCs/>
          <w:szCs w:val="28"/>
        </w:rPr>
        <w:t>«Асинхронное программирование»</w:t>
      </w:r>
    </w:p>
    <w:p w14:paraId="77A6A400" w14:textId="77777777" w:rsidR="00541836" w:rsidRPr="00541836" w:rsidRDefault="00541836" w:rsidP="004070EF">
      <w:pPr>
        <w:spacing w:line="360" w:lineRule="auto"/>
        <w:ind w:firstLine="709"/>
        <w:contextualSpacing/>
        <w:textAlignment w:val="baseline"/>
        <w:rPr>
          <w:rFonts w:ascii="Times New Roman" w:hAnsi="Times New Roman"/>
          <w:b/>
          <w:bCs/>
          <w:i w:val="0"/>
          <w:iCs/>
          <w:color w:val="000000" w:themeColor="text1"/>
        </w:rPr>
      </w:pPr>
    </w:p>
    <w:p w14:paraId="3340FE54" w14:textId="48B10DEC" w:rsidR="00066397" w:rsidRPr="00411096" w:rsidRDefault="00541836" w:rsidP="004070EF">
      <w:pPr>
        <w:pStyle w:val="a8"/>
        <w:shd w:val="clear" w:color="auto" w:fill="FFFFFF"/>
        <w:spacing w:line="360" w:lineRule="auto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Создаём</w:t>
      </w:r>
      <w:r w:rsidRPr="00FA3441">
        <w:rPr>
          <w:rFonts w:ascii="Times New Roman" w:hAnsi="Times New Roman"/>
          <w:i w:val="0"/>
        </w:rPr>
        <w:t xml:space="preserve"> новый проект Windows Forms. Назов</w:t>
      </w:r>
      <w:r w:rsidR="00C47D1F">
        <w:rPr>
          <w:rFonts w:ascii="Times New Roman" w:hAnsi="Times New Roman"/>
          <w:i w:val="0"/>
        </w:rPr>
        <w:t>ем</w:t>
      </w:r>
      <w:r>
        <w:rPr>
          <w:rFonts w:ascii="Times New Roman" w:hAnsi="Times New Roman"/>
          <w:i w:val="0"/>
        </w:rPr>
        <w:t xml:space="preserve"> его WinBackgroundWorker. </w:t>
      </w:r>
      <w:r w:rsidRPr="00FA3441">
        <w:rPr>
          <w:rFonts w:ascii="Times New Roman" w:hAnsi="Times New Roman"/>
          <w:i w:val="0"/>
        </w:rPr>
        <w:t>Добав</w:t>
      </w:r>
      <w:r>
        <w:rPr>
          <w:rFonts w:ascii="Times New Roman" w:hAnsi="Times New Roman"/>
          <w:i w:val="0"/>
        </w:rPr>
        <w:t>ляем</w:t>
      </w:r>
      <w:r w:rsidRPr="00FA3441">
        <w:rPr>
          <w:rFonts w:ascii="Times New Roman" w:hAnsi="Times New Roman"/>
          <w:i w:val="0"/>
        </w:rPr>
        <w:t xml:space="preserve"> на форму элементы управления: два элемента Label, TextBox, ProgressBar и две кнопки Button. </w:t>
      </w:r>
    </w:p>
    <w:p w14:paraId="2323B378" w14:textId="6E6CE615" w:rsidR="00541836" w:rsidRDefault="00541836" w:rsidP="004070EF">
      <w:pPr>
        <w:pStyle w:val="a8"/>
        <w:shd w:val="clear" w:color="auto" w:fill="FFFFFF"/>
        <w:spacing w:line="360" w:lineRule="auto"/>
        <w:rPr>
          <w:rFonts w:ascii="Times New Roman" w:hAnsi="Times New Roman"/>
          <w:i w:val="0"/>
          <w:color w:val="000000"/>
        </w:rPr>
      </w:pPr>
      <w:r w:rsidRPr="00FA3441">
        <w:rPr>
          <w:rFonts w:ascii="Times New Roman" w:hAnsi="Times New Roman"/>
          <w:i w:val="0"/>
        </w:rPr>
        <w:t>Из Toolbox перета</w:t>
      </w:r>
      <w:r>
        <w:rPr>
          <w:rFonts w:ascii="Times New Roman" w:hAnsi="Times New Roman"/>
          <w:i w:val="0"/>
        </w:rPr>
        <w:t>скиваем</w:t>
      </w:r>
      <w:r w:rsidRPr="00FA3441">
        <w:rPr>
          <w:rFonts w:ascii="Times New Roman" w:hAnsi="Times New Roman"/>
          <w:i w:val="0"/>
        </w:rPr>
        <w:t xml:space="preserve"> элеме</w:t>
      </w:r>
      <w:r>
        <w:rPr>
          <w:rFonts w:ascii="Times New Roman" w:hAnsi="Times New Roman"/>
          <w:i w:val="0"/>
        </w:rPr>
        <w:t>нт BackgroundWorker в форму. В окне Properties устанавливаем</w:t>
      </w:r>
      <w:r w:rsidRPr="00FA3441">
        <w:rPr>
          <w:rFonts w:ascii="Times New Roman" w:hAnsi="Times New Roman"/>
          <w:i w:val="0"/>
        </w:rPr>
        <w:t xml:space="preserve"> свойства WorkerSupportsCancellation и WorkerReportsProgress в True (для поддержки асинхронной отмены и возможности сообщения основному потоку информации о продвижении фоново</w:t>
      </w:r>
      <w:r>
        <w:rPr>
          <w:rFonts w:ascii="Times New Roman" w:hAnsi="Times New Roman"/>
          <w:i w:val="0"/>
        </w:rPr>
        <w:t xml:space="preserve">го процесса соответственно). </w:t>
      </w:r>
      <w:r w:rsidRPr="00FA3441">
        <w:rPr>
          <w:rFonts w:ascii="Times New Roman" w:hAnsi="Times New Roman"/>
          <w:i w:val="0"/>
        </w:rPr>
        <w:t xml:space="preserve">Дважды </w:t>
      </w:r>
      <w:r w:rsidR="00C47D1F">
        <w:rPr>
          <w:rFonts w:ascii="Times New Roman" w:hAnsi="Times New Roman"/>
          <w:i w:val="0"/>
        </w:rPr>
        <w:t>нажмем на</w:t>
      </w:r>
      <w:r w:rsidRPr="00FA3441">
        <w:rPr>
          <w:rFonts w:ascii="Times New Roman" w:hAnsi="Times New Roman"/>
          <w:i w:val="0"/>
        </w:rPr>
        <w:t xml:space="preserve"> BackgroundWorker, чтобы открыть обработчик события backgroundWorker1_DoWork по умолчанию. Добав</w:t>
      </w:r>
      <w:r>
        <w:rPr>
          <w:rFonts w:ascii="Times New Roman" w:hAnsi="Times New Roman"/>
          <w:i w:val="0"/>
        </w:rPr>
        <w:t>ляем</w:t>
      </w:r>
      <w:r w:rsidRPr="00FA3441">
        <w:rPr>
          <w:rFonts w:ascii="Times New Roman" w:hAnsi="Times New Roman"/>
          <w:i w:val="0"/>
        </w:rPr>
        <w:t xml:space="preserve"> к этому обработчику события код</w:t>
      </w:r>
      <w:r>
        <w:rPr>
          <w:rFonts w:ascii="Times New Roman" w:hAnsi="Times New Roman"/>
          <w:i w:val="0"/>
        </w:rPr>
        <w:t>.</w:t>
      </w:r>
      <w:r w:rsidRPr="00FA3441">
        <w:rPr>
          <w:rFonts w:ascii="Times New Roman" w:hAnsi="Times New Roman"/>
          <w:i w:val="0"/>
        </w:rPr>
        <w:t xml:space="preserve"> Для элемента backgroundWorkerl в окне Properties щелк</w:t>
      </w:r>
      <w:r>
        <w:rPr>
          <w:rFonts w:ascii="Times New Roman" w:hAnsi="Times New Roman"/>
          <w:i w:val="0"/>
        </w:rPr>
        <w:t>аем</w:t>
      </w:r>
      <w:r w:rsidRPr="00FA3441">
        <w:rPr>
          <w:rFonts w:ascii="Times New Roman" w:hAnsi="Times New Roman"/>
          <w:i w:val="0"/>
        </w:rPr>
        <w:t xml:space="preserve"> кнопку Events, затем дважды </w:t>
      </w:r>
      <w:r w:rsidR="00C47D1F">
        <w:rPr>
          <w:rFonts w:ascii="Times New Roman" w:hAnsi="Times New Roman"/>
          <w:i w:val="0"/>
        </w:rPr>
        <w:t>нажимаем на</w:t>
      </w:r>
      <w:r w:rsidRPr="00FA3441">
        <w:rPr>
          <w:rFonts w:ascii="Times New Roman" w:hAnsi="Times New Roman"/>
          <w:i w:val="0"/>
        </w:rPr>
        <w:t xml:space="preserve"> ProgressChanged, чтобы открыть окно кода обработчика события backgroundWorker1_ProgressChanged. Для кнопки Cancel откр</w:t>
      </w:r>
      <w:r>
        <w:rPr>
          <w:rFonts w:ascii="Times New Roman" w:hAnsi="Times New Roman"/>
          <w:i w:val="0"/>
        </w:rPr>
        <w:t xml:space="preserve">ываем </w:t>
      </w:r>
      <w:r w:rsidRPr="00FA3441">
        <w:rPr>
          <w:rFonts w:ascii="Times New Roman" w:hAnsi="Times New Roman"/>
          <w:i w:val="0"/>
        </w:rPr>
        <w:t>обработчик события Click. Добав</w:t>
      </w:r>
      <w:r>
        <w:rPr>
          <w:rFonts w:ascii="Times New Roman" w:hAnsi="Times New Roman"/>
          <w:i w:val="0"/>
        </w:rPr>
        <w:t xml:space="preserve">ляем. Строим </w:t>
      </w:r>
      <w:r w:rsidRPr="00FA3441">
        <w:rPr>
          <w:rFonts w:ascii="Times New Roman" w:hAnsi="Times New Roman"/>
          <w:i w:val="0"/>
        </w:rPr>
        <w:t>и выполн</w:t>
      </w:r>
      <w:r>
        <w:rPr>
          <w:rFonts w:ascii="Times New Roman" w:hAnsi="Times New Roman"/>
          <w:i w:val="0"/>
        </w:rPr>
        <w:t>яем</w:t>
      </w:r>
      <w:r w:rsidRPr="00FA3441">
        <w:rPr>
          <w:rFonts w:ascii="Times New Roman" w:hAnsi="Times New Roman"/>
          <w:i w:val="0"/>
        </w:rPr>
        <w:t xml:space="preserve"> приложение, и провер</w:t>
      </w:r>
      <w:r>
        <w:rPr>
          <w:rFonts w:ascii="Times New Roman" w:hAnsi="Times New Roman"/>
          <w:i w:val="0"/>
        </w:rPr>
        <w:t>яем</w:t>
      </w:r>
      <w:r w:rsidRPr="00FA3441">
        <w:rPr>
          <w:rFonts w:ascii="Times New Roman" w:hAnsi="Times New Roman"/>
          <w:i w:val="0"/>
        </w:rPr>
        <w:t xml:space="preserve"> его функциональность.</w:t>
      </w:r>
      <w:r>
        <w:t xml:space="preserve"> </w:t>
      </w:r>
      <w:r w:rsidRPr="009022F8">
        <w:rPr>
          <w:rFonts w:ascii="Times New Roman" w:hAnsi="Times New Roman"/>
          <w:i w:val="0"/>
          <w:color w:val="000000"/>
        </w:rPr>
        <w:t xml:space="preserve"> Проверяем работоспособность приложения. </w:t>
      </w:r>
    </w:p>
    <w:p w14:paraId="2727205D" w14:textId="64D6E747" w:rsidR="00541836" w:rsidRDefault="00541836" w:rsidP="004070EF">
      <w:pPr>
        <w:pStyle w:val="a8"/>
        <w:shd w:val="clear" w:color="auto" w:fill="FFFFFF"/>
        <w:spacing w:line="360" w:lineRule="auto"/>
        <w:rPr>
          <w:rFonts w:ascii="Times New Roman" w:hAnsi="Times New Roman"/>
          <w:i w:val="0"/>
          <w:color w:val="000000"/>
        </w:rPr>
      </w:pPr>
      <w:r w:rsidRPr="009022F8">
        <w:rPr>
          <w:rFonts w:ascii="Times New Roman" w:hAnsi="Times New Roman"/>
          <w:i w:val="0"/>
          <w:color w:val="000000"/>
        </w:rPr>
        <w:t xml:space="preserve">Выполненная работа представлена в приложении </w:t>
      </w:r>
      <w:r w:rsidR="004E798F">
        <w:rPr>
          <w:rFonts w:ascii="Times New Roman" w:hAnsi="Times New Roman"/>
          <w:i w:val="0"/>
          <w:color w:val="000000"/>
        </w:rPr>
        <w:t>В</w:t>
      </w:r>
      <w:r w:rsidRPr="009022F8">
        <w:rPr>
          <w:rFonts w:ascii="Times New Roman" w:hAnsi="Times New Roman"/>
          <w:i w:val="0"/>
          <w:color w:val="000000"/>
        </w:rPr>
        <w:t>, р</w:t>
      </w:r>
      <w:r>
        <w:rPr>
          <w:rFonts w:ascii="Times New Roman" w:hAnsi="Times New Roman"/>
          <w:i w:val="0"/>
          <w:color w:val="000000"/>
        </w:rPr>
        <w:t xml:space="preserve">исунок </w:t>
      </w:r>
      <w:r w:rsidR="00BF0542">
        <w:rPr>
          <w:rFonts w:ascii="Times New Roman" w:hAnsi="Times New Roman"/>
          <w:i w:val="0"/>
          <w:color w:val="000000"/>
        </w:rPr>
        <w:t>В</w:t>
      </w:r>
      <w:r w:rsidRPr="00BF0542">
        <w:rPr>
          <w:rFonts w:ascii="Times New Roman" w:hAnsi="Times New Roman"/>
          <w:i w:val="0"/>
          <w:color w:val="000000"/>
        </w:rPr>
        <w:t>.</w:t>
      </w:r>
      <w:r w:rsidR="00BF0542">
        <w:rPr>
          <w:rFonts w:ascii="Times New Roman" w:hAnsi="Times New Roman"/>
          <w:i w:val="0"/>
          <w:color w:val="000000"/>
        </w:rPr>
        <w:t>1 – В</w:t>
      </w:r>
      <w:r w:rsidR="004070EF" w:rsidRPr="00BF0542">
        <w:rPr>
          <w:rFonts w:ascii="Times New Roman" w:hAnsi="Times New Roman"/>
          <w:i w:val="0"/>
          <w:color w:val="000000"/>
        </w:rPr>
        <w:t>.</w:t>
      </w:r>
      <w:r w:rsidR="00BF0542">
        <w:rPr>
          <w:rFonts w:ascii="Times New Roman" w:hAnsi="Times New Roman"/>
          <w:i w:val="0"/>
          <w:color w:val="000000"/>
        </w:rPr>
        <w:t>3.</w:t>
      </w:r>
    </w:p>
    <w:p w14:paraId="6E47D2E1" w14:textId="77777777" w:rsidR="004070EF" w:rsidRDefault="004070EF" w:rsidP="004070EF">
      <w:pPr>
        <w:pStyle w:val="a8"/>
        <w:shd w:val="clear" w:color="auto" w:fill="FFFFFF"/>
        <w:spacing w:line="360" w:lineRule="auto"/>
        <w:rPr>
          <w:rFonts w:ascii="Times New Roman" w:hAnsi="Times New Roman"/>
          <w:b/>
          <w:bCs/>
          <w:i w:val="0"/>
          <w:color w:val="000000" w:themeColor="text1"/>
        </w:rPr>
      </w:pPr>
    </w:p>
    <w:p w14:paraId="3065FE7A" w14:textId="77777777" w:rsidR="004070EF" w:rsidRDefault="004070EF">
      <w:pPr>
        <w:jc w:val="left"/>
        <w:rPr>
          <w:rFonts w:ascii="Times New Roman" w:hAnsi="Times New Roman"/>
          <w:b/>
          <w:bCs/>
          <w:i w:val="0"/>
          <w:color w:val="000000" w:themeColor="text1"/>
        </w:rPr>
      </w:pPr>
      <w:r>
        <w:rPr>
          <w:rFonts w:ascii="Times New Roman" w:hAnsi="Times New Roman"/>
          <w:b/>
          <w:bCs/>
          <w:i w:val="0"/>
          <w:color w:val="000000" w:themeColor="text1"/>
        </w:rPr>
        <w:br w:type="page"/>
      </w:r>
    </w:p>
    <w:p w14:paraId="0AE02C7D" w14:textId="0042B53E" w:rsidR="00541836" w:rsidRDefault="00541836" w:rsidP="004070EF">
      <w:pPr>
        <w:pStyle w:val="a8"/>
        <w:shd w:val="clear" w:color="auto" w:fill="FFFFFF"/>
        <w:spacing w:line="360" w:lineRule="auto"/>
        <w:rPr>
          <w:rFonts w:ascii="Times New Roman" w:hAnsi="Times New Roman"/>
          <w:b/>
          <w:i w:val="0"/>
          <w:iCs/>
          <w:color w:val="000000"/>
          <w:szCs w:val="28"/>
        </w:rPr>
      </w:pPr>
      <w:r w:rsidRPr="00795BDF">
        <w:rPr>
          <w:rFonts w:ascii="Times New Roman" w:hAnsi="Times New Roman"/>
          <w:b/>
          <w:bCs/>
          <w:i w:val="0"/>
          <w:color w:val="000000" w:themeColor="text1"/>
        </w:rPr>
        <w:t>7</w:t>
      </w:r>
      <w:r w:rsidR="008C4DBB">
        <w:rPr>
          <w:rFonts w:ascii="Times New Roman" w:hAnsi="Times New Roman"/>
          <w:b/>
          <w:bCs/>
          <w:i w:val="0"/>
          <w:color w:val="000000" w:themeColor="text1"/>
        </w:rPr>
        <w:t xml:space="preserve"> </w:t>
      </w:r>
      <w:r w:rsidR="00164D9B">
        <w:rPr>
          <w:rFonts w:ascii="Times New Roman" w:hAnsi="Times New Roman"/>
          <w:b/>
          <w:i w:val="0"/>
          <w:color w:val="000000" w:themeColor="text1"/>
          <w:szCs w:val="28"/>
        </w:rPr>
        <w:t xml:space="preserve">День 5. </w:t>
      </w:r>
      <w:r w:rsidRPr="00541836">
        <w:rPr>
          <w:rFonts w:ascii="Times New Roman" w:hAnsi="Times New Roman"/>
          <w:b/>
          <w:bCs/>
          <w:i w:val="0"/>
          <w:color w:val="000000" w:themeColor="text1"/>
        </w:rPr>
        <w:t xml:space="preserve">Создание </w:t>
      </w:r>
      <w:r w:rsidRPr="00541836">
        <w:rPr>
          <w:rFonts w:ascii="Times New Roman" w:hAnsi="Times New Roman"/>
          <w:b/>
          <w:bCs/>
          <w:i w:val="0"/>
          <w:color w:val="000000" w:themeColor="text1"/>
          <w:lang w:val="en-US"/>
        </w:rPr>
        <w:t>Windows</w:t>
      </w:r>
      <w:r w:rsidRPr="00541836">
        <w:rPr>
          <w:rFonts w:ascii="Times New Roman" w:hAnsi="Times New Roman"/>
          <w:b/>
          <w:bCs/>
          <w:i w:val="0"/>
          <w:color w:val="000000" w:themeColor="text1"/>
        </w:rPr>
        <w:t xml:space="preserve"> </w:t>
      </w:r>
      <w:r w:rsidRPr="00541836">
        <w:rPr>
          <w:rFonts w:ascii="Times New Roman" w:hAnsi="Times New Roman"/>
          <w:b/>
          <w:bCs/>
          <w:i w:val="0"/>
          <w:color w:val="000000" w:themeColor="text1"/>
          <w:lang w:val="en-US"/>
        </w:rPr>
        <w:t>Forms</w:t>
      </w:r>
      <w:r w:rsidRPr="00541836">
        <w:rPr>
          <w:rFonts w:ascii="Times New Roman" w:hAnsi="Times New Roman"/>
          <w:b/>
          <w:bCs/>
          <w:i w:val="0"/>
          <w:color w:val="000000" w:themeColor="text1"/>
        </w:rPr>
        <w:t xml:space="preserve"> приложений </w:t>
      </w:r>
      <w:r w:rsidRPr="00541836">
        <w:rPr>
          <w:rFonts w:ascii="Times New Roman" w:hAnsi="Times New Roman"/>
          <w:b/>
          <w:i w:val="0"/>
          <w:iCs/>
          <w:color w:val="000000"/>
          <w:szCs w:val="28"/>
        </w:rPr>
        <w:t>«Повышение удобства использования приложений»</w:t>
      </w:r>
    </w:p>
    <w:p w14:paraId="1882D970" w14:textId="77777777" w:rsidR="00541836" w:rsidRDefault="00541836" w:rsidP="004070EF">
      <w:pPr>
        <w:pStyle w:val="a8"/>
        <w:shd w:val="clear" w:color="auto" w:fill="FFFFFF"/>
        <w:spacing w:line="360" w:lineRule="auto"/>
        <w:rPr>
          <w:rFonts w:ascii="Times New Roman" w:hAnsi="Times New Roman"/>
          <w:b/>
          <w:bCs/>
          <w:i w:val="0"/>
          <w:color w:val="000000" w:themeColor="text1"/>
        </w:rPr>
      </w:pPr>
    </w:p>
    <w:p w14:paraId="0815CEFA" w14:textId="71CE0CC5" w:rsidR="00541836" w:rsidRPr="00FA3441" w:rsidRDefault="00541836" w:rsidP="004070EF">
      <w:pPr>
        <w:pStyle w:val="vscom-hero-boxes-text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b/>
          <w:color w:val="000000"/>
          <w:sz w:val="28"/>
          <w:szCs w:val="28"/>
        </w:rPr>
      </w:pPr>
      <w:r w:rsidRPr="00FA3441">
        <w:rPr>
          <w:sz w:val="28"/>
          <w:szCs w:val="28"/>
        </w:rPr>
        <w:t>Откр</w:t>
      </w:r>
      <w:r>
        <w:rPr>
          <w:sz w:val="28"/>
          <w:szCs w:val="28"/>
        </w:rPr>
        <w:t>ываем</w:t>
      </w:r>
      <w:r w:rsidRPr="00FA3441">
        <w:rPr>
          <w:sz w:val="28"/>
          <w:szCs w:val="28"/>
        </w:rPr>
        <w:t xml:space="preserve"> Windows</w:t>
      </w:r>
      <w:r>
        <w:rPr>
          <w:sz w:val="28"/>
          <w:szCs w:val="28"/>
        </w:rPr>
        <w:t xml:space="preserve">-приложение WinAsynchMethod. </w:t>
      </w:r>
      <w:r w:rsidRPr="00FA3441">
        <w:rPr>
          <w:sz w:val="28"/>
          <w:szCs w:val="28"/>
        </w:rPr>
        <w:t>Отк</w:t>
      </w:r>
      <w:r>
        <w:rPr>
          <w:sz w:val="28"/>
          <w:szCs w:val="28"/>
        </w:rPr>
        <w:t xml:space="preserve">рываем </w:t>
      </w:r>
      <w:r w:rsidRPr="00FA3441">
        <w:rPr>
          <w:sz w:val="28"/>
          <w:szCs w:val="28"/>
        </w:rPr>
        <w:t>форму в режиме конструктора.</w:t>
      </w:r>
      <w:r>
        <w:rPr>
          <w:sz w:val="28"/>
          <w:szCs w:val="28"/>
        </w:rPr>
        <w:t xml:space="preserve"> </w:t>
      </w:r>
      <w:r w:rsidRPr="00FA3441">
        <w:rPr>
          <w:sz w:val="28"/>
          <w:szCs w:val="28"/>
        </w:rPr>
        <w:t>Выбир</w:t>
      </w:r>
      <w:r>
        <w:rPr>
          <w:sz w:val="28"/>
          <w:szCs w:val="28"/>
        </w:rPr>
        <w:t xml:space="preserve">аем </w:t>
      </w:r>
      <w:r w:rsidRPr="00FA3441">
        <w:rPr>
          <w:sz w:val="28"/>
          <w:szCs w:val="28"/>
        </w:rPr>
        <w:t>пункт меню View</w:t>
      </w:r>
      <w:r>
        <w:rPr>
          <w:sz w:val="28"/>
          <w:szCs w:val="28"/>
        </w:rPr>
        <w:t xml:space="preserve"> </w:t>
      </w:r>
      <w:r w:rsidR="003221D2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FA3441">
        <w:rPr>
          <w:sz w:val="28"/>
          <w:szCs w:val="28"/>
        </w:rPr>
        <w:t>Too</w:t>
      </w:r>
      <w:r>
        <w:rPr>
          <w:sz w:val="28"/>
          <w:szCs w:val="28"/>
        </w:rPr>
        <w:t xml:space="preserve">lBox. </w:t>
      </w:r>
      <w:r w:rsidRPr="00FA3441">
        <w:rPr>
          <w:sz w:val="28"/>
          <w:szCs w:val="28"/>
        </w:rPr>
        <w:t>Добав</w:t>
      </w:r>
      <w:r>
        <w:rPr>
          <w:sz w:val="28"/>
          <w:szCs w:val="28"/>
        </w:rPr>
        <w:t xml:space="preserve">ляем </w:t>
      </w:r>
      <w:r w:rsidRPr="00FA3441">
        <w:rPr>
          <w:sz w:val="28"/>
          <w:szCs w:val="28"/>
        </w:rPr>
        <w:t>ЭУ HelpProvider на форму</w:t>
      </w:r>
      <w:r>
        <w:rPr>
          <w:sz w:val="28"/>
          <w:szCs w:val="28"/>
        </w:rPr>
        <w:t>.</w:t>
      </w:r>
      <w:r w:rsidRPr="00FA3441">
        <w:rPr>
          <w:sz w:val="28"/>
          <w:szCs w:val="28"/>
        </w:rPr>
        <w:t xml:space="preserve"> Выдел</w:t>
      </w:r>
      <w:r>
        <w:rPr>
          <w:sz w:val="28"/>
          <w:szCs w:val="28"/>
        </w:rPr>
        <w:t>яем</w:t>
      </w:r>
      <w:r w:rsidRPr="00FA3441">
        <w:rPr>
          <w:sz w:val="28"/>
          <w:szCs w:val="28"/>
        </w:rPr>
        <w:t xml:space="preserve"> поле txbA</w:t>
      </w:r>
      <w:r>
        <w:rPr>
          <w:sz w:val="28"/>
          <w:szCs w:val="28"/>
        </w:rPr>
        <w:t xml:space="preserve"> для отображения ее свойств. </w:t>
      </w:r>
      <w:r w:rsidRPr="00FA3441">
        <w:rPr>
          <w:sz w:val="28"/>
          <w:szCs w:val="28"/>
        </w:rPr>
        <w:t xml:space="preserve">Для свойства </w:t>
      </w:r>
      <w:r w:rsidRPr="00FA3441">
        <w:rPr>
          <w:sz w:val="28"/>
          <w:szCs w:val="28"/>
          <w:lang w:val="en-US"/>
        </w:rPr>
        <w:t>HelpString</w:t>
      </w:r>
      <w:r w:rsidRPr="00FA3441">
        <w:rPr>
          <w:sz w:val="28"/>
          <w:szCs w:val="28"/>
        </w:rPr>
        <w:t xml:space="preserve"> </w:t>
      </w:r>
      <w:r w:rsidRPr="00FA3441">
        <w:rPr>
          <w:sz w:val="28"/>
          <w:szCs w:val="28"/>
          <w:lang w:val="en-US"/>
        </w:rPr>
        <w:t>on</w:t>
      </w:r>
      <w:r w:rsidRPr="00FA3441">
        <w:rPr>
          <w:sz w:val="28"/>
          <w:szCs w:val="28"/>
        </w:rPr>
        <w:t xml:space="preserve"> </w:t>
      </w:r>
      <w:r w:rsidRPr="00FA3441">
        <w:rPr>
          <w:sz w:val="28"/>
          <w:szCs w:val="28"/>
          <w:lang w:val="en-US"/>
        </w:rPr>
        <w:t>helpProvider</w:t>
      </w:r>
      <w:r w:rsidRPr="00FA3441">
        <w:rPr>
          <w:sz w:val="28"/>
          <w:szCs w:val="28"/>
        </w:rPr>
        <w:t>1 зада</w:t>
      </w:r>
      <w:r>
        <w:rPr>
          <w:sz w:val="28"/>
          <w:szCs w:val="28"/>
        </w:rPr>
        <w:t>ем</w:t>
      </w:r>
      <w:r w:rsidRPr="00FA3441">
        <w:rPr>
          <w:sz w:val="28"/>
          <w:szCs w:val="28"/>
        </w:rPr>
        <w:t xml:space="preserve"> значение </w:t>
      </w:r>
      <w:r w:rsidRPr="00FA3441">
        <w:rPr>
          <w:sz w:val="28"/>
          <w:szCs w:val="28"/>
          <w:lang w:val="en-US"/>
        </w:rPr>
        <w:t>For</w:t>
      </w:r>
      <w:r w:rsidRPr="00FA3441">
        <w:rPr>
          <w:sz w:val="28"/>
          <w:szCs w:val="28"/>
        </w:rPr>
        <w:t xml:space="preserve"> </w:t>
      </w:r>
      <w:r w:rsidRPr="00FA3441">
        <w:rPr>
          <w:sz w:val="28"/>
          <w:szCs w:val="28"/>
          <w:lang w:val="en-US"/>
        </w:rPr>
        <w:t>input</w:t>
      </w:r>
      <w:r w:rsidRPr="00FA3441">
        <w:rPr>
          <w:sz w:val="28"/>
          <w:szCs w:val="28"/>
        </w:rPr>
        <w:t xml:space="preserve"> </w:t>
      </w:r>
      <w:r w:rsidRPr="00FA3441">
        <w:rPr>
          <w:sz w:val="28"/>
          <w:szCs w:val="28"/>
          <w:lang w:val="en-US"/>
        </w:rPr>
        <w:t>integer</w:t>
      </w:r>
      <w:r w:rsidRPr="00FA3441">
        <w:rPr>
          <w:sz w:val="28"/>
          <w:szCs w:val="28"/>
        </w:rPr>
        <w:t xml:space="preserve"> </w:t>
      </w:r>
      <w:r w:rsidRPr="00FA3441"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.</w:t>
      </w:r>
      <w:r w:rsidRPr="00FA34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Строим и запускаем приложение. </w:t>
      </w:r>
      <w:r w:rsidRPr="00FA3441">
        <w:rPr>
          <w:sz w:val="28"/>
          <w:szCs w:val="28"/>
        </w:rPr>
        <w:t>Переме</w:t>
      </w:r>
      <w:r>
        <w:rPr>
          <w:sz w:val="28"/>
          <w:szCs w:val="28"/>
        </w:rPr>
        <w:t>щаемся</w:t>
      </w:r>
      <w:r w:rsidRPr="00FA3441">
        <w:rPr>
          <w:sz w:val="28"/>
          <w:szCs w:val="28"/>
        </w:rPr>
        <w:t xml:space="preserve"> по форме, используя клавишу Tab, до тех пор, пока пол</w:t>
      </w:r>
      <w:r>
        <w:rPr>
          <w:sz w:val="28"/>
          <w:szCs w:val="28"/>
        </w:rPr>
        <w:t xml:space="preserve">е txbA не окажется в фокусе. </w:t>
      </w:r>
      <w:r w:rsidRPr="00FA3441">
        <w:rPr>
          <w:sz w:val="28"/>
          <w:szCs w:val="28"/>
        </w:rPr>
        <w:t>Наж</w:t>
      </w:r>
      <w:r>
        <w:rPr>
          <w:sz w:val="28"/>
          <w:szCs w:val="28"/>
        </w:rPr>
        <w:t>имаем</w:t>
      </w:r>
      <w:r w:rsidRPr="00FA3441">
        <w:rPr>
          <w:sz w:val="28"/>
          <w:szCs w:val="28"/>
        </w:rPr>
        <w:t xml:space="preserve"> на клавишу F1 для отображения контекстной справки для поля txbA.</w:t>
      </w:r>
    </w:p>
    <w:p w14:paraId="47B20E88" w14:textId="323DC092" w:rsidR="00541836" w:rsidRDefault="00541836" w:rsidP="004070EF">
      <w:pPr>
        <w:pStyle w:val="a8"/>
        <w:shd w:val="clear" w:color="auto" w:fill="FFFFFF"/>
        <w:spacing w:line="360" w:lineRule="auto"/>
        <w:rPr>
          <w:rFonts w:ascii="Times New Roman" w:hAnsi="Times New Roman"/>
          <w:i w:val="0"/>
          <w:color w:val="000000"/>
        </w:rPr>
      </w:pPr>
      <w:r w:rsidRPr="009B58A4">
        <w:rPr>
          <w:rFonts w:ascii="Times New Roman" w:hAnsi="Times New Roman"/>
          <w:i w:val="0"/>
          <w:color w:val="000000"/>
        </w:rPr>
        <w:t xml:space="preserve">Выполненная работа представлена в приложении </w:t>
      </w:r>
      <w:r w:rsidR="004E798F">
        <w:rPr>
          <w:rFonts w:ascii="Times New Roman" w:hAnsi="Times New Roman"/>
          <w:i w:val="0"/>
          <w:color w:val="000000"/>
        </w:rPr>
        <w:t>Г</w:t>
      </w:r>
      <w:r w:rsidRPr="009B58A4">
        <w:rPr>
          <w:rFonts w:ascii="Times New Roman" w:hAnsi="Times New Roman"/>
          <w:i w:val="0"/>
          <w:color w:val="000000"/>
        </w:rPr>
        <w:t xml:space="preserve">, рисунок </w:t>
      </w:r>
      <w:r w:rsidR="00BC577F">
        <w:rPr>
          <w:rFonts w:ascii="Times New Roman" w:hAnsi="Times New Roman"/>
          <w:i w:val="0"/>
          <w:color w:val="000000"/>
        </w:rPr>
        <w:t>Г.1 – Г.3.</w:t>
      </w:r>
    </w:p>
    <w:p w14:paraId="44D26A65" w14:textId="57487F5B" w:rsidR="00541836" w:rsidRDefault="00541836" w:rsidP="004070EF">
      <w:pPr>
        <w:pStyle w:val="a8"/>
        <w:shd w:val="clear" w:color="auto" w:fill="FFFFFF"/>
        <w:spacing w:line="360" w:lineRule="auto"/>
        <w:rPr>
          <w:rFonts w:ascii="Times New Roman" w:hAnsi="Times New Roman"/>
          <w:i w:val="0"/>
          <w:color w:val="000000"/>
        </w:rPr>
      </w:pPr>
    </w:p>
    <w:p w14:paraId="7143E28D" w14:textId="77777777" w:rsidR="003221D2" w:rsidRDefault="003221D2">
      <w:pPr>
        <w:jc w:val="left"/>
        <w:rPr>
          <w:rFonts w:ascii="Times New Roman" w:hAnsi="Times New Roman"/>
          <w:b/>
          <w:bCs/>
          <w:i w:val="0"/>
          <w:color w:val="000000" w:themeColor="text1"/>
        </w:rPr>
      </w:pPr>
      <w:r>
        <w:rPr>
          <w:rFonts w:ascii="Times New Roman" w:hAnsi="Times New Roman"/>
          <w:b/>
          <w:bCs/>
          <w:i w:val="0"/>
          <w:color w:val="000000" w:themeColor="text1"/>
        </w:rPr>
        <w:br w:type="page"/>
      </w:r>
    </w:p>
    <w:p w14:paraId="3ABB3C4E" w14:textId="01F2ADC0" w:rsidR="00541836" w:rsidRDefault="008C4DBB" w:rsidP="004070EF">
      <w:pPr>
        <w:pStyle w:val="a8"/>
        <w:shd w:val="clear" w:color="auto" w:fill="FFFFFF"/>
        <w:spacing w:line="360" w:lineRule="auto"/>
        <w:rPr>
          <w:rFonts w:ascii="Times New Roman" w:hAnsi="Times New Roman"/>
          <w:b/>
          <w:i w:val="0"/>
          <w:iCs/>
          <w:color w:val="000000"/>
          <w:szCs w:val="28"/>
        </w:rPr>
      </w:pPr>
      <w:r>
        <w:rPr>
          <w:rFonts w:ascii="Times New Roman" w:hAnsi="Times New Roman"/>
          <w:b/>
          <w:bCs/>
          <w:i w:val="0"/>
          <w:color w:val="000000" w:themeColor="text1"/>
        </w:rPr>
        <w:t xml:space="preserve">8 </w:t>
      </w:r>
      <w:r w:rsidR="00164D9B">
        <w:rPr>
          <w:rFonts w:ascii="Times New Roman" w:hAnsi="Times New Roman"/>
          <w:b/>
          <w:i w:val="0"/>
          <w:color w:val="000000" w:themeColor="text1"/>
          <w:szCs w:val="28"/>
        </w:rPr>
        <w:t xml:space="preserve">День 6. </w:t>
      </w:r>
      <w:r w:rsidR="00541836" w:rsidRPr="00541836">
        <w:rPr>
          <w:rFonts w:ascii="Times New Roman" w:hAnsi="Times New Roman"/>
          <w:b/>
          <w:bCs/>
          <w:i w:val="0"/>
          <w:color w:val="000000" w:themeColor="text1"/>
        </w:rPr>
        <w:t xml:space="preserve">Создание </w:t>
      </w:r>
      <w:r w:rsidR="00541836" w:rsidRPr="00541836">
        <w:rPr>
          <w:rFonts w:ascii="Times New Roman" w:hAnsi="Times New Roman"/>
          <w:b/>
          <w:bCs/>
          <w:i w:val="0"/>
          <w:color w:val="000000" w:themeColor="text1"/>
          <w:lang w:val="en-US"/>
        </w:rPr>
        <w:t>Windows</w:t>
      </w:r>
      <w:r w:rsidR="00541836" w:rsidRPr="00541836">
        <w:rPr>
          <w:rFonts w:ascii="Times New Roman" w:hAnsi="Times New Roman"/>
          <w:b/>
          <w:bCs/>
          <w:i w:val="0"/>
          <w:color w:val="000000" w:themeColor="text1"/>
        </w:rPr>
        <w:t xml:space="preserve"> </w:t>
      </w:r>
      <w:r w:rsidR="00541836" w:rsidRPr="00541836">
        <w:rPr>
          <w:rFonts w:ascii="Times New Roman" w:hAnsi="Times New Roman"/>
          <w:b/>
          <w:bCs/>
          <w:i w:val="0"/>
          <w:color w:val="000000" w:themeColor="text1"/>
          <w:lang w:val="en-US"/>
        </w:rPr>
        <w:t>Forms</w:t>
      </w:r>
      <w:r w:rsidR="00541836" w:rsidRPr="00541836">
        <w:rPr>
          <w:rFonts w:ascii="Times New Roman" w:hAnsi="Times New Roman"/>
          <w:b/>
          <w:bCs/>
          <w:i w:val="0"/>
          <w:color w:val="000000" w:themeColor="text1"/>
        </w:rPr>
        <w:t xml:space="preserve"> приложений </w:t>
      </w:r>
      <w:r w:rsidR="00541836" w:rsidRPr="00541836">
        <w:rPr>
          <w:rFonts w:ascii="Times New Roman" w:hAnsi="Times New Roman"/>
          <w:b/>
          <w:i w:val="0"/>
          <w:iCs/>
          <w:color w:val="000000"/>
          <w:szCs w:val="28"/>
        </w:rPr>
        <w:t>«Подключение к базе данных»</w:t>
      </w:r>
    </w:p>
    <w:p w14:paraId="54ACB8BA" w14:textId="0137989B" w:rsidR="00541836" w:rsidRDefault="00541836" w:rsidP="004070EF">
      <w:pPr>
        <w:pStyle w:val="a8"/>
        <w:shd w:val="clear" w:color="auto" w:fill="FFFFFF"/>
        <w:spacing w:line="360" w:lineRule="auto"/>
        <w:rPr>
          <w:rFonts w:ascii="Times New Roman" w:hAnsi="Times New Roman"/>
          <w:b/>
          <w:i w:val="0"/>
          <w:iCs/>
          <w:color w:val="000000"/>
          <w:szCs w:val="28"/>
        </w:rPr>
      </w:pPr>
    </w:p>
    <w:p w14:paraId="56201FC5" w14:textId="1BA27659" w:rsidR="004070EF" w:rsidRDefault="00541836" w:rsidP="00F13097">
      <w:pPr>
        <w:pStyle w:val="a8"/>
        <w:shd w:val="clear" w:color="auto" w:fill="FFFFFF"/>
        <w:spacing w:line="360" w:lineRule="auto"/>
        <w:rPr>
          <w:rFonts w:ascii="Times New Roman" w:hAnsi="Times New Roman"/>
          <w:i w:val="0"/>
        </w:rPr>
      </w:pPr>
      <w:r w:rsidRPr="0089375F">
        <w:rPr>
          <w:rFonts w:ascii="Times New Roman" w:hAnsi="Times New Roman"/>
          <w:i w:val="0"/>
        </w:rPr>
        <w:t xml:space="preserve">Создаем в Visual Studio новое приложение Windows Forms. Называем его WinBD. В окне Server Explorer </w:t>
      </w:r>
      <w:r w:rsidR="00C47D1F">
        <w:rPr>
          <w:rFonts w:ascii="Times New Roman" w:hAnsi="Times New Roman"/>
          <w:i w:val="0"/>
        </w:rPr>
        <w:t>нажимаем</w:t>
      </w:r>
      <w:r w:rsidRPr="0089375F">
        <w:rPr>
          <w:rFonts w:ascii="Times New Roman" w:hAnsi="Times New Roman"/>
          <w:i w:val="0"/>
        </w:rPr>
        <w:t xml:space="preserve"> правой кнопкой узел Data Connections и выбераем команду Add Connection </w:t>
      </w:r>
      <w:r w:rsidR="003221D2">
        <w:rPr>
          <w:rFonts w:ascii="Times New Roman" w:hAnsi="Times New Roman"/>
          <w:i w:val="0"/>
        </w:rPr>
        <w:t>–</w:t>
      </w:r>
      <w:r w:rsidRPr="0089375F">
        <w:rPr>
          <w:rFonts w:ascii="Times New Roman" w:hAnsi="Times New Roman"/>
          <w:i w:val="0"/>
        </w:rPr>
        <w:t xml:space="preserve"> при первом добавления подключения откроется диалоговое окно Choose Data Sourse. Если вместо диалогового окна Choose Data Source появится диалоговое окно Add Connection, </w:t>
      </w:r>
      <w:r w:rsidR="00BA40C0">
        <w:rPr>
          <w:rFonts w:ascii="Times New Roman" w:hAnsi="Times New Roman"/>
          <w:i w:val="0"/>
        </w:rPr>
        <w:t>нажимаем</w:t>
      </w:r>
      <w:r w:rsidRPr="0089375F">
        <w:rPr>
          <w:rFonts w:ascii="Times New Roman" w:hAnsi="Times New Roman"/>
          <w:i w:val="0"/>
        </w:rPr>
        <w:t xml:space="preserve"> кнопку Change, в случае необходимости в изменении источника данных. В диалоговом окне Choose Data Source выбираем источник данных </w:t>
      </w:r>
      <w:r w:rsidR="003221D2">
        <w:rPr>
          <w:rFonts w:ascii="Times New Roman" w:hAnsi="Times New Roman"/>
          <w:i w:val="0"/>
        </w:rPr>
        <w:t>–</w:t>
      </w:r>
      <w:r w:rsidRPr="0089375F">
        <w:rPr>
          <w:rFonts w:ascii="Times New Roman" w:hAnsi="Times New Roman"/>
          <w:i w:val="0"/>
        </w:rPr>
        <w:t xml:space="preserve"> Microsoft Access Database File (Файл базы данных Microsoft Access), а также провайдер данных для подключения. В окне </w:t>
      </w:r>
      <w:r w:rsidRPr="0089375F">
        <w:rPr>
          <w:rFonts w:ascii="Times New Roman" w:hAnsi="Times New Roman"/>
          <w:i w:val="0"/>
          <w:lang w:val="en-US"/>
        </w:rPr>
        <w:t>Add</w:t>
      </w:r>
      <w:r w:rsidRPr="0089375F">
        <w:rPr>
          <w:rFonts w:ascii="Times New Roman" w:hAnsi="Times New Roman"/>
          <w:i w:val="0"/>
        </w:rPr>
        <w:t xml:space="preserve"> </w:t>
      </w:r>
      <w:r w:rsidRPr="0089375F">
        <w:rPr>
          <w:rFonts w:ascii="Times New Roman" w:hAnsi="Times New Roman"/>
          <w:i w:val="0"/>
          <w:lang w:val="en-US"/>
        </w:rPr>
        <w:t>Connection</w:t>
      </w:r>
      <w:r w:rsidRPr="0089375F">
        <w:rPr>
          <w:rFonts w:ascii="Times New Roman" w:hAnsi="Times New Roman"/>
          <w:i w:val="0"/>
        </w:rPr>
        <w:t xml:space="preserve"> в поле </w:t>
      </w:r>
      <w:r w:rsidRPr="0089375F">
        <w:rPr>
          <w:rFonts w:ascii="Times New Roman" w:hAnsi="Times New Roman"/>
          <w:i w:val="0"/>
          <w:lang w:val="en-US"/>
        </w:rPr>
        <w:t>Database</w:t>
      </w:r>
      <w:r w:rsidRPr="0089375F">
        <w:rPr>
          <w:rFonts w:ascii="Times New Roman" w:hAnsi="Times New Roman"/>
          <w:i w:val="0"/>
        </w:rPr>
        <w:t xml:space="preserve"> </w:t>
      </w:r>
      <w:r w:rsidRPr="0089375F">
        <w:rPr>
          <w:rFonts w:ascii="Times New Roman" w:hAnsi="Times New Roman"/>
          <w:i w:val="0"/>
          <w:lang w:val="en-US"/>
        </w:rPr>
        <w:t>file</w:t>
      </w:r>
      <w:r w:rsidRPr="0089375F">
        <w:rPr>
          <w:rFonts w:ascii="Times New Roman" w:hAnsi="Times New Roman"/>
          <w:i w:val="0"/>
        </w:rPr>
        <w:t xml:space="preserve"> </w:t>
      </w:r>
      <w:r w:rsidRPr="0089375F">
        <w:rPr>
          <w:rFonts w:ascii="Times New Roman" w:hAnsi="Times New Roman"/>
          <w:i w:val="0"/>
          <w:lang w:val="en-US"/>
        </w:rPr>
        <w:t>name</w:t>
      </w:r>
      <w:r w:rsidRPr="0089375F">
        <w:rPr>
          <w:rFonts w:ascii="Times New Roman" w:hAnsi="Times New Roman"/>
          <w:i w:val="0"/>
        </w:rPr>
        <w:t xml:space="preserve"> щелкаем кнопку </w:t>
      </w:r>
      <w:r w:rsidRPr="0089375F">
        <w:rPr>
          <w:rFonts w:ascii="Times New Roman" w:hAnsi="Times New Roman"/>
          <w:i w:val="0"/>
          <w:lang w:val="en-US"/>
        </w:rPr>
        <w:t>Brouse</w:t>
      </w:r>
      <w:r w:rsidRPr="0089375F">
        <w:rPr>
          <w:rFonts w:ascii="Times New Roman" w:hAnsi="Times New Roman"/>
          <w:i w:val="0"/>
        </w:rPr>
        <w:t>. Нах</w:t>
      </w:r>
      <w:r w:rsidR="00610480">
        <w:rPr>
          <w:rFonts w:ascii="Times New Roman" w:hAnsi="Times New Roman"/>
          <w:i w:val="0"/>
        </w:rPr>
        <w:t xml:space="preserve">одим файл Конфетная фабрика.mdb </w:t>
      </w:r>
      <w:r w:rsidRPr="0089375F">
        <w:rPr>
          <w:rFonts w:ascii="Times New Roman" w:hAnsi="Times New Roman"/>
          <w:i w:val="0"/>
        </w:rPr>
        <w:t xml:space="preserve">и выбираем его, </w:t>
      </w:r>
      <w:r w:rsidR="00BA40C0">
        <w:rPr>
          <w:rFonts w:ascii="Times New Roman" w:hAnsi="Times New Roman"/>
          <w:i w:val="0"/>
        </w:rPr>
        <w:t>нажав</w:t>
      </w:r>
      <w:r w:rsidRPr="0089375F">
        <w:rPr>
          <w:rFonts w:ascii="Times New Roman" w:hAnsi="Times New Roman"/>
          <w:i w:val="0"/>
        </w:rPr>
        <w:t xml:space="preserve"> кнопку Open. </w:t>
      </w:r>
    </w:p>
    <w:p w14:paraId="358EF2D2" w14:textId="50CE2F4F" w:rsidR="00541836" w:rsidRDefault="00BA40C0" w:rsidP="004070EF">
      <w:pPr>
        <w:pStyle w:val="a8"/>
        <w:shd w:val="clear" w:color="auto" w:fill="FFFFFF"/>
        <w:spacing w:line="360" w:lineRule="auto"/>
        <w:rPr>
          <w:rFonts w:ascii="Times New Roman" w:hAnsi="Times New Roman"/>
          <w:i w:val="0"/>
          <w:color w:val="000000"/>
        </w:rPr>
      </w:pPr>
      <w:r>
        <w:rPr>
          <w:rFonts w:ascii="Times New Roman" w:hAnsi="Times New Roman"/>
          <w:i w:val="0"/>
        </w:rPr>
        <w:t>Нажимаем</w:t>
      </w:r>
      <w:r w:rsidR="00541836" w:rsidRPr="0089375F">
        <w:rPr>
          <w:rFonts w:ascii="Times New Roman" w:hAnsi="Times New Roman"/>
          <w:i w:val="0"/>
        </w:rPr>
        <w:t xml:space="preserve"> кнопку Test Connection (Проверка соединения), чтобы проверить соединение, </w:t>
      </w:r>
      <w:r w:rsidR="003221D2">
        <w:rPr>
          <w:rFonts w:ascii="Times New Roman" w:hAnsi="Times New Roman"/>
          <w:i w:val="0"/>
        </w:rPr>
        <w:t>–</w:t>
      </w:r>
      <w:r w:rsidR="00541836" w:rsidRPr="0089375F">
        <w:rPr>
          <w:rFonts w:ascii="Times New Roman" w:hAnsi="Times New Roman"/>
          <w:i w:val="0"/>
        </w:rPr>
        <w:t xml:space="preserve"> должно появиться сообщение об успешной проверке. </w:t>
      </w:r>
      <w:r>
        <w:rPr>
          <w:rFonts w:ascii="Times New Roman" w:hAnsi="Times New Roman"/>
          <w:i w:val="0"/>
        </w:rPr>
        <w:t xml:space="preserve">Нажмем </w:t>
      </w:r>
      <w:r w:rsidR="00541836" w:rsidRPr="0089375F">
        <w:rPr>
          <w:rFonts w:ascii="Times New Roman" w:hAnsi="Times New Roman"/>
          <w:i w:val="0"/>
        </w:rPr>
        <w:t xml:space="preserve">кнопку ОК </w:t>
      </w:r>
      <w:r w:rsidR="003221D2">
        <w:rPr>
          <w:rFonts w:ascii="Times New Roman" w:hAnsi="Times New Roman"/>
          <w:i w:val="0"/>
        </w:rPr>
        <w:t>–</w:t>
      </w:r>
      <w:r w:rsidR="00541836" w:rsidRPr="0089375F">
        <w:rPr>
          <w:rFonts w:ascii="Times New Roman" w:hAnsi="Times New Roman"/>
          <w:i w:val="0"/>
        </w:rPr>
        <w:t xml:space="preserve"> в окне Server Explorer появится новое соединение.</w:t>
      </w:r>
      <w:r w:rsidR="00541836" w:rsidRPr="0089375F">
        <w:rPr>
          <w:rFonts w:ascii="Times New Roman" w:hAnsi="Times New Roman"/>
          <w:i w:val="0"/>
          <w:color w:val="000000"/>
        </w:rPr>
        <w:t xml:space="preserve"> </w:t>
      </w:r>
    </w:p>
    <w:p w14:paraId="48063995" w14:textId="2E171A2E" w:rsidR="00541836" w:rsidRDefault="00541836" w:rsidP="004070EF">
      <w:pPr>
        <w:pStyle w:val="a8"/>
        <w:shd w:val="clear" w:color="auto" w:fill="FFFFFF"/>
        <w:spacing w:line="360" w:lineRule="auto"/>
        <w:rPr>
          <w:rFonts w:ascii="Times New Roman" w:hAnsi="Times New Roman"/>
          <w:i w:val="0"/>
          <w:color w:val="000000"/>
        </w:rPr>
      </w:pPr>
      <w:r w:rsidRPr="009B58A4">
        <w:rPr>
          <w:rFonts w:ascii="Times New Roman" w:hAnsi="Times New Roman"/>
          <w:i w:val="0"/>
          <w:color w:val="000000"/>
        </w:rPr>
        <w:t xml:space="preserve">Выполненная работа представлена в приложении </w:t>
      </w:r>
      <w:r w:rsidR="004E798F">
        <w:rPr>
          <w:rFonts w:ascii="Times New Roman" w:hAnsi="Times New Roman"/>
          <w:i w:val="0"/>
          <w:color w:val="000000"/>
        </w:rPr>
        <w:t>Д</w:t>
      </w:r>
      <w:r w:rsidRPr="009B58A4">
        <w:rPr>
          <w:rFonts w:ascii="Times New Roman" w:hAnsi="Times New Roman"/>
          <w:i w:val="0"/>
          <w:color w:val="000000"/>
        </w:rPr>
        <w:t xml:space="preserve">, рисунок </w:t>
      </w:r>
      <w:r w:rsidR="00A95110">
        <w:rPr>
          <w:rFonts w:ascii="Times New Roman" w:hAnsi="Times New Roman"/>
          <w:i w:val="0"/>
          <w:color w:val="000000"/>
        </w:rPr>
        <w:t>Д.1 – Д.5.</w:t>
      </w:r>
    </w:p>
    <w:p w14:paraId="2F225E43" w14:textId="5486F56C" w:rsidR="00DE2BF5" w:rsidRDefault="00DE2BF5" w:rsidP="004070EF">
      <w:pPr>
        <w:pStyle w:val="a8"/>
        <w:shd w:val="clear" w:color="auto" w:fill="FFFFFF"/>
        <w:spacing w:line="360" w:lineRule="auto"/>
        <w:rPr>
          <w:rFonts w:ascii="Times New Roman" w:hAnsi="Times New Roman"/>
          <w:i w:val="0"/>
          <w:color w:val="000000"/>
        </w:rPr>
      </w:pPr>
    </w:p>
    <w:p w14:paraId="31253B35" w14:textId="77777777" w:rsidR="003221D2" w:rsidRDefault="003221D2">
      <w:pPr>
        <w:jc w:val="left"/>
        <w:rPr>
          <w:rFonts w:ascii="Times New Roman" w:hAnsi="Times New Roman"/>
          <w:b/>
          <w:bCs/>
          <w:i w:val="0"/>
          <w:color w:val="000000" w:themeColor="text1"/>
        </w:rPr>
      </w:pPr>
      <w:r>
        <w:rPr>
          <w:rFonts w:ascii="Times New Roman" w:hAnsi="Times New Roman"/>
          <w:b/>
          <w:bCs/>
          <w:i w:val="0"/>
          <w:color w:val="000000" w:themeColor="text1"/>
        </w:rPr>
        <w:br w:type="page"/>
      </w:r>
    </w:p>
    <w:p w14:paraId="6E828C89" w14:textId="4B23CC0F" w:rsidR="009B5105" w:rsidRDefault="00D05447" w:rsidP="00D05447">
      <w:pPr>
        <w:spacing w:line="360" w:lineRule="auto"/>
        <w:ind w:firstLine="709"/>
        <w:rPr>
          <w:rFonts w:ascii="Times New Roman" w:hAnsi="Times New Roman"/>
          <w:b/>
          <w:i w:val="0"/>
          <w:color w:val="000000" w:themeColor="text1"/>
        </w:rPr>
      </w:pPr>
      <w:r w:rsidRPr="00D05447">
        <w:rPr>
          <w:rFonts w:ascii="Times New Roman" w:hAnsi="Times New Roman"/>
          <w:b/>
          <w:bCs/>
          <w:i w:val="0"/>
          <w:color w:val="000000" w:themeColor="text1"/>
        </w:rPr>
        <w:t>9</w:t>
      </w:r>
      <w:r w:rsidR="009B5105">
        <w:rPr>
          <w:rFonts w:ascii="Times New Roman" w:hAnsi="Times New Roman"/>
          <w:b/>
          <w:bCs/>
          <w:i w:val="0"/>
          <w:color w:val="000000" w:themeColor="text1"/>
        </w:rPr>
        <w:t xml:space="preserve"> </w:t>
      </w:r>
      <w:r w:rsidR="00164D9B">
        <w:rPr>
          <w:rFonts w:ascii="Times New Roman" w:hAnsi="Times New Roman"/>
          <w:b/>
          <w:i w:val="0"/>
          <w:color w:val="000000" w:themeColor="text1"/>
          <w:szCs w:val="28"/>
        </w:rPr>
        <w:t xml:space="preserve">День 7. </w:t>
      </w:r>
      <w:r w:rsidR="00B930B5" w:rsidRPr="00B930B5">
        <w:rPr>
          <w:rFonts w:ascii="Times New Roman" w:hAnsi="Times New Roman"/>
          <w:b/>
          <w:i w:val="0"/>
          <w:color w:val="000000" w:themeColor="text1"/>
        </w:rPr>
        <w:t>Верстка экрана «Заставка» и добавление логики</w:t>
      </w:r>
    </w:p>
    <w:p w14:paraId="4FAEDEB9" w14:textId="77777777" w:rsidR="00B930B5" w:rsidRDefault="00B930B5" w:rsidP="00D05447">
      <w:pPr>
        <w:spacing w:line="360" w:lineRule="auto"/>
        <w:ind w:firstLine="709"/>
        <w:rPr>
          <w:rFonts w:ascii="Times New Roman" w:eastAsia="Calibri" w:hAnsi="Times New Roman"/>
          <w:b/>
          <w:bCs/>
          <w:i w:val="0"/>
          <w:color w:val="000000" w:themeColor="text1"/>
          <w:szCs w:val="28"/>
          <w:lang w:eastAsia="en-US"/>
        </w:rPr>
      </w:pPr>
    </w:p>
    <w:p w14:paraId="660AA130" w14:textId="4AB3F896" w:rsidR="00B930B5" w:rsidRDefault="00B930B5" w:rsidP="004E798F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Создаем </w:t>
      </w:r>
      <w:r w:rsidR="009870E1">
        <w:rPr>
          <w:rFonts w:ascii="Times New Roman" w:hAnsi="Times New Roman"/>
          <w:bCs/>
          <w:i w:val="0"/>
          <w:iCs/>
          <w:szCs w:val="28"/>
        </w:rPr>
        <w:t>нов</w:t>
      </w:r>
      <w:r w:rsidR="00CB6668">
        <w:rPr>
          <w:rFonts w:ascii="Times New Roman" w:hAnsi="Times New Roman"/>
          <w:bCs/>
          <w:i w:val="0"/>
          <w:iCs/>
          <w:szCs w:val="28"/>
        </w:rPr>
        <w:t>ое</w:t>
      </w:r>
      <w:r w:rsidR="009870E1">
        <w:rPr>
          <w:rFonts w:ascii="Times New Roman" w:hAnsi="Times New Roman"/>
          <w:bCs/>
          <w:i w:val="0"/>
          <w:iCs/>
          <w:szCs w:val="28"/>
        </w:rPr>
        <w:t xml:space="preserve"> </w:t>
      </w:r>
      <w:r w:rsidR="009870E1">
        <w:rPr>
          <w:rFonts w:ascii="Times New Roman" w:hAnsi="Times New Roman"/>
          <w:bCs/>
          <w:i w:val="0"/>
          <w:iCs/>
          <w:szCs w:val="28"/>
          <w:lang w:val="en-US"/>
        </w:rPr>
        <w:t>Activity</w:t>
      </w:r>
      <w:r w:rsidR="009870E1" w:rsidRPr="009870E1">
        <w:rPr>
          <w:rFonts w:ascii="Times New Roman" w:hAnsi="Times New Roman"/>
          <w:bCs/>
          <w:i w:val="0"/>
          <w:iCs/>
          <w:szCs w:val="28"/>
        </w:rPr>
        <w:t xml:space="preserve"> </w:t>
      </w:r>
      <w:r w:rsidR="009870E1">
        <w:rPr>
          <w:rFonts w:ascii="Times New Roman" w:hAnsi="Times New Roman"/>
          <w:bCs/>
          <w:i w:val="0"/>
          <w:iCs/>
          <w:szCs w:val="28"/>
        </w:rPr>
        <w:t>под названием «</w:t>
      </w:r>
      <w:r w:rsidR="009870E1">
        <w:rPr>
          <w:rFonts w:ascii="Times New Roman" w:hAnsi="Times New Roman"/>
          <w:bCs/>
          <w:i w:val="0"/>
          <w:iCs/>
          <w:szCs w:val="28"/>
          <w:lang w:val="en-US"/>
        </w:rPr>
        <w:t>SplashActivity</w:t>
      </w:r>
      <w:r w:rsidR="009870E1">
        <w:rPr>
          <w:rFonts w:ascii="Times New Roman" w:hAnsi="Times New Roman"/>
          <w:bCs/>
          <w:i w:val="0"/>
          <w:iCs/>
          <w:szCs w:val="28"/>
        </w:rPr>
        <w:t xml:space="preserve">» и переходим в </w:t>
      </w:r>
      <w:r w:rsidR="009870E1"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="009870E1" w:rsidRPr="009870E1">
        <w:rPr>
          <w:rFonts w:ascii="Times New Roman" w:hAnsi="Times New Roman"/>
          <w:bCs/>
          <w:i w:val="0"/>
          <w:iCs/>
          <w:szCs w:val="28"/>
        </w:rPr>
        <w:t xml:space="preserve"> </w:t>
      </w:r>
      <w:r w:rsidR="009870E1">
        <w:rPr>
          <w:rFonts w:ascii="Times New Roman" w:hAnsi="Times New Roman"/>
          <w:bCs/>
          <w:i w:val="0"/>
          <w:iCs/>
          <w:szCs w:val="28"/>
        </w:rPr>
        <w:t>файл, который создался автоматически.</w:t>
      </w:r>
    </w:p>
    <w:p w14:paraId="7384FD34" w14:textId="43BD93D7" w:rsidR="009870E1" w:rsidRDefault="009870E1" w:rsidP="009870E1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В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9870E1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файл добавим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TextView</w:t>
      </w:r>
      <w:r w:rsidRPr="009870E1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с </w:t>
      </w:r>
      <w:r w:rsidR="00BA40C0">
        <w:rPr>
          <w:rFonts w:ascii="Times New Roman" w:hAnsi="Times New Roman"/>
          <w:bCs/>
          <w:i w:val="0"/>
          <w:iCs/>
          <w:szCs w:val="28"/>
        </w:rPr>
        <w:t>кодом:</w:t>
      </w:r>
    </w:p>
    <w:p w14:paraId="2A519712" w14:textId="4D1363C8" w:rsidR="00BA40C0" w:rsidRPr="00990537" w:rsidRDefault="00BA40C0" w:rsidP="00BA40C0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BA40C0">
        <w:rPr>
          <w:rFonts w:ascii="Consolas" w:hAnsi="Consolas"/>
          <w:bCs/>
          <w:i w:val="0"/>
          <w:iCs/>
          <w:sz w:val="24"/>
          <w:szCs w:val="28"/>
          <w:lang w:val="en-US"/>
        </w:rPr>
        <w:t>android</w:t>
      </w:r>
      <w:r w:rsidRPr="00990537">
        <w:rPr>
          <w:rFonts w:ascii="Consolas" w:hAnsi="Consolas"/>
          <w:bCs/>
          <w:i w:val="0"/>
          <w:iCs/>
          <w:sz w:val="24"/>
          <w:szCs w:val="28"/>
          <w:lang w:val="en-US"/>
        </w:rPr>
        <w:t>:</w:t>
      </w:r>
      <w:r w:rsidRPr="00BA40C0">
        <w:rPr>
          <w:rFonts w:ascii="Consolas" w:hAnsi="Consolas"/>
          <w:bCs/>
          <w:i w:val="0"/>
          <w:iCs/>
          <w:sz w:val="24"/>
          <w:szCs w:val="28"/>
          <w:lang w:val="en-US"/>
        </w:rPr>
        <w:t>layout</w:t>
      </w:r>
      <w:r w:rsidRPr="00990537">
        <w:rPr>
          <w:rFonts w:ascii="Consolas" w:hAnsi="Consolas"/>
          <w:bCs/>
          <w:i w:val="0"/>
          <w:iCs/>
          <w:sz w:val="24"/>
          <w:szCs w:val="28"/>
          <w:lang w:val="en-US"/>
        </w:rPr>
        <w:t>_</w:t>
      </w:r>
      <w:r w:rsidRPr="00BA40C0">
        <w:rPr>
          <w:rFonts w:ascii="Consolas" w:hAnsi="Consolas"/>
          <w:bCs/>
          <w:i w:val="0"/>
          <w:iCs/>
          <w:sz w:val="24"/>
          <w:szCs w:val="28"/>
          <w:lang w:val="en-US"/>
        </w:rPr>
        <w:t>marginTop</w:t>
      </w:r>
      <w:r w:rsidRPr="00990537">
        <w:rPr>
          <w:rFonts w:ascii="Consolas" w:hAnsi="Consolas"/>
          <w:bCs/>
          <w:i w:val="0"/>
          <w:iCs/>
          <w:sz w:val="24"/>
          <w:szCs w:val="28"/>
          <w:lang w:val="en-US"/>
        </w:rPr>
        <w:t>="100</w:t>
      </w:r>
      <w:r w:rsidRPr="00BA40C0">
        <w:rPr>
          <w:rFonts w:ascii="Consolas" w:hAnsi="Consolas"/>
          <w:bCs/>
          <w:i w:val="0"/>
          <w:iCs/>
          <w:sz w:val="24"/>
          <w:szCs w:val="28"/>
          <w:lang w:val="en-US"/>
        </w:rPr>
        <w:t>dp</w:t>
      </w:r>
      <w:r w:rsidRPr="00990537">
        <w:rPr>
          <w:rFonts w:ascii="Consolas" w:hAnsi="Consolas"/>
          <w:bCs/>
          <w:i w:val="0"/>
          <w:iCs/>
          <w:sz w:val="24"/>
          <w:szCs w:val="28"/>
          <w:lang w:val="en-US"/>
        </w:rPr>
        <w:t>"</w:t>
      </w:r>
    </w:p>
    <w:p w14:paraId="171D685B" w14:textId="41BC98A2" w:rsidR="00BA40C0" w:rsidRPr="00990537" w:rsidRDefault="00BA40C0" w:rsidP="00BA40C0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BA40C0">
        <w:rPr>
          <w:rFonts w:ascii="Consolas" w:hAnsi="Consolas"/>
          <w:bCs/>
          <w:i w:val="0"/>
          <w:iCs/>
          <w:sz w:val="24"/>
          <w:szCs w:val="28"/>
          <w:lang w:val="en-US"/>
        </w:rPr>
        <w:t>android</w:t>
      </w:r>
      <w:r w:rsidRPr="00990537">
        <w:rPr>
          <w:rFonts w:ascii="Consolas" w:hAnsi="Consolas"/>
          <w:bCs/>
          <w:i w:val="0"/>
          <w:iCs/>
          <w:sz w:val="24"/>
          <w:szCs w:val="28"/>
          <w:lang w:val="en-US"/>
        </w:rPr>
        <w:t>:</w:t>
      </w:r>
      <w:r w:rsidRPr="00BA40C0">
        <w:rPr>
          <w:rFonts w:ascii="Consolas" w:hAnsi="Consolas"/>
          <w:bCs/>
          <w:i w:val="0"/>
          <w:iCs/>
          <w:sz w:val="24"/>
          <w:szCs w:val="28"/>
          <w:lang w:val="en-US"/>
        </w:rPr>
        <w:t>text</w:t>
      </w:r>
      <w:r w:rsidRPr="00990537">
        <w:rPr>
          <w:rFonts w:ascii="Consolas" w:hAnsi="Consolas"/>
          <w:bCs/>
          <w:i w:val="0"/>
          <w:iCs/>
          <w:sz w:val="24"/>
          <w:szCs w:val="28"/>
          <w:lang w:val="en-US"/>
        </w:rPr>
        <w:t>="</w:t>
      </w:r>
      <w:r w:rsidR="004F3084">
        <w:rPr>
          <w:rFonts w:ascii="Consolas" w:hAnsi="Consolas"/>
          <w:bCs/>
          <w:i w:val="0"/>
          <w:iCs/>
          <w:sz w:val="24"/>
          <w:szCs w:val="28"/>
        </w:rPr>
        <w:t>Добро</w:t>
      </w:r>
      <w:r w:rsidR="004F3084" w:rsidRPr="00990537">
        <w:rPr>
          <w:rFonts w:ascii="Consolas" w:hAnsi="Consolas"/>
          <w:bCs/>
          <w:i w:val="0"/>
          <w:iCs/>
          <w:sz w:val="24"/>
          <w:szCs w:val="28"/>
          <w:lang w:val="en-US"/>
        </w:rPr>
        <w:t xml:space="preserve"> </w:t>
      </w:r>
      <w:r w:rsidR="004F3084">
        <w:rPr>
          <w:rFonts w:ascii="Consolas" w:hAnsi="Consolas"/>
          <w:bCs/>
          <w:i w:val="0"/>
          <w:iCs/>
          <w:sz w:val="24"/>
          <w:szCs w:val="28"/>
        </w:rPr>
        <w:t>пожаловать</w:t>
      </w:r>
      <w:r w:rsidR="004F3084" w:rsidRPr="00990537">
        <w:rPr>
          <w:rFonts w:ascii="Consolas" w:hAnsi="Consolas"/>
          <w:bCs/>
          <w:i w:val="0"/>
          <w:iCs/>
          <w:sz w:val="24"/>
          <w:szCs w:val="28"/>
          <w:lang w:val="en-US"/>
        </w:rPr>
        <w:t>!</w:t>
      </w:r>
      <w:r w:rsidRPr="00990537">
        <w:rPr>
          <w:rFonts w:ascii="Consolas" w:hAnsi="Consolas"/>
          <w:bCs/>
          <w:i w:val="0"/>
          <w:iCs/>
          <w:sz w:val="24"/>
          <w:szCs w:val="28"/>
          <w:lang w:val="en-US"/>
        </w:rPr>
        <w:t>"</w:t>
      </w:r>
    </w:p>
    <w:p w14:paraId="5E39243A" w14:textId="076330B7" w:rsidR="00BA40C0" w:rsidRPr="00990537" w:rsidRDefault="00BA40C0" w:rsidP="00BA40C0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990537">
        <w:rPr>
          <w:rFonts w:ascii="Consolas" w:hAnsi="Consolas"/>
          <w:bCs/>
          <w:i w:val="0"/>
          <w:iCs/>
          <w:sz w:val="24"/>
          <w:szCs w:val="28"/>
          <w:lang w:val="en-US"/>
        </w:rPr>
        <w:t>android:textColor="@color/black"</w:t>
      </w:r>
    </w:p>
    <w:p w14:paraId="10F9C4AA" w14:textId="03509AC0" w:rsidR="00BA40C0" w:rsidRPr="00990537" w:rsidRDefault="00BA40C0" w:rsidP="00BA40C0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990537">
        <w:rPr>
          <w:rFonts w:ascii="Consolas" w:hAnsi="Consolas"/>
          <w:bCs/>
          <w:i w:val="0"/>
          <w:iCs/>
          <w:sz w:val="24"/>
          <w:szCs w:val="28"/>
          <w:lang w:val="en-US"/>
        </w:rPr>
        <w:t>android:textSize="30sp"</w:t>
      </w:r>
    </w:p>
    <w:p w14:paraId="6F5DACF2" w14:textId="6E7B5F46" w:rsidR="004F3084" w:rsidRDefault="004F3084" w:rsidP="00BA40C0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Добавляем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ImageView</w:t>
      </w:r>
      <w:r w:rsidRPr="004F3084">
        <w:rPr>
          <w:rFonts w:ascii="Times New Roman" w:hAnsi="Times New Roman"/>
          <w:bCs/>
          <w:i w:val="0"/>
          <w:iCs/>
          <w:szCs w:val="28"/>
        </w:rPr>
        <w:t xml:space="preserve"> </w:t>
      </w:r>
      <w:r w:rsidR="00C709A6">
        <w:rPr>
          <w:rFonts w:ascii="Times New Roman" w:hAnsi="Times New Roman"/>
          <w:bCs/>
          <w:i w:val="0"/>
          <w:iCs/>
          <w:szCs w:val="28"/>
        </w:rPr>
        <w:t xml:space="preserve">для </w:t>
      </w:r>
      <w:r>
        <w:rPr>
          <w:rFonts w:ascii="Times New Roman" w:hAnsi="Times New Roman"/>
          <w:bCs/>
          <w:i w:val="0"/>
          <w:iCs/>
          <w:szCs w:val="28"/>
        </w:rPr>
        <w:t>отображения картинки.</w:t>
      </w:r>
    </w:p>
    <w:p w14:paraId="6EEBF27F" w14:textId="21AA1288" w:rsidR="004F3084" w:rsidRPr="004F3084" w:rsidRDefault="004F3084" w:rsidP="00BA40C0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Перейдем в </w:t>
      </w:r>
      <w:r w:rsidR="00990537">
        <w:rPr>
          <w:rFonts w:ascii="Times New Roman" w:hAnsi="Times New Roman"/>
          <w:bCs/>
          <w:i w:val="0"/>
          <w:iCs/>
          <w:szCs w:val="28"/>
        </w:rPr>
        <w:t>файл</w:t>
      </w:r>
      <w:r w:rsidR="00990537" w:rsidRPr="00990537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Kotlin</w:t>
      </w:r>
      <w:r w:rsidR="00990537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для добавления логики перехода на другой экран.</w:t>
      </w:r>
      <w:r w:rsidR="00717080" w:rsidRPr="00717080">
        <w:rPr>
          <w:rFonts w:ascii="Times New Roman" w:hAnsi="Times New Roman"/>
          <w:bCs/>
          <w:i w:val="0"/>
          <w:iCs/>
          <w:szCs w:val="28"/>
        </w:rPr>
        <w:t xml:space="preserve"> </w:t>
      </w:r>
      <w:r w:rsidR="00717080">
        <w:rPr>
          <w:rFonts w:ascii="Times New Roman" w:hAnsi="Times New Roman"/>
          <w:bCs/>
          <w:i w:val="0"/>
          <w:iCs/>
          <w:szCs w:val="28"/>
        </w:rPr>
        <w:t xml:space="preserve">Подключаем библиотеку </w:t>
      </w:r>
      <w:r w:rsidR="00717080">
        <w:rPr>
          <w:rFonts w:ascii="Times New Roman" w:hAnsi="Times New Roman"/>
          <w:bCs/>
          <w:i w:val="0"/>
          <w:iCs/>
          <w:szCs w:val="28"/>
          <w:lang w:val="en-US"/>
        </w:rPr>
        <w:t>Binding</w:t>
      </w:r>
      <w:r w:rsidR="00717080" w:rsidRPr="002A07AE">
        <w:rPr>
          <w:rFonts w:ascii="Times New Roman" w:hAnsi="Times New Roman"/>
          <w:bCs/>
          <w:i w:val="0"/>
          <w:iCs/>
          <w:szCs w:val="28"/>
        </w:rPr>
        <w:t xml:space="preserve"> </w:t>
      </w:r>
      <w:r w:rsidR="00717080">
        <w:rPr>
          <w:rFonts w:ascii="Times New Roman" w:hAnsi="Times New Roman"/>
          <w:bCs/>
          <w:i w:val="0"/>
          <w:iCs/>
          <w:szCs w:val="28"/>
        </w:rPr>
        <w:t xml:space="preserve">для связывания с </w:t>
      </w:r>
      <w:r w:rsidR="00717080"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="00717080" w:rsidRPr="00CC4C87">
        <w:rPr>
          <w:rFonts w:ascii="Times New Roman" w:hAnsi="Times New Roman"/>
          <w:bCs/>
          <w:i w:val="0"/>
          <w:iCs/>
          <w:szCs w:val="28"/>
        </w:rPr>
        <w:t xml:space="preserve"> </w:t>
      </w:r>
      <w:r w:rsidR="00717080">
        <w:rPr>
          <w:rFonts w:ascii="Times New Roman" w:hAnsi="Times New Roman"/>
          <w:bCs/>
          <w:i w:val="0"/>
          <w:iCs/>
          <w:szCs w:val="28"/>
        </w:rPr>
        <w:t xml:space="preserve">файлом и получение идентификаторов разметки. </w:t>
      </w:r>
      <w:r>
        <w:rPr>
          <w:rFonts w:ascii="Times New Roman" w:hAnsi="Times New Roman"/>
          <w:bCs/>
          <w:i w:val="0"/>
          <w:iCs/>
          <w:szCs w:val="28"/>
        </w:rPr>
        <w:t xml:space="preserve"> Воспользуемся функций перехода с задержкой на 3 секунды для загрузки данных приложения.</w:t>
      </w:r>
    </w:p>
    <w:p w14:paraId="334BC439" w14:textId="427C4E2C" w:rsidR="004E798F" w:rsidRPr="009870E1" w:rsidRDefault="004E798F" w:rsidP="009870E1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 w:rsidRPr="009B58A4">
        <w:rPr>
          <w:rFonts w:ascii="Times New Roman" w:hAnsi="Times New Roman"/>
          <w:i w:val="0"/>
          <w:color w:val="000000"/>
        </w:rPr>
        <w:t xml:space="preserve">Выполненная работа представлена в приложении </w:t>
      </w:r>
      <w:r>
        <w:rPr>
          <w:rFonts w:ascii="Times New Roman" w:hAnsi="Times New Roman"/>
          <w:i w:val="0"/>
          <w:color w:val="000000"/>
        </w:rPr>
        <w:t>Е</w:t>
      </w:r>
      <w:r w:rsidRPr="009B58A4">
        <w:rPr>
          <w:rFonts w:ascii="Times New Roman" w:hAnsi="Times New Roman"/>
          <w:i w:val="0"/>
          <w:color w:val="000000"/>
        </w:rPr>
        <w:t xml:space="preserve">, рисунок </w:t>
      </w:r>
      <w:r w:rsidR="00502802">
        <w:rPr>
          <w:rFonts w:ascii="Times New Roman" w:hAnsi="Times New Roman"/>
          <w:i w:val="0"/>
          <w:color w:val="000000"/>
        </w:rPr>
        <w:t>Е.1</w:t>
      </w:r>
      <w:r w:rsidR="00CB6668">
        <w:rPr>
          <w:rFonts w:ascii="Times New Roman" w:hAnsi="Times New Roman"/>
          <w:i w:val="0"/>
          <w:color w:val="000000"/>
        </w:rPr>
        <w:t>.</w:t>
      </w:r>
    </w:p>
    <w:p w14:paraId="09DEB3B9" w14:textId="3FA17183" w:rsidR="004E798F" w:rsidRDefault="004E798F" w:rsidP="004E798F">
      <w:pPr>
        <w:pStyle w:val="a8"/>
        <w:shd w:val="clear" w:color="auto" w:fill="FFFFFF"/>
        <w:spacing w:line="360" w:lineRule="auto"/>
        <w:rPr>
          <w:rFonts w:ascii="Times New Roman" w:hAnsi="Times New Roman"/>
          <w:i w:val="0"/>
          <w:color w:val="000000"/>
        </w:rPr>
      </w:pPr>
    </w:p>
    <w:p w14:paraId="1BAAC903" w14:textId="77777777" w:rsidR="003221D2" w:rsidRDefault="003221D2">
      <w:pPr>
        <w:jc w:val="left"/>
        <w:rPr>
          <w:rFonts w:ascii="Times New Roman" w:hAnsi="Times New Roman"/>
          <w:b/>
          <w:bCs/>
          <w:i w:val="0"/>
          <w:iCs/>
          <w:color w:val="000000"/>
          <w:szCs w:val="28"/>
        </w:rPr>
      </w:pPr>
      <w:r>
        <w:rPr>
          <w:rFonts w:ascii="Times New Roman" w:hAnsi="Times New Roman"/>
          <w:b/>
          <w:bCs/>
          <w:i w:val="0"/>
          <w:iCs/>
          <w:color w:val="000000"/>
          <w:szCs w:val="28"/>
        </w:rPr>
        <w:br w:type="page"/>
      </w:r>
    </w:p>
    <w:p w14:paraId="3A979573" w14:textId="1C7BBB5D" w:rsidR="004E798F" w:rsidRDefault="004E798F" w:rsidP="004E798F">
      <w:pPr>
        <w:spacing w:line="360" w:lineRule="auto"/>
        <w:ind w:firstLine="709"/>
        <w:rPr>
          <w:rFonts w:ascii="Times New Roman" w:eastAsia="Calibri" w:hAnsi="Times New Roman"/>
          <w:b/>
          <w:bCs/>
          <w:iCs/>
          <w:color w:val="000000"/>
          <w:szCs w:val="28"/>
          <w:lang w:eastAsia="en-US"/>
        </w:rPr>
      </w:pPr>
      <w:r w:rsidRPr="004E798F">
        <w:rPr>
          <w:rFonts w:ascii="Times New Roman" w:hAnsi="Times New Roman"/>
          <w:b/>
          <w:bCs/>
          <w:i w:val="0"/>
          <w:iCs/>
          <w:color w:val="000000"/>
          <w:szCs w:val="28"/>
        </w:rPr>
        <w:t>10</w:t>
      </w:r>
      <w:r w:rsidR="00066397" w:rsidRPr="00066397">
        <w:rPr>
          <w:rFonts w:ascii="Times New Roman" w:hAnsi="Times New Roman"/>
          <w:b/>
          <w:bCs/>
          <w:i w:val="0"/>
          <w:iCs/>
          <w:color w:val="000000"/>
          <w:szCs w:val="28"/>
        </w:rPr>
        <w:t xml:space="preserve"> </w:t>
      </w:r>
      <w:r w:rsidR="00164D9B">
        <w:rPr>
          <w:rFonts w:ascii="Times New Roman" w:hAnsi="Times New Roman"/>
          <w:b/>
          <w:i w:val="0"/>
          <w:color w:val="000000" w:themeColor="text1"/>
          <w:szCs w:val="28"/>
        </w:rPr>
        <w:t xml:space="preserve">День 8. </w:t>
      </w:r>
      <w:r w:rsidR="00B930B5" w:rsidRPr="00066397">
        <w:rPr>
          <w:rFonts w:ascii="Times New Roman" w:hAnsi="Times New Roman"/>
          <w:b/>
          <w:i w:val="0"/>
          <w:color w:val="000000" w:themeColor="text1"/>
          <w:szCs w:val="28"/>
        </w:rPr>
        <w:t>Верстка Начального экрана и добавление логики</w:t>
      </w:r>
    </w:p>
    <w:p w14:paraId="6E472D51" w14:textId="77777777" w:rsidR="00AA51A9" w:rsidRPr="004E798F" w:rsidRDefault="00AA51A9" w:rsidP="004E798F">
      <w:pPr>
        <w:spacing w:line="360" w:lineRule="auto"/>
        <w:ind w:firstLine="709"/>
        <w:rPr>
          <w:rFonts w:ascii="Times New Roman" w:hAnsi="Times New Roman"/>
          <w:b/>
          <w:bCs/>
          <w:i w:val="0"/>
          <w:iCs/>
          <w:color w:val="000000"/>
          <w:szCs w:val="28"/>
        </w:rPr>
      </w:pPr>
    </w:p>
    <w:p w14:paraId="0DE2EB8A" w14:textId="38C4DEAE" w:rsidR="00066397" w:rsidRDefault="00066397" w:rsidP="00066397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>Создаем нов</w:t>
      </w:r>
      <w:r w:rsidR="00CB6668">
        <w:rPr>
          <w:rFonts w:ascii="Times New Roman" w:hAnsi="Times New Roman"/>
          <w:bCs/>
          <w:i w:val="0"/>
          <w:iCs/>
          <w:szCs w:val="28"/>
        </w:rPr>
        <w:t>ое</w:t>
      </w:r>
      <w:r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Activity</w:t>
      </w:r>
      <w:r w:rsidRPr="009870E1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под названием «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MainActivity</w:t>
      </w:r>
      <w:r>
        <w:rPr>
          <w:rFonts w:ascii="Times New Roman" w:hAnsi="Times New Roman"/>
          <w:bCs/>
          <w:i w:val="0"/>
          <w:iCs/>
          <w:szCs w:val="28"/>
        </w:rPr>
        <w:t xml:space="preserve">» и переходим в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9870E1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файл, который создался автоматически.</w:t>
      </w:r>
    </w:p>
    <w:p w14:paraId="5572D237" w14:textId="16A8E3FE" w:rsidR="00066397" w:rsidRPr="00A80B16" w:rsidRDefault="00066397" w:rsidP="00066397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В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9870E1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файл добавим </w:t>
      </w:r>
      <w:r w:rsidR="00A80B16">
        <w:rPr>
          <w:rFonts w:ascii="Times New Roman" w:hAnsi="Times New Roman"/>
          <w:bCs/>
          <w:i w:val="0"/>
          <w:iCs/>
          <w:szCs w:val="28"/>
        </w:rPr>
        <w:t xml:space="preserve">три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TextView</w:t>
      </w:r>
      <w:r w:rsidRPr="009870E1">
        <w:rPr>
          <w:rFonts w:ascii="Times New Roman" w:hAnsi="Times New Roman"/>
          <w:bCs/>
          <w:i w:val="0"/>
          <w:iCs/>
          <w:szCs w:val="28"/>
        </w:rPr>
        <w:t xml:space="preserve"> </w:t>
      </w:r>
      <w:r w:rsidR="00A80B16">
        <w:rPr>
          <w:rFonts w:ascii="Times New Roman" w:hAnsi="Times New Roman"/>
          <w:bCs/>
          <w:i w:val="0"/>
          <w:iCs/>
          <w:szCs w:val="28"/>
        </w:rPr>
        <w:t xml:space="preserve">и одну </w:t>
      </w:r>
      <w:r w:rsidR="00A80B16">
        <w:rPr>
          <w:rFonts w:ascii="Times New Roman" w:hAnsi="Times New Roman"/>
          <w:bCs/>
          <w:i w:val="0"/>
          <w:iCs/>
          <w:szCs w:val="28"/>
          <w:lang w:val="en-US"/>
        </w:rPr>
        <w:t>MaterialButton</w:t>
      </w:r>
      <w:r w:rsidR="00A80B16" w:rsidRPr="00A80B16">
        <w:rPr>
          <w:rFonts w:ascii="Times New Roman" w:hAnsi="Times New Roman"/>
          <w:bCs/>
          <w:i w:val="0"/>
          <w:iCs/>
          <w:szCs w:val="28"/>
        </w:rPr>
        <w:t>.</w:t>
      </w:r>
    </w:p>
    <w:p w14:paraId="154517A5" w14:textId="5399FC7B" w:rsidR="00A80B16" w:rsidRPr="00990537" w:rsidRDefault="00A80B16" w:rsidP="00066397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  <w:lang w:val="en-US"/>
        </w:rPr>
      </w:pPr>
      <w:r>
        <w:rPr>
          <w:rFonts w:ascii="Times New Roman" w:hAnsi="Times New Roman"/>
          <w:bCs/>
          <w:i w:val="0"/>
          <w:iCs/>
          <w:szCs w:val="28"/>
        </w:rPr>
        <w:t>Для</w:t>
      </w:r>
      <w:r w:rsidRPr="00990537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первой</w:t>
      </w:r>
      <w:r w:rsidRPr="00990537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TextView</w:t>
      </w:r>
      <w:r w:rsidRPr="00990537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задаем</w:t>
      </w:r>
      <w:r w:rsidR="004F3084" w:rsidRPr="00990537">
        <w:rPr>
          <w:rFonts w:ascii="Times New Roman" w:hAnsi="Times New Roman"/>
          <w:bCs/>
          <w:i w:val="0"/>
          <w:iCs/>
          <w:szCs w:val="28"/>
          <w:lang w:val="en-US"/>
        </w:rPr>
        <w:t>:</w:t>
      </w:r>
      <w:r w:rsidRPr="00990537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</w:p>
    <w:p w14:paraId="5C2022C8" w14:textId="77777777" w:rsidR="004F3084" w:rsidRPr="00877251" w:rsidRDefault="004F3084" w:rsidP="004F3084">
      <w:pPr>
        <w:pStyle w:val="a8"/>
        <w:shd w:val="clear" w:color="auto" w:fill="FFFFFF"/>
        <w:spacing w:line="360" w:lineRule="auto"/>
        <w:rPr>
          <w:rFonts w:ascii="Consolas" w:hAnsi="Consolas"/>
          <w:i w:val="0"/>
          <w:color w:val="000000"/>
          <w:sz w:val="24"/>
          <w:szCs w:val="23"/>
          <w:shd w:val="clear" w:color="auto" w:fill="FFFFFF"/>
          <w:lang w:val="en-US"/>
        </w:rPr>
      </w:pPr>
      <w:r w:rsidRPr="00877251">
        <w:rPr>
          <w:rFonts w:ascii="Consolas" w:hAnsi="Consolas"/>
          <w:i w:val="0"/>
          <w:color w:val="000000"/>
          <w:sz w:val="24"/>
          <w:szCs w:val="23"/>
          <w:shd w:val="clear" w:color="auto" w:fill="FFFFFF"/>
          <w:lang w:val="en-US"/>
        </w:rPr>
        <w:t>android:layout_marginStart="20dp"</w:t>
      </w:r>
    </w:p>
    <w:p w14:paraId="57E33B8E" w14:textId="034D2335" w:rsidR="004F3084" w:rsidRPr="00877251" w:rsidRDefault="004F3084" w:rsidP="004F3084">
      <w:pPr>
        <w:pStyle w:val="a8"/>
        <w:shd w:val="clear" w:color="auto" w:fill="FFFFFF"/>
        <w:spacing w:line="360" w:lineRule="auto"/>
        <w:rPr>
          <w:rFonts w:ascii="Consolas" w:hAnsi="Consolas"/>
          <w:i w:val="0"/>
          <w:color w:val="000000"/>
          <w:sz w:val="24"/>
          <w:szCs w:val="23"/>
          <w:shd w:val="clear" w:color="auto" w:fill="FFFFFF"/>
          <w:lang w:val="en-US"/>
        </w:rPr>
      </w:pPr>
      <w:r w:rsidRPr="00877251">
        <w:rPr>
          <w:rFonts w:ascii="Consolas" w:hAnsi="Consolas"/>
          <w:i w:val="0"/>
          <w:color w:val="000000"/>
          <w:sz w:val="24"/>
          <w:szCs w:val="23"/>
          <w:shd w:val="clear" w:color="auto" w:fill="FFFFFF"/>
          <w:lang w:val="en-US"/>
        </w:rPr>
        <w:t>android:layout_marginTop="70dp"</w:t>
      </w:r>
    </w:p>
    <w:p w14:paraId="5216639C" w14:textId="269C26D0" w:rsidR="004F3084" w:rsidRPr="00877251" w:rsidRDefault="004F3084" w:rsidP="004F3084">
      <w:pPr>
        <w:pStyle w:val="a8"/>
        <w:shd w:val="clear" w:color="auto" w:fill="FFFFFF"/>
        <w:spacing w:line="360" w:lineRule="auto"/>
        <w:rPr>
          <w:rFonts w:ascii="Consolas" w:hAnsi="Consolas"/>
          <w:i w:val="0"/>
          <w:color w:val="000000"/>
          <w:sz w:val="24"/>
          <w:szCs w:val="23"/>
          <w:shd w:val="clear" w:color="auto" w:fill="FFFFFF"/>
          <w:lang w:val="en-US"/>
        </w:rPr>
      </w:pPr>
      <w:r w:rsidRPr="00877251">
        <w:rPr>
          <w:rFonts w:ascii="Consolas" w:hAnsi="Consolas"/>
          <w:i w:val="0"/>
          <w:color w:val="000000"/>
          <w:sz w:val="24"/>
          <w:szCs w:val="23"/>
          <w:shd w:val="clear" w:color="auto" w:fill="FFFFFF"/>
          <w:lang w:val="en-US"/>
        </w:rPr>
        <w:t>android:textColor="@color/black"</w:t>
      </w:r>
    </w:p>
    <w:p w14:paraId="3FF84AD6" w14:textId="4F89B9ED" w:rsidR="004F3084" w:rsidRPr="00877251" w:rsidRDefault="004F3084" w:rsidP="004F3084">
      <w:pPr>
        <w:pStyle w:val="a8"/>
        <w:shd w:val="clear" w:color="auto" w:fill="FFFFFF"/>
        <w:spacing w:line="360" w:lineRule="auto"/>
        <w:rPr>
          <w:rFonts w:ascii="Consolas" w:hAnsi="Consolas"/>
          <w:i w:val="0"/>
          <w:color w:val="000000"/>
          <w:sz w:val="24"/>
          <w:szCs w:val="23"/>
          <w:shd w:val="clear" w:color="auto" w:fill="FFFFFF"/>
          <w:lang w:val="en-US"/>
        </w:rPr>
      </w:pPr>
      <w:r w:rsidRPr="00877251">
        <w:rPr>
          <w:rFonts w:ascii="Consolas" w:hAnsi="Consolas"/>
          <w:i w:val="0"/>
          <w:color w:val="000000"/>
          <w:sz w:val="24"/>
          <w:szCs w:val="23"/>
          <w:shd w:val="clear" w:color="auto" w:fill="FFFFFF"/>
          <w:lang w:val="en-US"/>
        </w:rPr>
        <w:t>android:textSize="24sp"</w:t>
      </w:r>
    </w:p>
    <w:p w14:paraId="5577D306" w14:textId="71AE940F" w:rsidR="004F3084" w:rsidRPr="00990537" w:rsidRDefault="004F3084" w:rsidP="004F3084">
      <w:pPr>
        <w:pStyle w:val="a8"/>
        <w:shd w:val="clear" w:color="auto" w:fill="FFFFFF"/>
        <w:spacing w:line="360" w:lineRule="auto"/>
        <w:rPr>
          <w:rFonts w:ascii="Consolas" w:hAnsi="Consolas"/>
          <w:i w:val="0"/>
          <w:color w:val="000000"/>
          <w:sz w:val="24"/>
          <w:szCs w:val="23"/>
          <w:shd w:val="clear" w:color="auto" w:fill="FFFFFF"/>
          <w:lang w:val="en-US"/>
        </w:rPr>
      </w:pPr>
      <w:r w:rsidRPr="00990537">
        <w:rPr>
          <w:rFonts w:ascii="Consolas" w:hAnsi="Consolas"/>
          <w:i w:val="0"/>
          <w:color w:val="000000"/>
          <w:sz w:val="24"/>
          <w:szCs w:val="23"/>
          <w:shd w:val="clear" w:color="auto" w:fill="FFFFFF"/>
          <w:lang w:val="en-US"/>
        </w:rPr>
        <w:t>android:textStyle="bold"</w:t>
      </w:r>
    </w:p>
    <w:p w14:paraId="33B67960" w14:textId="41914FBF" w:rsidR="00A80B16" w:rsidRPr="00990537" w:rsidRDefault="00A80B16" w:rsidP="00066397">
      <w:pPr>
        <w:pStyle w:val="a8"/>
        <w:shd w:val="clear" w:color="auto" w:fill="FFFFFF"/>
        <w:spacing w:line="360" w:lineRule="auto"/>
        <w:rPr>
          <w:rFonts w:ascii="Times New Roman" w:hAnsi="Times New Roman"/>
          <w:i w:val="0"/>
          <w:color w:val="000000"/>
          <w:szCs w:val="23"/>
          <w:shd w:val="clear" w:color="auto" w:fill="FFFFFF"/>
          <w:lang w:val="en-US"/>
        </w:rPr>
      </w:pPr>
      <w:r>
        <w:rPr>
          <w:rFonts w:ascii="Times New Roman" w:hAnsi="Times New Roman"/>
          <w:i w:val="0"/>
          <w:color w:val="000000"/>
          <w:szCs w:val="23"/>
          <w:shd w:val="clear" w:color="auto" w:fill="FFFFFF"/>
        </w:rPr>
        <w:t>Для</w:t>
      </w:r>
      <w:r w:rsidRPr="00990537">
        <w:rPr>
          <w:rFonts w:ascii="Times New Roman" w:hAnsi="Times New Roman"/>
          <w:i w:val="0"/>
          <w:color w:val="000000"/>
          <w:szCs w:val="23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i w:val="0"/>
          <w:color w:val="000000"/>
          <w:szCs w:val="23"/>
          <w:shd w:val="clear" w:color="auto" w:fill="FFFFFF"/>
        </w:rPr>
        <w:t>второй</w:t>
      </w:r>
      <w:r w:rsidRPr="00990537">
        <w:rPr>
          <w:rFonts w:ascii="Times New Roman" w:hAnsi="Times New Roman"/>
          <w:i w:val="0"/>
          <w:color w:val="000000"/>
          <w:szCs w:val="23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i w:val="0"/>
          <w:color w:val="000000"/>
          <w:szCs w:val="23"/>
          <w:shd w:val="clear" w:color="auto" w:fill="FFFFFF"/>
          <w:lang w:val="en-US"/>
        </w:rPr>
        <w:t>TextView</w:t>
      </w:r>
      <w:r w:rsidRPr="00990537">
        <w:rPr>
          <w:rFonts w:ascii="Times New Roman" w:hAnsi="Times New Roman"/>
          <w:i w:val="0"/>
          <w:color w:val="000000"/>
          <w:szCs w:val="23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i w:val="0"/>
          <w:color w:val="000000"/>
          <w:szCs w:val="23"/>
          <w:shd w:val="clear" w:color="auto" w:fill="FFFFFF"/>
        </w:rPr>
        <w:t>задаем</w:t>
      </w:r>
      <w:r w:rsidR="004F3084" w:rsidRPr="00990537">
        <w:rPr>
          <w:rFonts w:ascii="Times New Roman" w:hAnsi="Times New Roman"/>
          <w:i w:val="0"/>
          <w:color w:val="000000"/>
          <w:szCs w:val="23"/>
          <w:shd w:val="clear" w:color="auto" w:fill="FFFFFF"/>
          <w:lang w:val="en-US"/>
        </w:rPr>
        <w:t>:</w:t>
      </w:r>
      <w:r w:rsidRPr="00990537">
        <w:rPr>
          <w:rFonts w:ascii="Times New Roman" w:hAnsi="Times New Roman"/>
          <w:i w:val="0"/>
          <w:color w:val="000000"/>
          <w:szCs w:val="23"/>
          <w:shd w:val="clear" w:color="auto" w:fill="FFFFFF"/>
          <w:lang w:val="en-US"/>
        </w:rPr>
        <w:t xml:space="preserve"> </w:t>
      </w:r>
    </w:p>
    <w:p w14:paraId="02995C4C" w14:textId="77777777" w:rsidR="004F3084" w:rsidRPr="00877251" w:rsidRDefault="004F3084" w:rsidP="004F3084">
      <w:pPr>
        <w:pStyle w:val="a8"/>
        <w:shd w:val="clear" w:color="auto" w:fill="FFFFFF"/>
        <w:spacing w:line="360" w:lineRule="auto"/>
        <w:rPr>
          <w:rFonts w:ascii="Consolas" w:hAnsi="Consolas"/>
          <w:i w:val="0"/>
          <w:color w:val="000000"/>
          <w:sz w:val="24"/>
          <w:szCs w:val="23"/>
          <w:shd w:val="clear" w:color="auto" w:fill="FFFFFF"/>
          <w:lang w:val="en-US"/>
        </w:rPr>
      </w:pPr>
      <w:r w:rsidRPr="00877251">
        <w:rPr>
          <w:rFonts w:ascii="Consolas" w:hAnsi="Consolas"/>
          <w:i w:val="0"/>
          <w:color w:val="000000"/>
          <w:sz w:val="24"/>
          <w:szCs w:val="23"/>
          <w:shd w:val="clear" w:color="auto" w:fill="FFFFFF"/>
          <w:lang w:val="en-US"/>
        </w:rPr>
        <w:t>android:layout_marginTop="20dp"</w:t>
      </w:r>
    </w:p>
    <w:p w14:paraId="5076876E" w14:textId="4A87A2FA" w:rsidR="004F3084" w:rsidRPr="00877251" w:rsidRDefault="004F3084" w:rsidP="004F3084">
      <w:pPr>
        <w:pStyle w:val="a8"/>
        <w:shd w:val="clear" w:color="auto" w:fill="FFFFFF"/>
        <w:spacing w:line="360" w:lineRule="auto"/>
        <w:rPr>
          <w:rFonts w:ascii="Consolas" w:hAnsi="Consolas"/>
          <w:i w:val="0"/>
          <w:color w:val="000000"/>
          <w:sz w:val="24"/>
          <w:szCs w:val="23"/>
          <w:shd w:val="clear" w:color="auto" w:fill="FFFFFF"/>
          <w:lang w:val="en-US"/>
        </w:rPr>
      </w:pPr>
      <w:r w:rsidRPr="00877251">
        <w:rPr>
          <w:rFonts w:ascii="Consolas" w:hAnsi="Consolas"/>
          <w:i w:val="0"/>
          <w:color w:val="000000"/>
          <w:sz w:val="24"/>
          <w:szCs w:val="23"/>
          <w:shd w:val="clear" w:color="auto" w:fill="FFFFFF"/>
          <w:lang w:val="en-US"/>
        </w:rPr>
        <w:t>android:paddingStart="10dp"</w:t>
      </w:r>
    </w:p>
    <w:p w14:paraId="6E366D2A" w14:textId="5084250A" w:rsidR="004F3084" w:rsidRPr="004F3084" w:rsidRDefault="004F3084" w:rsidP="004F3084">
      <w:pPr>
        <w:pStyle w:val="a8"/>
        <w:shd w:val="clear" w:color="auto" w:fill="FFFFFF"/>
        <w:spacing w:line="360" w:lineRule="auto"/>
        <w:rPr>
          <w:rFonts w:ascii="Times New Roman" w:hAnsi="Times New Roman"/>
          <w:i w:val="0"/>
          <w:color w:val="000000"/>
          <w:szCs w:val="23"/>
          <w:shd w:val="clear" w:color="auto" w:fill="FFFFFF"/>
          <w:lang w:val="en-US"/>
        </w:rPr>
      </w:pPr>
      <w:r w:rsidRPr="00877251">
        <w:rPr>
          <w:rFonts w:ascii="Consolas" w:hAnsi="Consolas"/>
          <w:i w:val="0"/>
          <w:color w:val="000000"/>
          <w:sz w:val="24"/>
          <w:szCs w:val="23"/>
          <w:shd w:val="clear" w:color="auto" w:fill="FFFFFF"/>
          <w:lang w:val="en-US"/>
        </w:rPr>
        <w:t>android:paddingEnd="10dp"</w:t>
      </w:r>
    </w:p>
    <w:p w14:paraId="366829FA" w14:textId="77777777" w:rsidR="004F3084" w:rsidRPr="00990537" w:rsidRDefault="002A07AE" w:rsidP="00066397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  <w:lang w:val="en-US"/>
        </w:rPr>
      </w:pPr>
      <w:r>
        <w:rPr>
          <w:rFonts w:ascii="Times New Roman" w:hAnsi="Times New Roman"/>
          <w:bCs/>
          <w:i w:val="0"/>
          <w:iCs/>
          <w:szCs w:val="28"/>
        </w:rPr>
        <w:t>Для</w:t>
      </w:r>
      <w:r w:rsidRPr="00990537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MaterialBotton</w:t>
      </w:r>
      <w:r w:rsidRPr="00990537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задаем</w:t>
      </w:r>
      <w:r w:rsidR="004F3084" w:rsidRPr="00990537">
        <w:rPr>
          <w:rFonts w:ascii="Times New Roman" w:hAnsi="Times New Roman"/>
          <w:bCs/>
          <w:i w:val="0"/>
          <w:iCs/>
          <w:szCs w:val="28"/>
          <w:lang w:val="en-US"/>
        </w:rPr>
        <w:t xml:space="preserve">: </w:t>
      </w:r>
    </w:p>
    <w:p w14:paraId="13FDB1C6" w14:textId="6AA2532A" w:rsidR="002A07AE" w:rsidRPr="00990537" w:rsidRDefault="004F3084" w:rsidP="00066397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990537">
        <w:rPr>
          <w:rFonts w:ascii="Consolas" w:hAnsi="Consolas"/>
          <w:bCs/>
          <w:i w:val="0"/>
          <w:iCs/>
          <w:sz w:val="24"/>
          <w:szCs w:val="28"/>
          <w:lang w:val="en-US"/>
        </w:rPr>
        <w:t>android:id="@+id/loginButton"</w:t>
      </w:r>
    </w:p>
    <w:p w14:paraId="058B8F1D" w14:textId="77777777" w:rsidR="004F3084" w:rsidRPr="00877251" w:rsidRDefault="004F3084" w:rsidP="004F3084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877251">
        <w:rPr>
          <w:rFonts w:ascii="Consolas" w:hAnsi="Consolas"/>
          <w:bCs/>
          <w:i w:val="0"/>
          <w:iCs/>
          <w:sz w:val="24"/>
          <w:szCs w:val="28"/>
          <w:lang w:val="en-US"/>
        </w:rPr>
        <w:t>android:layout_marginBottom="80dp"</w:t>
      </w:r>
    </w:p>
    <w:p w14:paraId="55FDEF6D" w14:textId="4D7CB865" w:rsidR="004F3084" w:rsidRPr="00877251" w:rsidRDefault="004F3084" w:rsidP="004F3084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877251">
        <w:rPr>
          <w:rFonts w:ascii="Consolas" w:hAnsi="Consolas"/>
          <w:bCs/>
          <w:i w:val="0"/>
          <w:iCs/>
          <w:sz w:val="24"/>
          <w:szCs w:val="28"/>
          <w:lang w:val="en-US"/>
        </w:rPr>
        <w:t>android:backgroundTint="@color/blue"</w:t>
      </w:r>
    </w:p>
    <w:p w14:paraId="09D702AA" w14:textId="44BAE23E" w:rsidR="004F3084" w:rsidRPr="00877251" w:rsidRDefault="004F3084" w:rsidP="004F3084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877251">
        <w:rPr>
          <w:rFonts w:ascii="Consolas" w:hAnsi="Consolas"/>
          <w:bCs/>
          <w:i w:val="0"/>
          <w:iCs/>
          <w:sz w:val="24"/>
          <w:szCs w:val="28"/>
          <w:lang w:val="en-US"/>
        </w:rPr>
        <w:t>android:paddingTop="15dp"</w:t>
      </w:r>
    </w:p>
    <w:p w14:paraId="188DF3F9" w14:textId="50863F69" w:rsidR="004F3084" w:rsidRPr="00877251" w:rsidRDefault="004F3084" w:rsidP="004F3084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877251">
        <w:rPr>
          <w:rFonts w:ascii="Consolas" w:hAnsi="Consolas"/>
          <w:bCs/>
          <w:i w:val="0"/>
          <w:iCs/>
          <w:sz w:val="24"/>
          <w:szCs w:val="28"/>
          <w:lang w:val="en-US"/>
        </w:rPr>
        <w:t>android:paddingBottom="15dp"</w:t>
      </w:r>
    </w:p>
    <w:p w14:paraId="705D6E1D" w14:textId="55A55ECD" w:rsidR="004F3084" w:rsidRPr="00877251" w:rsidRDefault="00717080" w:rsidP="004F3084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</w:rPr>
      </w:pPr>
      <w:r w:rsidRPr="00877251">
        <w:rPr>
          <w:rFonts w:ascii="Consolas" w:hAnsi="Consolas"/>
          <w:bCs/>
          <w:i w:val="0"/>
          <w:iCs/>
          <w:sz w:val="24"/>
          <w:szCs w:val="28"/>
          <w:lang w:val="en-US"/>
        </w:rPr>
        <w:t>android</w:t>
      </w:r>
      <w:r w:rsidRPr="00877251">
        <w:rPr>
          <w:rFonts w:ascii="Consolas" w:hAnsi="Consolas"/>
          <w:bCs/>
          <w:i w:val="0"/>
          <w:iCs/>
          <w:sz w:val="24"/>
          <w:szCs w:val="28"/>
        </w:rPr>
        <w:t>:</w:t>
      </w:r>
      <w:r w:rsidRPr="00877251">
        <w:rPr>
          <w:rFonts w:ascii="Consolas" w:hAnsi="Consolas"/>
          <w:bCs/>
          <w:i w:val="0"/>
          <w:iCs/>
          <w:sz w:val="24"/>
          <w:szCs w:val="28"/>
          <w:lang w:val="en-US"/>
        </w:rPr>
        <w:t>text</w:t>
      </w:r>
      <w:r w:rsidRPr="00877251">
        <w:rPr>
          <w:rFonts w:ascii="Consolas" w:hAnsi="Consolas"/>
          <w:bCs/>
          <w:i w:val="0"/>
          <w:iCs/>
          <w:sz w:val="24"/>
          <w:szCs w:val="28"/>
        </w:rPr>
        <w:t>="Заказать сейчас</w:t>
      </w:r>
      <w:r w:rsidR="004F3084" w:rsidRPr="00877251">
        <w:rPr>
          <w:rFonts w:ascii="Consolas" w:hAnsi="Consolas"/>
          <w:bCs/>
          <w:i w:val="0"/>
          <w:iCs/>
          <w:sz w:val="24"/>
          <w:szCs w:val="28"/>
        </w:rPr>
        <w:t>"</w:t>
      </w:r>
    </w:p>
    <w:p w14:paraId="39569A92" w14:textId="5BB2260B" w:rsidR="00717080" w:rsidRPr="00717080" w:rsidRDefault="002A07AE" w:rsidP="00717080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 w:rsidRPr="00717080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Переходим в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Kotlin</w:t>
      </w:r>
      <w:r w:rsidRPr="002A07AE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файл и подключаем библиотеку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Binding</w:t>
      </w:r>
      <w:r w:rsidRPr="002A07AE">
        <w:rPr>
          <w:rFonts w:ascii="Times New Roman" w:hAnsi="Times New Roman"/>
          <w:bCs/>
          <w:i w:val="0"/>
          <w:iCs/>
          <w:szCs w:val="28"/>
        </w:rPr>
        <w:t xml:space="preserve"> </w:t>
      </w:r>
      <w:r w:rsidR="00CC4C87">
        <w:rPr>
          <w:rFonts w:ascii="Times New Roman" w:hAnsi="Times New Roman"/>
          <w:bCs/>
          <w:i w:val="0"/>
          <w:iCs/>
          <w:szCs w:val="28"/>
        </w:rPr>
        <w:t xml:space="preserve">для связывания с </w:t>
      </w:r>
      <w:r w:rsidR="00CC4C87"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="00CC4C87" w:rsidRPr="00CC4C87">
        <w:rPr>
          <w:rFonts w:ascii="Times New Roman" w:hAnsi="Times New Roman"/>
          <w:bCs/>
          <w:i w:val="0"/>
          <w:iCs/>
          <w:szCs w:val="28"/>
        </w:rPr>
        <w:t xml:space="preserve"> </w:t>
      </w:r>
      <w:r w:rsidR="00CC4C87">
        <w:rPr>
          <w:rFonts w:ascii="Times New Roman" w:hAnsi="Times New Roman"/>
          <w:bCs/>
          <w:i w:val="0"/>
          <w:iCs/>
          <w:szCs w:val="28"/>
        </w:rPr>
        <w:t xml:space="preserve">файлом и получение идентификаторов разметки. </w:t>
      </w:r>
    </w:p>
    <w:p w14:paraId="5B58347A" w14:textId="433C658B" w:rsidR="00066397" w:rsidRPr="00717080" w:rsidRDefault="00CC4C87" w:rsidP="00717080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Импортируем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Intent</w:t>
      </w:r>
      <w:r w:rsidRPr="00CC4C87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для </w:t>
      </w:r>
      <w:r w:rsidR="00990537">
        <w:rPr>
          <w:rFonts w:ascii="Times New Roman" w:hAnsi="Times New Roman"/>
          <w:bCs/>
          <w:i w:val="0"/>
          <w:iCs/>
          <w:szCs w:val="28"/>
        </w:rPr>
        <w:t>перехода на</w:t>
      </w:r>
      <w:r>
        <w:rPr>
          <w:rFonts w:ascii="Times New Roman" w:hAnsi="Times New Roman"/>
          <w:bCs/>
          <w:i w:val="0"/>
          <w:iCs/>
          <w:szCs w:val="28"/>
        </w:rPr>
        <w:t xml:space="preserve"> другую активность</w:t>
      </w:r>
      <w:r w:rsidR="00717080" w:rsidRPr="00717080">
        <w:rPr>
          <w:rFonts w:ascii="Times New Roman" w:hAnsi="Times New Roman"/>
          <w:bCs/>
          <w:i w:val="0"/>
          <w:iCs/>
          <w:szCs w:val="28"/>
        </w:rPr>
        <w:t>.</w:t>
      </w:r>
      <w:r w:rsidR="00717080">
        <w:rPr>
          <w:rFonts w:ascii="Times New Roman" w:hAnsi="Times New Roman"/>
          <w:bCs/>
          <w:i w:val="0"/>
          <w:iCs/>
          <w:szCs w:val="28"/>
        </w:rPr>
        <w:t xml:space="preserve"> П</w:t>
      </w:r>
      <w:r>
        <w:rPr>
          <w:rFonts w:ascii="Times New Roman" w:hAnsi="Times New Roman"/>
          <w:bCs/>
          <w:i w:val="0"/>
          <w:iCs/>
          <w:szCs w:val="28"/>
        </w:rPr>
        <w:t xml:space="preserve">о нажатию на </w:t>
      </w:r>
      <w:r w:rsidR="00717080">
        <w:rPr>
          <w:rFonts w:ascii="Times New Roman" w:hAnsi="Times New Roman"/>
          <w:bCs/>
          <w:i w:val="0"/>
          <w:iCs/>
          <w:szCs w:val="28"/>
          <w:lang w:val="en-US"/>
        </w:rPr>
        <w:t>loginButton</w:t>
      </w:r>
      <w:r w:rsidR="00717080">
        <w:rPr>
          <w:rFonts w:ascii="Times New Roman" w:hAnsi="Times New Roman"/>
          <w:bCs/>
          <w:i w:val="0"/>
          <w:iCs/>
          <w:szCs w:val="28"/>
        </w:rPr>
        <w:t xml:space="preserve"> мы перейдем на </w:t>
      </w:r>
      <w:r w:rsidR="00717080">
        <w:rPr>
          <w:rFonts w:ascii="Times New Roman" w:hAnsi="Times New Roman"/>
          <w:bCs/>
          <w:i w:val="0"/>
          <w:iCs/>
          <w:szCs w:val="28"/>
          <w:lang w:val="en-US"/>
        </w:rPr>
        <w:t>LoginActivity</w:t>
      </w:r>
      <w:r w:rsidR="00717080" w:rsidRPr="00717080">
        <w:rPr>
          <w:rFonts w:ascii="Times New Roman" w:hAnsi="Times New Roman"/>
          <w:bCs/>
          <w:i w:val="0"/>
          <w:iCs/>
          <w:szCs w:val="28"/>
        </w:rPr>
        <w:t>.</w:t>
      </w:r>
    </w:p>
    <w:p w14:paraId="776EAA01" w14:textId="35CFC7D3" w:rsidR="00AA51A9" w:rsidRDefault="00AA51A9" w:rsidP="00AA51A9">
      <w:pPr>
        <w:pStyle w:val="a8"/>
        <w:shd w:val="clear" w:color="auto" w:fill="FFFFFF"/>
        <w:spacing w:line="360" w:lineRule="auto"/>
        <w:rPr>
          <w:rFonts w:ascii="Times New Roman" w:hAnsi="Times New Roman"/>
          <w:i w:val="0"/>
          <w:color w:val="000000"/>
        </w:rPr>
      </w:pPr>
      <w:r w:rsidRPr="009B58A4">
        <w:rPr>
          <w:rFonts w:ascii="Times New Roman" w:hAnsi="Times New Roman"/>
          <w:i w:val="0"/>
          <w:color w:val="000000"/>
        </w:rPr>
        <w:t xml:space="preserve">Выполненная работа представлена в приложении </w:t>
      </w:r>
      <w:r>
        <w:rPr>
          <w:rFonts w:ascii="Times New Roman" w:hAnsi="Times New Roman"/>
          <w:i w:val="0"/>
          <w:color w:val="000000"/>
        </w:rPr>
        <w:t>Е</w:t>
      </w:r>
      <w:r w:rsidRPr="009B58A4">
        <w:rPr>
          <w:rFonts w:ascii="Times New Roman" w:hAnsi="Times New Roman"/>
          <w:i w:val="0"/>
          <w:color w:val="000000"/>
        </w:rPr>
        <w:t xml:space="preserve">, рисунок </w:t>
      </w:r>
      <w:r w:rsidR="00502802">
        <w:rPr>
          <w:rFonts w:ascii="Times New Roman" w:hAnsi="Times New Roman"/>
          <w:i w:val="0"/>
          <w:color w:val="000000"/>
        </w:rPr>
        <w:t>Е.2</w:t>
      </w:r>
      <w:r w:rsidR="00CB6668">
        <w:rPr>
          <w:rFonts w:ascii="Times New Roman" w:hAnsi="Times New Roman"/>
          <w:i w:val="0"/>
          <w:color w:val="000000"/>
        </w:rPr>
        <w:t>.</w:t>
      </w:r>
    </w:p>
    <w:p w14:paraId="2954E7FD" w14:textId="7C67CFA9" w:rsidR="003221D2" w:rsidRDefault="003221D2">
      <w:pPr>
        <w:jc w:val="left"/>
        <w:rPr>
          <w:rFonts w:ascii="Times New Roman" w:hAnsi="Times New Roman"/>
          <w:bCs/>
          <w:i w:val="0"/>
          <w:iCs/>
          <w:szCs w:val="28"/>
        </w:rPr>
      </w:pPr>
    </w:p>
    <w:p w14:paraId="79EADBF7" w14:textId="4205988D" w:rsidR="00717080" w:rsidRDefault="00717080">
      <w:pPr>
        <w:jc w:val="left"/>
        <w:rPr>
          <w:rFonts w:ascii="Times New Roman" w:hAnsi="Times New Roman"/>
          <w:b/>
          <w:bCs/>
          <w:i w:val="0"/>
          <w:iCs/>
          <w:color w:val="000000"/>
        </w:rPr>
      </w:pPr>
      <w:r>
        <w:rPr>
          <w:rFonts w:ascii="Times New Roman" w:hAnsi="Times New Roman"/>
          <w:b/>
          <w:bCs/>
          <w:i w:val="0"/>
          <w:iCs/>
          <w:color w:val="000000"/>
        </w:rPr>
        <w:br w:type="page"/>
      </w:r>
    </w:p>
    <w:p w14:paraId="41AB80E0" w14:textId="3A391F61" w:rsidR="00AA51A9" w:rsidRDefault="00AA51A9" w:rsidP="00AA51A9">
      <w:pPr>
        <w:spacing w:line="360" w:lineRule="auto"/>
        <w:ind w:firstLine="709"/>
        <w:rPr>
          <w:rFonts w:ascii="Times New Roman" w:eastAsia="Calibri" w:hAnsi="Times New Roman"/>
          <w:b/>
          <w:bCs/>
          <w:iCs/>
          <w:color w:val="000000"/>
          <w:szCs w:val="28"/>
          <w:lang w:eastAsia="en-US"/>
        </w:rPr>
      </w:pPr>
      <w:r w:rsidRPr="00AA51A9">
        <w:rPr>
          <w:rFonts w:ascii="Times New Roman" w:hAnsi="Times New Roman"/>
          <w:b/>
          <w:bCs/>
          <w:i w:val="0"/>
          <w:iCs/>
          <w:color w:val="000000"/>
        </w:rPr>
        <w:t xml:space="preserve">11 </w:t>
      </w:r>
      <w:r w:rsidR="00164D9B">
        <w:rPr>
          <w:rFonts w:ascii="Times New Roman" w:hAnsi="Times New Roman"/>
          <w:b/>
          <w:i w:val="0"/>
          <w:color w:val="000000" w:themeColor="text1"/>
          <w:szCs w:val="28"/>
        </w:rPr>
        <w:t xml:space="preserve">День 9. </w:t>
      </w:r>
      <w:r w:rsidR="00B930B5" w:rsidRPr="009870E1">
        <w:rPr>
          <w:rFonts w:ascii="Times New Roman" w:hAnsi="Times New Roman"/>
          <w:b/>
          <w:i w:val="0"/>
          <w:color w:val="000000" w:themeColor="text1"/>
        </w:rPr>
        <w:t>Верстка экрана «Авторизация» и добавление логики</w:t>
      </w:r>
    </w:p>
    <w:p w14:paraId="27887901" w14:textId="3996F068" w:rsidR="00AA51A9" w:rsidRDefault="00AA51A9" w:rsidP="00AA51A9">
      <w:pPr>
        <w:spacing w:line="360" w:lineRule="auto"/>
        <w:ind w:firstLine="709"/>
        <w:rPr>
          <w:rFonts w:ascii="Times New Roman" w:eastAsia="Calibri" w:hAnsi="Times New Roman"/>
          <w:b/>
          <w:bCs/>
          <w:iCs/>
          <w:color w:val="000000"/>
          <w:szCs w:val="28"/>
          <w:lang w:eastAsia="en-US"/>
        </w:rPr>
      </w:pPr>
    </w:p>
    <w:p w14:paraId="544E7197" w14:textId="4C88DBD8" w:rsidR="00F13097" w:rsidRPr="0018509F" w:rsidRDefault="004E6BFE" w:rsidP="00AA51A9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>Создаем нов</w:t>
      </w:r>
      <w:r w:rsidR="00CB6668">
        <w:rPr>
          <w:rFonts w:ascii="Times New Roman" w:hAnsi="Times New Roman"/>
          <w:bCs/>
          <w:i w:val="0"/>
          <w:iCs/>
          <w:szCs w:val="28"/>
        </w:rPr>
        <w:t>ое</w:t>
      </w:r>
      <w:r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Activity</w:t>
      </w:r>
      <w:r w:rsidRPr="009870E1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под названием «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LoginActivity</w:t>
      </w:r>
      <w:r>
        <w:rPr>
          <w:rFonts w:ascii="Times New Roman" w:hAnsi="Times New Roman"/>
          <w:bCs/>
          <w:i w:val="0"/>
          <w:iCs/>
          <w:szCs w:val="28"/>
        </w:rPr>
        <w:t xml:space="preserve">» и переходим в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9870E1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файл, который создался автоматически.</w:t>
      </w:r>
    </w:p>
    <w:p w14:paraId="254ACCCF" w14:textId="7B7EE527" w:rsidR="00717080" w:rsidRDefault="004E6BFE" w:rsidP="00CD012C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  <w:lang w:val="en-US"/>
        </w:rPr>
      </w:pPr>
      <w:r>
        <w:rPr>
          <w:rFonts w:ascii="Times New Roman" w:hAnsi="Times New Roman"/>
          <w:bCs/>
          <w:i w:val="0"/>
          <w:iCs/>
          <w:szCs w:val="28"/>
        </w:rPr>
        <w:t>В</w:t>
      </w:r>
      <w:r w:rsidRPr="00717080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717080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 w:rsidR="00717080">
        <w:rPr>
          <w:rFonts w:ascii="Times New Roman" w:hAnsi="Times New Roman"/>
          <w:bCs/>
          <w:i w:val="0"/>
          <w:iCs/>
          <w:szCs w:val="28"/>
        </w:rPr>
        <w:t>файл</w:t>
      </w:r>
      <w:r w:rsidR="00717080" w:rsidRPr="00717080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 w:rsidR="00717080">
        <w:rPr>
          <w:rFonts w:ascii="Times New Roman" w:hAnsi="Times New Roman"/>
          <w:bCs/>
          <w:i w:val="0"/>
          <w:iCs/>
          <w:szCs w:val="28"/>
        </w:rPr>
        <w:t>добавим</w:t>
      </w:r>
      <w:r w:rsidR="00717080" w:rsidRPr="00717080">
        <w:rPr>
          <w:rFonts w:ascii="Times New Roman" w:hAnsi="Times New Roman"/>
          <w:bCs/>
          <w:i w:val="0"/>
          <w:iCs/>
          <w:szCs w:val="28"/>
          <w:lang w:val="en-US"/>
        </w:rPr>
        <w:t xml:space="preserve"> 6 </w:t>
      </w:r>
      <w:r w:rsidR="00717080">
        <w:rPr>
          <w:rFonts w:ascii="Times New Roman" w:hAnsi="Times New Roman"/>
          <w:bCs/>
          <w:i w:val="0"/>
          <w:iCs/>
          <w:szCs w:val="28"/>
          <w:lang w:val="en-US"/>
        </w:rPr>
        <w:t>TextView</w:t>
      </w:r>
      <w:r w:rsidR="00717080" w:rsidRPr="00717080">
        <w:rPr>
          <w:rFonts w:ascii="Times New Roman" w:hAnsi="Times New Roman"/>
          <w:bCs/>
          <w:i w:val="0"/>
          <w:iCs/>
          <w:szCs w:val="28"/>
          <w:lang w:val="en-US"/>
        </w:rPr>
        <w:t xml:space="preserve">, 2 </w:t>
      </w:r>
      <w:r w:rsidR="00717080">
        <w:rPr>
          <w:rFonts w:ascii="Times New Roman" w:hAnsi="Times New Roman"/>
          <w:bCs/>
          <w:i w:val="0"/>
          <w:iCs/>
          <w:szCs w:val="28"/>
          <w:lang w:val="en-US"/>
        </w:rPr>
        <w:t>TextInputEditText</w:t>
      </w:r>
      <w:r w:rsidR="00717080" w:rsidRPr="00717080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 w:rsidR="00717080" w:rsidRPr="00717080">
        <w:rPr>
          <w:rFonts w:ascii="Times New Roman" w:hAnsi="Times New Roman"/>
          <w:bCs/>
          <w:i w:val="0"/>
          <w:iCs/>
          <w:szCs w:val="28"/>
        </w:rPr>
        <w:t>и</w:t>
      </w:r>
      <w:r w:rsidR="00717080" w:rsidRPr="00717080">
        <w:rPr>
          <w:rFonts w:ascii="Times New Roman" w:hAnsi="Times New Roman"/>
          <w:bCs/>
          <w:i w:val="0"/>
          <w:iCs/>
          <w:szCs w:val="28"/>
          <w:lang w:val="en-US"/>
        </w:rPr>
        <w:t xml:space="preserve"> 2 </w:t>
      </w:r>
      <w:r w:rsidR="00717080">
        <w:rPr>
          <w:rFonts w:ascii="Times New Roman" w:hAnsi="Times New Roman"/>
          <w:bCs/>
          <w:i w:val="0"/>
          <w:iCs/>
          <w:szCs w:val="28"/>
          <w:lang w:val="en-US"/>
        </w:rPr>
        <w:t>MaterialButton.</w:t>
      </w:r>
    </w:p>
    <w:p w14:paraId="4E29FE6E" w14:textId="21F9132E" w:rsidR="00990537" w:rsidRPr="00990537" w:rsidRDefault="00E46AA0" w:rsidP="00CD012C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>Располагаем элементы</w:t>
      </w:r>
      <w:r w:rsidR="00990537">
        <w:rPr>
          <w:rFonts w:ascii="Times New Roman" w:hAnsi="Times New Roman"/>
          <w:bCs/>
          <w:i w:val="0"/>
          <w:iCs/>
          <w:szCs w:val="28"/>
        </w:rPr>
        <w:t xml:space="preserve"> согласно макету.</w:t>
      </w:r>
    </w:p>
    <w:p w14:paraId="419FD8F2" w14:textId="1F45B899" w:rsidR="00717080" w:rsidRDefault="00717080" w:rsidP="00AA51A9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Создадим класс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Validator</w:t>
      </w:r>
      <w:r>
        <w:rPr>
          <w:rFonts w:ascii="Times New Roman" w:hAnsi="Times New Roman"/>
          <w:bCs/>
          <w:i w:val="0"/>
          <w:iCs/>
          <w:szCs w:val="28"/>
        </w:rPr>
        <w:t xml:space="preserve"> для проверки почты и пароля.</w:t>
      </w:r>
      <w:r w:rsidR="00877251">
        <w:rPr>
          <w:rFonts w:ascii="Times New Roman" w:hAnsi="Times New Roman"/>
          <w:bCs/>
          <w:i w:val="0"/>
          <w:iCs/>
          <w:szCs w:val="28"/>
        </w:rPr>
        <w:t xml:space="preserve"> Реализуем функции проверки.</w:t>
      </w:r>
    </w:p>
    <w:p w14:paraId="53F7D36A" w14:textId="21C19F5D" w:rsidR="00717080" w:rsidRDefault="00717080" w:rsidP="00AA51A9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>Для почты:</w:t>
      </w:r>
    </w:p>
    <w:p w14:paraId="254D4E4D" w14:textId="7BCD99F9" w:rsidR="00717080" w:rsidRPr="00ED69AB" w:rsidRDefault="00717080" w:rsidP="00AA51A9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а) </w:t>
      </w:r>
      <w:r w:rsidR="00877251">
        <w:rPr>
          <w:rFonts w:ascii="Times New Roman" w:hAnsi="Times New Roman"/>
          <w:bCs/>
          <w:i w:val="0"/>
          <w:iCs/>
          <w:szCs w:val="28"/>
        </w:rPr>
        <w:t>количество символов должно быть больше 8</w:t>
      </w:r>
      <w:r w:rsidR="00ED69AB" w:rsidRPr="00ED69AB">
        <w:rPr>
          <w:rFonts w:ascii="Times New Roman" w:hAnsi="Times New Roman"/>
          <w:bCs/>
          <w:i w:val="0"/>
          <w:iCs/>
          <w:szCs w:val="28"/>
        </w:rPr>
        <w:t>;</w:t>
      </w:r>
    </w:p>
    <w:p w14:paraId="1C0B7FE4" w14:textId="0CB727DF" w:rsidR="00717080" w:rsidRPr="00ED69AB" w:rsidRDefault="00717080" w:rsidP="00AA51A9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>б)</w:t>
      </w:r>
      <w:r w:rsidR="00877251">
        <w:rPr>
          <w:rFonts w:ascii="Times New Roman" w:hAnsi="Times New Roman"/>
          <w:bCs/>
          <w:i w:val="0"/>
          <w:iCs/>
          <w:szCs w:val="28"/>
        </w:rPr>
        <w:t xml:space="preserve"> почта должна содержать «</w:t>
      </w:r>
      <w:r w:rsidR="00877251" w:rsidRPr="00877251">
        <w:rPr>
          <w:rFonts w:ascii="Times New Roman" w:hAnsi="Times New Roman"/>
          <w:bCs/>
          <w:i w:val="0"/>
          <w:iCs/>
          <w:szCs w:val="28"/>
        </w:rPr>
        <w:t>@</w:t>
      </w:r>
      <w:r w:rsidR="00877251">
        <w:rPr>
          <w:rFonts w:ascii="Times New Roman" w:hAnsi="Times New Roman"/>
          <w:bCs/>
          <w:i w:val="0"/>
          <w:iCs/>
          <w:szCs w:val="28"/>
        </w:rPr>
        <w:t>»</w:t>
      </w:r>
      <w:r w:rsidR="00ED69AB" w:rsidRPr="00ED69AB">
        <w:rPr>
          <w:rFonts w:ascii="Times New Roman" w:hAnsi="Times New Roman"/>
          <w:bCs/>
          <w:i w:val="0"/>
          <w:iCs/>
          <w:szCs w:val="28"/>
        </w:rPr>
        <w:t>;</w:t>
      </w:r>
    </w:p>
    <w:p w14:paraId="32F661CE" w14:textId="1ED25D9B" w:rsidR="00877251" w:rsidRPr="00ED69AB" w:rsidRDefault="00877251" w:rsidP="00AA51A9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>в) почта не должна быть пустой</w:t>
      </w:r>
      <w:r w:rsidR="00ED69AB" w:rsidRPr="00ED69AB">
        <w:rPr>
          <w:rFonts w:ascii="Times New Roman" w:hAnsi="Times New Roman"/>
          <w:bCs/>
          <w:i w:val="0"/>
          <w:iCs/>
          <w:szCs w:val="28"/>
        </w:rPr>
        <w:t>.</w:t>
      </w:r>
    </w:p>
    <w:p w14:paraId="12927FE0" w14:textId="692A3E52" w:rsidR="00877251" w:rsidRDefault="00877251" w:rsidP="00AA51A9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>Для пароля:</w:t>
      </w:r>
    </w:p>
    <w:p w14:paraId="48C2830C" w14:textId="1BA69363" w:rsidR="00877251" w:rsidRPr="00ED69AB" w:rsidRDefault="00877251" w:rsidP="00AA51A9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>а</w:t>
      </w:r>
      <w:r w:rsidRPr="00877251">
        <w:rPr>
          <w:rFonts w:ascii="Times New Roman" w:hAnsi="Times New Roman"/>
          <w:bCs/>
          <w:i w:val="0"/>
          <w:iCs/>
          <w:szCs w:val="28"/>
        </w:rPr>
        <w:t>)</w:t>
      </w:r>
      <w:r>
        <w:rPr>
          <w:rFonts w:ascii="Times New Roman" w:hAnsi="Times New Roman"/>
          <w:bCs/>
          <w:i w:val="0"/>
          <w:iCs/>
          <w:szCs w:val="28"/>
        </w:rPr>
        <w:t xml:space="preserve"> количество символов должно быть больше 8</w:t>
      </w:r>
      <w:r w:rsidR="00ED69AB" w:rsidRPr="00ED69AB">
        <w:rPr>
          <w:rFonts w:ascii="Times New Roman" w:hAnsi="Times New Roman"/>
          <w:bCs/>
          <w:i w:val="0"/>
          <w:iCs/>
          <w:szCs w:val="28"/>
        </w:rPr>
        <w:t>;</w:t>
      </w:r>
    </w:p>
    <w:p w14:paraId="14A5C8BA" w14:textId="015195D8" w:rsidR="00877251" w:rsidRPr="00ED69AB" w:rsidRDefault="00877251" w:rsidP="00AA51A9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>б) пароль не должен быть пустым</w:t>
      </w:r>
      <w:r w:rsidR="00ED69AB" w:rsidRPr="00ED69AB">
        <w:rPr>
          <w:rFonts w:ascii="Times New Roman" w:hAnsi="Times New Roman"/>
          <w:bCs/>
          <w:i w:val="0"/>
          <w:iCs/>
          <w:szCs w:val="28"/>
        </w:rPr>
        <w:t>.</w:t>
      </w:r>
    </w:p>
    <w:p w14:paraId="50C7983A" w14:textId="402A1806" w:rsidR="00877251" w:rsidRPr="00877251" w:rsidRDefault="00877251" w:rsidP="00AA51A9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Переходим в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Kotlin</w:t>
      </w:r>
      <w:r w:rsidRPr="00877251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файл и принимаем функции из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Validator</w:t>
      </w:r>
      <w:r w:rsidRPr="00877251">
        <w:rPr>
          <w:rFonts w:ascii="Times New Roman" w:hAnsi="Times New Roman"/>
          <w:bCs/>
          <w:i w:val="0"/>
          <w:iCs/>
          <w:szCs w:val="28"/>
        </w:rPr>
        <w:t>.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kt</w:t>
      </w:r>
      <w:r w:rsidRPr="00877251">
        <w:rPr>
          <w:rFonts w:ascii="Times New Roman" w:hAnsi="Times New Roman"/>
          <w:bCs/>
          <w:i w:val="0"/>
          <w:iCs/>
          <w:szCs w:val="28"/>
        </w:rPr>
        <w:t xml:space="preserve">. </w:t>
      </w:r>
      <w:r>
        <w:rPr>
          <w:rFonts w:ascii="Times New Roman" w:hAnsi="Times New Roman"/>
          <w:bCs/>
          <w:i w:val="0"/>
          <w:iCs/>
          <w:szCs w:val="28"/>
        </w:rPr>
        <w:t>Для отображения ошибок используем команду</w:t>
      </w:r>
      <w:r w:rsidRPr="00877251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error</w:t>
      </w:r>
      <w:r w:rsidRPr="00877251">
        <w:rPr>
          <w:rFonts w:ascii="Times New Roman" w:hAnsi="Times New Roman"/>
          <w:bCs/>
          <w:i w:val="0"/>
          <w:iCs/>
          <w:szCs w:val="28"/>
        </w:rPr>
        <w:t xml:space="preserve">. </w:t>
      </w:r>
      <w:r>
        <w:rPr>
          <w:rFonts w:ascii="Times New Roman" w:hAnsi="Times New Roman"/>
          <w:bCs/>
          <w:i w:val="0"/>
          <w:iCs/>
          <w:szCs w:val="28"/>
        </w:rPr>
        <w:t xml:space="preserve">Если ошибки отсутствуют, переходим на Главный экран при помощи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Intent</w:t>
      </w:r>
      <w:r w:rsidRPr="00877251">
        <w:rPr>
          <w:rFonts w:ascii="Times New Roman" w:hAnsi="Times New Roman"/>
          <w:bCs/>
          <w:i w:val="0"/>
          <w:iCs/>
          <w:szCs w:val="28"/>
        </w:rPr>
        <w:t>.</w:t>
      </w:r>
      <w:r>
        <w:rPr>
          <w:rFonts w:ascii="Times New Roman" w:hAnsi="Times New Roman"/>
          <w:bCs/>
          <w:i w:val="0"/>
          <w:iCs/>
          <w:szCs w:val="28"/>
        </w:rPr>
        <w:t xml:space="preserve"> </w:t>
      </w:r>
      <w:r w:rsidRPr="00877251">
        <w:rPr>
          <w:rFonts w:ascii="Times New Roman" w:hAnsi="Times New Roman"/>
          <w:bCs/>
          <w:i w:val="0"/>
          <w:iCs/>
          <w:szCs w:val="28"/>
        </w:rPr>
        <w:t xml:space="preserve"> </w:t>
      </w:r>
    </w:p>
    <w:p w14:paraId="1938A70A" w14:textId="7F31BB52" w:rsidR="00AA51A9" w:rsidRPr="00AA51A9" w:rsidRDefault="00AA51A9" w:rsidP="00AA51A9">
      <w:pPr>
        <w:spacing w:line="360" w:lineRule="auto"/>
        <w:ind w:firstLine="709"/>
        <w:rPr>
          <w:rFonts w:ascii="Times New Roman" w:hAnsi="Times New Roman"/>
          <w:b/>
          <w:bCs/>
          <w:i w:val="0"/>
          <w:iCs/>
          <w:color w:val="000000"/>
          <w:szCs w:val="28"/>
        </w:rPr>
      </w:pPr>
      <w:r w:rsidRPr="009B58A4">
        <w:rPr>
          <w:rFonts w:ascii="Times New Roman" w:hAnsi="Times New Roman"/>
          <w:i w:val="0"/>
          <w:color w:val="000000"/>
        </w:rPr>
        <w:t xml:space="preserve">Выполненная работа представлена в приложении </w:t>
      </w:r>
      <w:r>
        <w:rPr>
          <w:rFonts w:ascii="Times New Roman" w:hAnsi="Times New Roman"/>
          <w:i w:val="0"/>
          <w:color w:val="000000"/>
        </w:rPr>
        <w:t>Е</w:t>
      </w:r>
      <w:r w:rsidRPr="009B58A4">
        <w:rPr>
          <w:rFonts w:ascii="Times New Roman" w:hAnsi="Times New Roman"/>
          <w:i w:val="0"/>
          <w:color w:val="000000"/>
        </w:rPr>
        <w:t xml:space="preserve">, рисунок </w:t>
      </w:r>
      <w:r w:rsidR="00502802">
        <w:rPr>
          <w:rFonts w:ascii="Times New Roman" w:hAnsi="Times New Roman"/>
          <w:i w:val="0"/>
          <w:color w:val="000000"/>
        </w:rPr>
        <w:t>Е.3</w:t>
      </w:r>
      <w:r w:rsidR="00CB6668">
        <w:rPr>
          <w:rFonts w:ascii="Times New Roman" w:hAnsi="Times New Roman"/>
          <w:i w:val="0"/>
          <w:color w:val="000000"/>
        </w:rPr>
        <w:t>.</w:t>
      </w:r>
    </w:p>
    <w:p w14:paraId="1C45ED40" w14:textId="77777777" w:rsidR="00AA51A9" w:rsidRDefault="00AA51A9" w:rsidP="004E798F">
      <w:pPr>
        <w:spacing w:line="360" w:lineRule="auto"/>
        <w:ind w:firstLine="709"/>
        <w:contextualSpacing/>
        <w:rPr>
          <w:rFonts w:ascii="Times New Roman" w:hAnsi="Times New Roman"/>
          <w:bCs/>
          <w:i w:val="0"/>
          <w:iCs/>
          <w:szCs w:val="28"/>
        </w:rPr>
      </w:pPr>
    </w:p>
    <w:p w14:paraId="2F8C75FF" w14:textId="77777777" w:rsidR="004E798F" w:rsidRDefault="004E798F" w:rsidP="004E798F">
      <w:pPr>
        <w:pStyle w:val="a8"/>
        <w:shd w:val="clear" w:color="auto" w:fill="FFFFFF"/>
        <w:spacing w:line="360" w:lineRule="auto"/>
        <w:rPr>
          <w:rFonts w:ascii="Times New Roman" w:hAnsi="Times New Roman"/>
          <w:i w:val="0"/>
          <w:color w:val="000000"/>
        </w:rPr>
      </w:pPr>
    </w:p>
    <w:p w14:paraId="77B3442F" w14:textId="77777777" w:rsidR="004E798F" w:rsidRPr="00D05447" w:rsidRDefault="004E798F" w:rsidP="00250CF8">
      <w:pPr>
        <w:pStyle w:val="vscom-hero-boxes-text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32"/>
          <w:szCs w:val="28"/>
        </w:rPr>
      </w:pPr>
    </w:p>
    <w:p w14:paraId="070AF73C" w14:textId="77777777" w:rsidR="00250CF8" w:rsidRDefault="00250CF8" w:rsidP="004070EF">
      <w:pPr>
        <w:pStyle w:val="a8"/>
        <w:shd w:val="clear" w:color="auto" w:fill="FFFFFF"/>
        <w:spacing w:line="360" w:lineRule="auto"/>
        <w:rPr>
          <w:rFonts w:ascii="Times New Roman" w:hAnsi="Times New Roman"/>
          <w:b/>
          <w:bCs/>
          <w:i w:val="0"/>
          <w:color w:val="000000" w:themeColor="text1"/>
        </w:rPr>
      </w:pPr>
    </w:p>
    <w:p w14:paraId="64F22CD2" w14:textId="39AE6B33" w:rsidR="00DE2BF5" w:rsidRDefault="00DE2BF5" w:rsidP="004070EF">
      <w:pPr>
        <w:pStyle w:val="a8"/>
        <w:shd w:val="clear" w:color="auto" w:fill="FFFFFF"/>
        <w:spacing w:line="360" w:lineRule="auto"/>
        <w:rPr>
          <w:rFonts w:ascii="Times New Roman" w:hAnsi="Times New Roman"/>
          <w:b/>
          <w:bCs/>
          <w:i w:val="0"/>
          <w:color w:val="000000" w:themeColor="text1"/>
        </w:rPr>
      </w:pPr>
    </w:p>
    <w:p w14:paraId="7C2099B4" w14:textId="77777777" w:rsidR="003221D2" w:rsidRDefault="003221D2">
      <w:pPr>
        <w:jc w:val="left"/>
        <w:rPr>
          <w:rFonts w:ascii="Times New Roman" w:hAnsi="Times New Roman"/>
          <w:b/>
          <w:bCs/>
          <w:i w:val="0"/>
          <w:iCs/>
          <w:color w:val="000000"/>
        </w:rPr>
      </w:pPr>
      <w:r>
        <w:rPr>
          <w:rFonts w:ascii="Times New Roman" w:hAnsi="Times New Roman"/>
          <w:b/>
          <w:bCs/>
          <w:i w:val="0"/>
          <w:iCs/>
          <w:color w:val="000000"/>
        </w:rPr>
        <w:br w:type="page"/>
      </w:r>
    </w:p>
    <w:p w14:paraId="35F4015A" w14:textId="5D3315F3" w:rsidR="00AA51A9" w:rsidRDefault="00AA51A9" w:rsidP="00AA51A9">
      <w:pPr>
        <w:spacing w:line="360" w:lineRule="auto"/>
        <w:ind w:firstLine="709"/>
        <w:rPr>
          <w:rFonts w:ascii="Times New Roman" w:hAnsi="Times New Roman"/>
          <w:b/>
          <w:i w:val="0"/>
          <w:color w:val="000000" w:themeColor="text1"/>
        </w:rPr>
      </w:pPr>
      <w:r w:rsidRPr="00AA51A9">
        <w:rPr>
          <w:rFonts w:ascii="Times New Roman" w:hAnsi="Times New Roman"/>
          <w:b/>
          <w:bCs/>
          <w:i w:val="0"/>
          <w:iCs/>
          <w:color w:val="000000"/>
        </w:rPr>
        <w:t>12</w:t>
      </w:r>
      <w:r w:rsidR="00411096">
        <w:rPr>
          <w:rFonts w:ascii="Times New Roman" w:hAnsi="Times New Roman"/>
          <w:b/>
          <w:bCs/>
          <w:i w:val="0"/>
          <w:iCs/>
          <w:color w:val="000000"/>
        </w:rPr>
        <w:t xml:space="preserve"> </w:t>
      </w:r>
      <w:r w:rsidR="00164D9B">
        <w:rPr>
          <w:rFonts w:ascii="Times New Roman" w:hAnsi="Times New Roman"/>
          <w:b/>
          <w:i w:val="0"/>
          <w:color w:val="000000" w:themeColor="text1"/>
          <w:szCs w:val="28"/>
        </w:rPr>
        <w:t xml:space="preserve">День 10. </w:t>
      </w:r>
      <w:r w:rsidR="00B930B5" w:rsidRPr="00411096">
        <w:rPr>
          <w:rFonts w:ascii="Times New Roman" w:hAnsi="Times New Roman"/>
          <w:b/>
          <w:i w:val="0"/>
          <w:color w:val="000000" w:themeColor="text1"/>
        </w:rPr>
        <w:t>Верстка экрана «Регистрация» и добавление логики</w:t>
      </w:r>
    </w:p>
    <w:p w14:paraId="244EF817" w14:textId="77777777" w:rsidR="00990537" w:rsidRDefault="00990537" w:rsidP="00AA51A9">
      <w:pPr>
        <w:spacing w:line="360" w:lineRule="auto"/>
        <w:ind w:firstLine="709"/>
        <w:rPr>
          <w:rFonts w:ascii="Times New Roman" w:eastAsia="Calibri" w:hAnsi="Times New Roman"/>
          <w:b/>
          <w:bCs/>
          <w:iCs/>
          <w:color w:val="000000"/>
          <w:szCs w:val="28"/>
          <w:lang w:eastAsia="en-US"/>
        </w:rPr>
      </w:pPr>
    </w:p>
    <w:p w14:paraId="39934A99" w14:textId="23B503B5" w:rsidR="00990537" w:rsidRPr="0018509F" w:rsidRDefault="00990537" w:rsidP="00990537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>Создаем нов</w:t>
      </w:r>
      <w:r w:rsidR="00CB6668">
        <w:rPr>
          <w:rFonts w:ascii="Times New Roman" w:hAnsi="Times New Roman"/>
          <w:bCs/>
          <w:i w:val="0"/>
          <w:iCs/>
          <w:szCs w:val="28"/>
        </w:rPr>
        <w:t>ое</w:t>
      </w:r>
      <w:r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Activity</w:t>
      </w:r>
      <w:r w:rsidRPr="009870E1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под названием «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RegisterActivity</w:t>
      </w:r>
      <w:r>
        <w:rPr>
          <w:rFonts w:ascii="Times New Roman" w:hAnsi="Times New Roman"/>
          <w:bCs/>
          <w:i w:val="0"/>
          <w:iCs/>
          <w:szCs w:val="28"/>
        </w:rPr>
        <w:t xml:space="preserve">» и переходим в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9870E1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файл, который создался автоматически.</w:t>
      </w:r>
    </w:p>
    <w:p w14:paraId="62A1B3AF" w14:textId="10B2AB04" w:rsidR="00990537" w:rsidRDefault="00990537" w:rsidP="00990537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  <w:lang w:val="en-US"/>
        </w:rPr>
      </w:pPr>
      <w:r>
        <w:rPr>
          <w:rFonts w:ascii="Times New Roman" w:hAnsi="Times New Roman"/>
          <w:bCs/>
          <w:i w:val="0"/>
          <w:iCs/>
          <w:szCs w:val="28"/>
        </w:rPr>
        <w:t>В</w:t>
      </w:r>
      <w:r w:rsidRPr="00717080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717080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файл</w:t>
      </w:r>
      <w:r w:rsidRPr="00717080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добавим</w:t>
      </w:r>
      <w:r w:rsidRPr="00717080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7</w:t>
      </w:r>
      <w:r w:rsidRPr="00717080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TextView</w:t>
      </w:r>
      <w:r w:rsidRPr="00717080">
        <w:rPr>
          <w:rFonts w:ascii="Times New Roman" w:hAnsi="Times New Roman"/>
          <w:bCs/>
          <w:i w:val="0"/>
          <w:iCs/>
          <w:szCs w:val="28"/>
          <w:lang w:val="en-US"/>
        </w:rPr>
        <w:t xml:space="preserve">,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4</w:t>
      </w:r>
      <w:r w:rsidRPr="00717080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TextInputEditText</w:t>
      </w:r>
      <w:r w:rsidRPr="00717080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 w:rsidRPr="00717080">
        <w:rPr>
          <w:rFonts w:ascii="Times New Roman" w:hAnsi="Times New Roman"/>
          <w:bCs/>
          <w:i w:val="0"/>
          <w:iCs/>
          <w:szCs w:val="28"/>
        </w:rPr>
        <w:t>и</w:t>
      </w:r>
      <w:r w:rsidRPr="00717080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MaterialButton.</w:t>
      </w:r>
    </w:p>
    <w:p w14:paraId="7E0289A3" w14:textId="472FC9A3" w:rsidR="00AA51A9" w:rsidRPr="00990537" w:rsidRDefault="00990537" w:rsidP="00990537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>Располагаем элементы согласно макету.</w:t>
      </w:r>
    </w:p>
    <w:p w14:paraId="2D323912" w14:textId="4EB73417" w:rsidR="00877251" w:rsidRDefault="00EA68E4" w:rsidP="00877251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Переходим в </w:t>
      </w:r>
      <w:r w:rsidR="00877251">
        <w:rPr>
          <w:rFonts w:ascii="Times New Roman" w:hAnsi="Times New Roman"/>
          <w:bCs/>
          <w:i w:val="0"/>
          <w:iCs/>
          <w:szCs w:val="28"/>
        </w:rPr>
        <w:t xml:space="preserve">класс </w:t>
      </w:r>
      <w:r w:rsidR="00877251">
        <w:rPr>
          <w:rFonts w:ascii="Times New Roman" w:hAnsi="Times New Roman"/>
          <w:bCs/>
          <w:i w:val="0"/>
          <w:iCs/>
          <w:szCs w:val="28"/>
          <w:lang w:val="en-US"/>
        </w:rPr>
        <w:t>Validator</w:t>
      </w:r>
      <w:r>
        <w:rPr>
          <w:rFonts w:ascii="Times New Roman" w:hAnsi="Times New Roman"/>
          <w:bCs/>
          <w:i w:val="0"/>
          <w:iCs/>
          <w:szCs w:val="28"/>
        </w:rPr>
        <w:t>. К имеющим функциям добавляем проверку имени пользователя и номера телефона.</w:t>
      </w:r>
    </w:p>
    <w:p w14:paraId="7AC43AA2" w14:textId="7CB69578" w:rsidR="00877251" w:rsidRDefault="00877251" w:rsidP="00877251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Для </w:t>
      </w:r>
      <w:r w:rsidR="00EA68E4">
        <w:rPr>
          <w:rFonts w:ascii="Times New Roman" w:hAnsi="Times New Roman"/>
          <w:bCs/>
          <w:i w:val="0"/>
          <w:iCs/>
          <w:szCs w:val="28"/>
        </w:rPr>
        <w:t>имени пользователя</w:t>
      </w:r>
      <w:r>
        <w:rPr>
          <w:rFonts w:ascii="Times New Roman" w:hAnsi="Times New Roman"/>
          <w:bCs/>
          <w:i w:val="0"/>
          <w:iCs/>
          <w:szCs w:val="28"/>
        </w:rPr>
        <w:t>:</w:t>
      </w:r>
    </w:p>
    <w:p w14:paraId="550A438C" w14:textId="02321478" w:rsidR="00877251" w:rsidRPr="00ED69AB" w:rsidRDefault="00877251" w:rsidP="00877251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а) количество символов должно быть больше </w:t>
      </w:r>
      <w:r w:rsidR="00EA68E4">
        <w:rPr>
          <w:rFonts w:ascii="Times New Roman" w:hAnsi="Times New Roman"/>
          <w:bCs/>
          <w:i w:val="0"/>
          <w:iCs/>
          <w:szCs w:val="28"/>
        </w:rPr>
        <w:t>4</w:t>
      </w:r>
      <w:r w:rsidR="00ED69AB" w:rsidRPr="00ED69AB">
        <w:rPr>
          <w:rFonts w:ascii="Times New Roman" w:hAnsi="Times New Roman"/>
          <w:bCs/>
          <w:i w:val="0"/>
          <w:iCs/>
          <w:szCs w:val="28"/>
        </w:rPr>
        <w:t>;</w:t>
      </w:r>
    </w:p>
    <w:p w14:paraId="05CE44E1" w14:textId="528E3EA1" w:rsidR="00877251" w:rsidRPr="00ED69AB" w:rsidRDefault="00877251" w:rsidP="00877251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б) </w:t>
      </w:r>
      <w:r w:rsidR="00EA68E4">
        <w:rPr>
          <w:rFonts w:ascii="Times New Roman" w:hAnsi="Times New Roman"/>
          <w:bCs/>
          <w:i w:val="0"/>
          <w:iCs/>
          <w:szCs w:val="28"/>
        </w:rPr>
        <w:t>имя пользователя не должно быть пустым</w:t>
      </w:r>
      <w:r w:rsidR="00ED69AB">
        <w:rPr>
          <w:rFonts w:ascii="Times New Roman" w:hAnsi="Times New Roman"/>
          <w:bCs/>
          <w:i w:val="0"/>
          <w:iCs/>
          <w:szCs w:val="28"/>
        </w:rPr>
        <w:t>.</w:t>
      </w:r>
    </w:p>
    <w:p w14:paraId="70EFFEAD" w14:textId="3697F5EF" w:rsidR="00877251" w:rsidRDefault="00877251" w:rsidP="00877251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Для </w:t>
      </w:r>
      <w:r w:rsidR="00EA68E4">
        <w:rPr>
          <w:rFonts w:ascii="Times New Roman" w:hAnsi="Times New Roman"/>
          <w:bCs/>
          <w:i w:val="0"/>
          <w:iCs/>
          <w:szCs w:val="28"/>
        </w:rPr>
        <w:t>номера телефона</w:t>
      </w:r>
      <w:r>
        <w:rPr>
          <w:rFonts w:ascii="Times New Roman" w:hAnsi="Times New Roman"/>
          <w:bCs/>
          <w:i w:val="0"/>
          <w:iCs/>
          <w:szCs w:val="28"/>
        </w:rPr>
        <w:t>:</w:t>
      </w:r>
    </w:p>
    <w:p w14:paraId="420A323A" w14:textId="395F9FA7" w:rsidR="00877251" w:rsidRPr="00ED69AB" w:rsidRDefault="00877251" w:rsidP="00877251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>а</w:t>
      </w:r>
      <w:r w:rsidRPr="00877251">
        <w:rPr>
          <w:rFonts w:ascii="Times New Roman" w:hAnsi="Times New Roman"/>
          <w:bCs/>
          <w:i w:val="0"/>
          <w:iCs/>
          <w:szCs w:val="28"/>
        </w:rPr>
        <w:t>)</w:t>
      </w:r>
      <w:r>
        <w:rPr>
          <w:rFonts w:ascii="Times New Roman" w:hAnsi="Times New Roman"/>
          <w:bCs/>
          <w:i w:val="0"/>
          <w:iCs/>
          <w:szCs w:val="28"/>
        </w:rPr>
        <w:t xml:space="preserve"> количество символов должно быть больше </w:t>
      </w:r>
      <w:r w:rsidR="00EA68E4">
        <w:rPr>
          <w:rFonts w:ascii="Times New Roman" w:hAnsi="Times New Roman"/>
          <w:bCs/>
          <w:i w:val="0"/>
          <w:iCs/>
          <w:szCs w:val="28"/>
        </w:rPr>
        <w:t>10</w:t>
      </w:r>
      <w:r w:rsidR="00ED69AB" w:rsidRPr="00ED69AB">
        <w:rPr>
          <w:rFonts w:ascii="Times New Roman" w:hAnsi="Times New Roman"/>
          <w:bCs/>
          <w:i w:val="0"/>
          <w:iCs/>
          <w:szCs w:val="28"/>
        </w:rPr>
        <w:t>;</w:t>
      </w:r>
    </w:p>
    <w:p w14:paraId="1C35ACD2" w14:textId="03F93231" w:rsidR="00877251" w:rsidRPr="00ED69AB" w:rsidRDefault="00877251" w:rsidP="00877251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б) </w:t>
      </w:r>
      <w:r w:rsidR="00EA68E4">
        <w:rPr>
          <w:rFonts w:ascii="Times New Roman" w:hAnsi="Times New Roman"/>
          <w:bCs/>
          <w:i w:val="0"/>
          <w:iCs/>
          <w:szCs w:val="28"/>
        </w:rPr>
        <w:t>номер телефона</w:t>
      </w:r>
      <w:r>
        <w:rPr>
          <w:rFonts w:ascii="Times New Roman" w:hAnsi="Times New Roman"/>
          <w:bCs/>
          <w:i w:val="0"/>
          <w:iCs/>
          <w:szCs w:val="28"/>
        </w:rPr>
        <w:t xml:space="preserve"> не должен быть пустым</w:t>
      </w:r>
      <w:r w:rsidR="00ED69AB" w:rsidRPr="00ED69AB">
        <w:rPr>
          <w:rFonts w:ascii="Times New Roman" w:hAnsi="Times New Roman"/>
          <w:bCs/>
          <w:i w:val="0"/>
          <w:iCs/>
          <w:szCs w:val="28"/>
        </w:rPr>
        <w:t>.</w:t>
      </w:r>
    </w:p>
    <w:p w14:paraId="31321CDC" w14:textId="2AD95C5B" w:rsidR="00F13097" w:rsidRPr="00EA68E4" w:rsidRDefault="00877251" w:rsidP="00EA68E4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Переходим в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Kotlin</w:t>
      </w:r>
      <w:r w:rsidRPr="00877251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файл и принимаем функции из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Validator</w:t>
      </w:r>
      <w:r w:rsidRPr="00877251">
        <w:rPr>
          <w:rFonts w:ascii="Times New Roman" w:hAnsi="Times New Roman"/>
          <w:bCs/>
          <w:i w:val="0"/>
          <w:iCs/>
          <w:szCs w:val="28"/>
        </w:rPr>
        <w:t>.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kt</w:t>
      </w:r>
      <w:r w:rsidRPr="00877251">
        <w:rPr>
          <w:rFonts w:ascii="Times New Roman" w:hAnsi="Times New Roman"/>
          <w:bCs/>
          <w:i w:val="0"/>
          <w:iCs/>
          <w:szCs w:val="28"/>
        </w:rPr>
        <w:t>.</w:t>
      </w:r>
      <w:r w:rsidR="00EA68E4">
        <w:rPr>
          <w:rFonts w:ascii="Times New Roman" w:hAnsi="Times New Roman"/>
          <w:bCs/>
          <w:i w:val="0"/>
          <w:iCs/>
          <w:szCs w:val="28"/>
        </w:rPr>
        <w:t xml:space="preserve"> Также используем функции для проверки почты и пароля.</w:t>
      </w:r>
      <w:r w:rsidRPr="00877251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Для отображения ошибок используем команду</w:t>
      </w:r>
      <w:r w:rsidRPr="00877251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error</w:t>
      </w:r>
      <w:r w:rsidRPr="00877251">
        <w:rPr>
          <w:rFonts w:ascii="Times New Roman" w:hAnsi="Times New Roman"/>
          <w:bCs/>
          <w:i w:val="0"/>
          <w:iCs/>
          <w:szCs w:val="28"/>
        </w:rPr>
        <w:t xml:space="preserve">. </w:t>
      </w:r>
      <w:r>
        <w:rPr>
          <w:rFonts w:ascii="Times New Roman" w:hAnsi="Times New Roman"/>
          <w:bCs/>
          <w:i w:val="0"/>
          <w:iCs/>
          <w:szCs w:val="28"/>
        </w:rPr>
        <w:t xml:space="preserve">Если ошибки отсутствуют, переходим на Главный экран при помощи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Intent</w:t>
      </w:r>
      <w:r w:rsidRPr="00877251">
        <w:rPr>
          <w:rFonts w:ascii="Times New Roman" w:hAnsi="Times New Roman"/>
          <w:bCs/>
          <w:i w:val="0"/>
          <w:iCs/>
          <w:szCs w:val="28"/>
        </w:rPr>
        <w:t>.</w:t>
      </w:r>
      <w:r>
        <w:rPr>
          <w:rFonts w:ascii="Times New Roman" w:hAnsi="Times New Roman"/>
          <w:bCs/>
          <w:i w:val="0"/>
          <w:iCs/>
          <w:szCs w:val="28"/>
        </w:rPr>
        <w:t xml:space="preserve"> </w:t>
      </w:r>
      <w:r w:rsidRPr="00877251">
        <w:rPr>
          <w:rFonts w:ascii="Times New Roman" w:hAnsi="Times New Roman"/>
          <w:bCs/>
          <w:i w:val="0"/>
          <w:iCs/>
          <w:szCs w:val="28"/>
        </w:rPr>
        <w:t xml:space="preserve"> </w:t>
      </w:r>
    </w:p>
    <w:p w14:paraId="10FA0F07" w14:textId="31EC388B" w:rsidR="001E6A60" w:rsidRPr="00AA51A9" w:rsidRDefault="001E6A60" w:rsidP="001E6A60">
      <w:pPr>
        <w:spacing w:line="360" w:lineRule="auto"/>
        <w:ind w:firstLine="709"/>
        <w:rPr>
          <w:rFonts w:ascii="Times New Roman" w:hAnsi="Times New Roman"/>
          <w:b/>
          <w:bCs/>
          <w:i w:val="0"/>
          <w:iCs/>
          <w:color w:val="000000"/>
          <w:szCs w:val="28"/>
        </w:rPr>
      </w:pPr>
      <w:r w:rsidRPr="009B58A4">
        <w:rPr>
          <w:rFonts w:ascii="Times New Roman" w:hAnsi="Times New Roman"/>
          <w:i w:val="0"/>
          <w:color w:val="000000"/>
        </w:rPr>
        <w:t xml:space="preserve">Выполненная работа представлена в приложении </w:t>
      </w:r>
      <w:r>
        <w:rPr>
          <w:rFonts w:ascii="Times New Roman" w:hAnsi="Times New Roman"/>
          <w:i w:val="0"/>
          <w:color w:val="000000"/>
        </w:rPr>
        <w:t>Е</w:t>
      </w:r>
      <w:r w:rsidRPr="009B58A4">
        <w:rPr>
          <w:rFonts w:ascii="Times New Roman" w:hAnsi="Times New Roman"/>
          <w:i w:val="0"/>
          <w:color w:val="000000"/>
        </w:rPr>
        <w:t xml:space="preserve">, рисунок </w:t>
      </w:r>
      <w:r w:rsidR="00502802">
        <w:rPr>
          <w:rFonts w:ascii="Times New Roman" w:hAnsi="Times New Roman"/>
          <w:i w:val="0"/>
          <w:color w:val="000000"/>
        </w:rPr>
        <w:t>Е.4</w:t>
      </w:r>
      <w:r w:rsidR="00CB6668">
        <w:rPr>
          <w:rFonts w:ascii="Times New Roman" w:hAnsi="Times New Roman"/>
          <w:i w:val="0"/>
          <w:color w:val="000000"/>
        </w:rPr>
        <w:t>.</w:t>
      </w:r>
    </w:p>
    <w:p w14:paraId="641F37BD" w14:textId="77777777" w:rsidR="001E6A60" w:rsidRDefault="001E6A60" w:rsidP="001E6A60">
      <w:pPr>
        <w:spacing w:line="360" w:lineRule="auto"/>
        <w:ind w:firstLine="709"/>
        <w:contextualSpacing/>
        <w:rPr>
          <w:rFonts w:ascii="Times New Roman" w:hAnsi="Times New Roman"/>
          <w:bCs/>
          <w:i w:val="0"/>
          <w:iCs/>
          <w:szCs w:val="28"/>
        </w:rPr>
      </w:pPr>
    </w:p>
    <w:p w14:paraId="153A8E3F" w14:textId="77777777" w:rsidR="003221D2" w:rsidRDefault="003221D2">
      <w:pPr>
        <w:jc w:val="left"/>
        <w:rPr>
          <w:rFonts w:ascii="Times New Roman" w:hAnsi="Times New Roman"/>
          <w:b/>
          <w:bCs/>
          <w:i w:val="0"/>
          <w:iCs/>
          <w:color w:val="000000"/>
        </w:rPr>
      </w:pPr>
      <w:r>
        <w:rPr>
          <w:rFonts w:ascii="Times New Roman" w:hAnsi="Times New Roman"/>
          <w:b/>
          <w:bCs/>
          <w:i w:val="0"/>
          <w:iCs/>
          <w:color w:val="000000"/>
        </w:rPr>
        <w:br w:type="page"/>
      </w:r>
    </w:p>
    <w:p w14:paraId="248E0CED" w14:textId="60A833B5" w:rsidR="001E6A60" w:rsidRDefault="001E6A60" w:rsidP="001E6A60">
      <w:pPr>
        <w:spacing w:line="360" w:lineRule="auto"/>
        <w:ind w:firstLine="709"/>
        <w:rPr>
          <w:rFonts w:ascii="Times New Roman" w:eastAsia="Calibri" w:hAnsi="Times New Roman"/>
          <w:b/>
          <w:bCs/>
          <w:iCs/>
          <w:color w:val="000000"/>
          <w:szCs w:val="28"/>
          <w:lang w:eastAsia="en-US"/>
        </w:rPr>
      </w:pPr>
      <w:r w:rsidRPr="001E6A60">
        <w:rPr>
          <w:rFonts w:ascii="Times New Roman" w:hAnsi="Times New Roman"/>
          <w:b/>
          <w:bCs/>
          <w:i w:val="0"/>
          <w:iCs/>
          <w:color w:val="000000"/>
        </w:rPr>
        <w:t xml:space="preserve">13 </w:t>
      </w:r>
      <w:r w:rsidR="00164D9B">
        <w:rPr>
          <w:rFonts w:ascii="Times New Roman" w:hAnsi="Times New Roman"/>
          <w:b/>
          <w:i w:val="0"/>
          <w:color w:val="000000" w:themeColor="text1"/>
          <w:szCs w:val="28"/>
        </w:rPr>
        <w:t xml:space="preserve">День 11. </w:t>
      </w:r>
      <w:r w:rsidR="00B930B5" w:rsidRPr="00411096">
        <w:rPr>
          <w:rFonts w:ascii="Times New Roman" w:hAnsi="Times New Roman"/>
          <w:b/>
          <w:i w:val="0"/>
          <w:color w:val="000000" w:themeColor="text1"/>
        </w:rPr>
        <w:t>Верстка экрана «Главная» и добавление логики</w:t>
      </w:r>
    </w:p>
    <w:p w14:paraId="22781BF1" w14:textId="74D4C424" w:rsidR="001E6A60" w:rsidRDefault="001E6A60" w:rsidP="001E6A60">
      <w:pPr>
        <w:spacing w:line="360" w:lineRule="auto"/>
        <w:ind w:firstLine="709"/>
        <w:rPr>
          <w:rFonts w:ascii="Times New Roman" w:eastAsia="Calibri" w:hAnsi="Times New Roman"/>
          <w:b/>
          <w:bCs/>
          <w:iCs/>
          <w:color w:val="000000"/>
          <w:szCs w:val="28"/>
          <w:lang w:eastAsia="en-US"/>
        </w:rPr>
      </w:pPr>
    </w:p>
    <w:p w14:paraId="4496512A" w14:textId="5DB573E1" w:rsidR="00EA68E4" w:rsidRDefault="00EA68E4" w:rsidP="00EA68E4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Создаем новый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Fragment</w:t>
      </w:r>
      <w:r w:rsidRPr="009870E1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под названием «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HomeFragment</w:t>
      </w:r>
      <w:r>
        <w:rPr>
          <w:rFonts w:ascii="Times New Roman" w:hAnsi="Times New Roman"/>
          <w:bCs/>
          <w:i w:val="0"/>
          <w:iCs/>
          <w:szCs w:val="28"/>
        </w:rPr>
        <w:t xml:space="preserve">» и переходим в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9870E1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файл, который создался автоматически.</w:t>
      </w:r>
    </w:p>
    <w:p w14:paraId="6AC0E1C7" w14:textId="62A3FC1D" w:rsidR="00A6420B" w:rsidRDefault="00A6420B" w:rsidP="00EA68E4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  <w:lang w:val="en-US"/>
        </w:rPr>
      </w:pPr>
      <w:r>
        <w:rPr>
          <w:rFonts w:ascii="Times New Roman" w:hAnsi="Times New Roman"/>
          <w:bCs/>
          <w:i w:val="0"/>
          <w:iCs/>
          <w:szCs w:val="28"/>
        </w:rPr>
        <w:t>В</w:t>
      </w:r>
      <w:r w:rsidRPr="00A6420B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A6420B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файл</w:t>
      </w:r>
      <w:r w:rsidRPr="00A6420B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добавим</w:t>
      </w:r>
      <w:r w:rsidRPr="00A6420B">
        <w:rPr>
          <w:rFonts w:ascii="Times New Roman" w:hAnsi="Times New Roman"/>
          <w:bCs/>
          <w:i w:val="0"/>
          <w:iCs/>
          <w:szCs w:val="28"/>
          <w:lang w:val="en-US"/>
        </w:rPr>
        <w:t xml:space="preserve"> 9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TextView</w:t>
      </w:r>
      <w:r w:rsidRPr="00A6420B">
        <w:rPr>
          <w:rFonts w:ascii="Times New Roman" w:hAnsi="Times New Roman"/>
          <w:bCs/>
          <w:i w:val="0"/>
          <w:iCs/>
          <w:szCs w:val="28"/>
          <w:lang w:val="en-US"/>
        </w:rPr>
        <w:t xml:space="preserve">, 3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 xml:space="preserve">MaterialButton, 3 ImageView, TextInputEditText </w:t>
      </w:r>
      <w:r>
        <w:rPr>
          <w:rFonts w:ascii="Times New Roman" w:hAnsi="Times New Roman"/>
          <w:bCs/>
          <w:i w:val="0"/>
          <w:iCs/>
          <w:szCs w:val="28"/>
        </w:rPr>
        <w:t>и</w:t>
      </w:r>
      <w:r w:rsidRPr="00A6420B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RecyclerView.</w:t>
      </w:r>
    </w:p>
    <w:p w14:paraId="089E455D" w14:textId="77777777" w:rsidR="00A6420B" w:rsidRPr="00794A34" w:rsidRDefault="00A6420B" w:rsidP="00A6420B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>Располагаем элементы согласно макету.</w:t>
      </w:r>
    </w:p>
    <w:p w14:paraId="67E4F130" w14:textId="30B81472" w:rsidR="00A6420B" w:rsidRPr="00A6420B" w:rsidRDefault="00A6420B" w:rsidP="00A6420B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Создаем новый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A6420B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файл и верстаем карточку для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RecyclerView</w:t>
      </w:r>
      <w:r w:rsidRPr="00A6420B">
        <w:rPr>
          <w:rFonts w:ascii="Times New Roman" w:hAnsi="Times New Roman"/>
          <w:bCs/>
          <w:i w:val="0"/>
          <w:iCs/>
          <w:szCs w:val="28"/>
        </w:rPr>
        <w:t>.</w:t>
      </w:r>
    </w:p>
    <w:p w14:paraId="4C9EFC4D" w14:textId="6618FE69" w:rsidR="00A6420B" w:rsidRDefault="00A6420B" w:rsidP="00A6420B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>Создаем</w:t>
      </w:r>
      <w:r w:rsidRPr="00A6420B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Adapter</w:t>
      </w:r>
      <w:r w:rsidRPr="00A6420B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для</w:t>
      </w:r>
      <w:r w:rsidRPr="00A6420B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RecyclerView</w:t>
      </w:r>
      <w:r w:rsidRPr="00A6420B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под</w:t>
      </w:r>
      <w:r w:rsidRPr="00A6420B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названием</w:t>
      </w:r>
      <w:r w:rsidRPr="00A6420B">
        <w:rPr>
          <w:rFonts w:ascii="Times New Roman" w:hAnsi="Times New Roman"/>
          <w:bCs/>
          <w:i w:val="0"/>
          <w:iCs/>
          <w:szCs w:val="28"/>
        </w:rPr>
        <w:t xml:space="preserve"> «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HotelsAdapter</w:t>
      </w:r>
      <w:r w:rsidRPr="00A6420B">
        <w:rPr>
          <w:rFonts w:ascii="Times New Roman" w:hAnsi="Times New Roman"/>
          <w:bCs/>
          <w:i w:val="0"/>
          <w:iCs/>
          <w:szCs w:val="28"/>
        </w:rPr>
        <w:t xml:space="preserve">». </w:t>
      </w:r>
      <w:r>
        <w:rPr>
          <w:rFonts w:ascii="Times New Roman" w:hAnsi="Times New Roman"/>
          <w:bCs/>
          <w:i w:val="0"/>
          <w:iCs/>
          <w:szCs w:val="28"/>
        </w:rPr>
        <w:t xml:space="preserve">Добавляем стандартные функции для отображения элементов списка. </w:t>
      </w:r>
    </w:p>
    <w:p w14:paraId="0A41FE0D" w14:textId="607A3850" w:rsidR="00A6420B" w:rsidRPr="00794A34" w:rsidRDefault="00A6420B" w:rsidP="00A6420B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В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Kotlin</w:t>
      </w:r>
      <w:r w:rsidRPr="00457E64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файле создадим список информации для заполнения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RecyclerView</w:t>
      </w:r>
      <w:r>
        <w:rPr>
          <w:rFonts w:ascii="Times New Roman" w:hAnsi="Times New Roman"/>
          <w:bCs/>
          <w:i w:val="0"/>
          <w:iCs/>
          <w:szCs w:val="28"/>
        </w:rPr>
        <w:t xml:space="preserve">. Присвоим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recyclerHotels</w:t>
      </w:r>
      <w:r w:rsidRPr="00990537">
        <w:rPr>
          <w:rFonts w:ascii="Times New Roman" w:hAnsi="Times New Roman"/>
          <w:bCs/>
          <w:i w:val="0"/>
          <w:iCs/>
          <w:szCs w:val="28"/>
        </w:rPr>
        <w:t>.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adapter</w:t>
      </w:r>
      <w:r w:rsidRPr="00990537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ранее созданный нами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HotelNumberAdapter</w:t>
      </w:r>
      <w:r w:rsidRPr="00990537">
        <w:rPr>
          <w:rFonts w:ascii="Times New Roman" w:hAnsi="Times New Roman"/>
          <w:bCs/>
          <w:i w:val="0"/>
          <w:iCs/>
          <w:szCs w:val="28"/>
        </w:rPr>
        <w:t>.</w:t>
      </w:r>
      <w:r w:rsidRPr="00A6420B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Добавляем список для заполнения карточки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RecyclerView</w:t>
      </w:r>
      <w:r w:rsidRPr="00794A34">
        <w:rPr>
          <w:rFonts w:ascii="Times New Roman" w:hAnsi="Times New Roman"/>
          <w:bCs/>
          <w:i w:val="0"/>
          <w:iCs/>
          <w:szCs w:val="28"/>
        </w:rPr>
        <w:t>.</w:t>
      </w:r>
    </w:p>
    <w:p w14:paraId="655A9E5D" w14:textId="7513540F" w:rsidR="00A6420B" w:rsidRDefault="00A6420B" w:rsidP="00A6420B">
      <w:pPr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ab/>
        <w:t xml:space="preserve">Создаем класс </w:t>
      </w:r>
      <w:r w:rsidR="00BA50A8">
        <w:rPr>
          <w:rFonts w:ascii="Times New Roman" w:hAnsi="Times New Roman"/>
          <w:bCs/>
          <w:i w:val="0"/>
          <w:iCs/>
          <w:szCs w:val="28"/>
          <w:lang w:val="en-US"/>
        </w:rPr>
        <w:t>DataPickerDialog</w:t>
      </w:r>
      <w:r w:rsidR="00BA50A8">
        <w:rPr>
          <w:rFonts w:ascii="Times New Roman" w:hAnsi="Times New Roman"/>
          <w:bCs/>
          <w:i w:val="0"/>
          <w:iCs/>
          <w:szCs w:val="28"/>
        </w:rPr>
        <w:t>. Он потребуется для выбора дня посещения отеля в диалоговом окне. В основном классе создаем функцию вызова диалогового окна по нажатию на кнопку и передачу данных.</w:t>
      </w:r>
    </w:p>
    <w:p w14:paraId="72A175CC" w14:textId="25B0A77A" w:rsidR="00F13097" w:rsidRPr="00BA50A8" w:rsidRDefault="00BA50A8" w:rsidP="00BA50A8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Создаем класс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DataPickerHightDialog</w:t>
      </w:r>
      <w:r>
        <w:rPr>
          <w:rFonts w:ascii="Times New Roman" w:hAnsi="Times New Roman"/>
          <w:bCs/>
          <w:i w:val="0"/>
          <w:iCs/>
          <w:szCs w:val="28"/>
        </w:rPr>
        <w:t>. Он потребуется для выбора количества дней посещения отеля в диалоговом окне. В основном классе создаем функцию вызова диалогового окна по нажатию на кнопку и передачу данных.</w:t>
      </w:r>
    </w:p>
    <w:p w14:paraId="52EF6FA9" w14:textId="543F36D4" w:rsidR="001E6A60" w:rsidRDefault="001E6A60" w:rsidP="001E6A60">
      <w:pPr>
        <w:spacing w:line="360" w:lineRule="auto"/>
        <w:ind w:firstLine="709"/>
        <w:rPr>
          <w:rFonts w:ascii="Times New Roman" w:hAnsi="Times New Roman"/>
          <w:color w:val="000000"/>
        </w:rPr>
      </w:pPr>
      <w:r w:rsidRPr="009B58A4">
        <w:rPr>
          <w:rFonts w:ascii="Times New Roman" w:hAnsi="Times New Roman"/>
          <w:i w:val="0"/>
          <w:color w:val="000000"/>
        </w:rPr>
        <w:t xml:space="preserve">Выполненная работа представлена в приложении </w:t>
      </w:r>
      <w:r>
        <w:rPr>
          <w:rFonts w:ascii="Times New Roman" w:hAnsi="Times New Roman"/>
          <w:i w:val="0"/>
          <w:color w:val="000000"/>
        </w:rPr>
        <w:t>Е</w:t>
      </w:r>
      <w:r w:rsidRPr="009B58A4">
        <w:rPr>
          <w:rFonts w:ascii="Times New Roman" w:hAnsi="Times New Roman"/>
          <w:i w:val="0"/>
          <w:color w:val="000000"/>
        </w:rPr>
        <w:t xml:space="preserve">, рисунок </w:t>
      </w:r>
      <w:r w:rsidR="00502802">
        <w:rPr>
          <w:rFonts w:ascii="Times New Roman" w:hAnsi="Times New Roman"/>
          <w:i w:val="0"/>
          <w:color w:val="000000"/>
        </w:rPr>
        <w:t>Е.5</w:t>
      </w:r>
      <w:r w:rsidR="00A6420B">
        <w:rPr>
          <w:rFonts w:ascii="Times New Roman" w:hAnsi="Times New Roman"/>
          <w:i w:val="0"/>
          <w:color w:val="000000"/>
        </w:rPr>
        <w:t xml:space="preserve"> – Е.6</w:t>
      </w:r>
      <w:r w:rsidR="00CB6668">
        <w:rPr>
          <w:rFonts w:ascii="Times New Roman" w:hAnsi="Times New Roman"/>
          <w:i w:val="0"/>
          <w:color w:val="000000"/>
        </w:rPr>
        <w:t>.</w:t>
      </w:r>
    </w:p>
    <w:p w14:paraId="1A60DEC1" w14:textId="114E64FD" w:rsidR="001E6A60" w:rsidRDefault="001E6A60" w:rsidP="001E6A60">
      <w:pPr>
        <w:spacing w:line="360" w:lineRule="auto"/>
        <w:ind w:firstLine="709"/>
        <w:rPr>
          <w:rFonts w:ascii="Times New Roman" w:hAnsi="Times New Roman"/>
          <w:color w:val="000000"/>
        </w:rPr>
      </w:pPr>
    </w:p>
    <w:p w14:paraId="15E55596" w14:textId="77777777" w:rsidR="003221D2" w:rsidRDefault="003221D2">
      <w:pPr>
        <w:jc w:val="left"/>
        <w:rPr>
          <w:rFonts w:ascii="Times New Roman" w:hAnsi="Times New Roman"/>
          <w:b/>
          <w:bCs/>
          <w:i w:val="0"/>
          <w:iCs/>
          <w:color w:val="000000"/>
        </w:rPr>
      </w:pPr>
      <w:r>
        <w:rPr>
          <w:rFonts w:ascii="Times New Roman" w:hAnsi="Times New Roman"/>
          <w:b/>
          <w:bCs/>
          <w:i w:val="0"/>
          <w:iCs/>
          <w:color w:val="000000"/>
        </w:rPr>
        <w:br w:type="page"/>
      </w:r>
    </w:p>
    <w:p w14:paraId="1191FBA0" w14:textId="7D5C27D4" w:rsidR="001E6A60" w:rsidRDefault="001E6A60" w:rsidP="001E6A60">
      <w:pPr>
        <w:spacing w:line="360" w:lineRule="auto"/>
        <w:ind w:firstLine="709"/>
        <w:rPr>
          <w:rFonts w:ascii="Times New Roman" w:eastAsia="Calibri" w:hAnsi="Times New Roman"/>
          <w:b/>
          <w:bCs/>
          <w:iCs/>
          <w:color w:val="000000"/>
          <w:szCs w:val="28"/>
          <w:lang w:eastAsia="en-US"/>
        </w:rPr>
      </w:pPr>
      <w:r w:rsidRPr="001E6A60">
        <w:rPr>
          <w:rFonts w:ascii="Times New Roman" w:hAnsi="Times New Roman"/>
          <w:b/>
          <w:bCs/>
          <w:i w:val="0"/>
          <w:iCs/>
          <w:color w:val="000000"/>
        </w:rPr>
        <w:t xml:space="preserve">14 </w:t>
      </w:r>
      <w:r w:rsidR="00164D9B">
        <w:rPr>
          <w:rFonts w:ascii="Times New Roman" w:hAnsi="Times New Roman"/>
          <w:b/>
          <w:i w:val="0"/>
          <w:color w:val="000000" w:themeColor="text1"/>
          <w:szCs w:val="28"/>
        </w:rPr>
        <w:t xml:space="preserve">День 12. </w:t>
      </w:r>
      <w:r w:rsidR="00B930B5" w:rsidRPr="00411096">
        <w:rPr>
          <w:rFonts w:ascii="Times New Roman" w:hAnsi="Times New Roman"/>
          <w:b/>
          <w:i w:val="0"/>
          <w:color w:val="000000" w:themeColor="text1"/>
        </w:rPr>
        <w:t>Верстка экрана «Заказы» и добавление логики</w:t>
      </w:r>
    </w:p>
    <w:p w14:paraId="415C4427" w14:textId="0BAF58E6" w:rsidR="001E6A60" w:rsidRDefault="001E6A60" w:rsidP="001E6A60">
      <w:pPr>
        <w:spacing w:line="360" w:lineRule="auto"/>
        <w:ind w:firstLine="709"/>
        <w:rPr>
          <w:rFonts w:ascii="Times New Roman" w:eastAsia="Calibri" w:hAnsi="Times New Roman"/>
          <w:b/>
          <w:bCs/>
          <w:iCs/>
          <w:color w:val="000000"/>
          <w:szCs w:val="28"/>
          <w:lang w:eastAsia="en-US"/>
        </w:rPr>
      </w:pPr>
    </w:p>
    <w:p w14:paraId="7F6134B5" w14:textId="0EB1FFA8" w:rsidR="00C709A6" w:rsidRPr="00990537" w:rsidRDefault="00C709A6" w:rsidP="00C709A6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Создаем новый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Fragment</w:t>
      </w:r>
      <w:r w:rsidRPr="009870E1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под названием «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OrderFragment</w:t>
      </w:r>
      <w:r>
        <w:rPr>
          <w:rFonts w:ascii="Times New Roman" w:hAnsi="Times New Roman"/>
          <w:bCs/>
          <w:i w:val="0"/>
          <w:iCs/>
          <w:szCs w:val="28"/>
        </w:rPr>
        <w:t xml:space="preserve">» и переходим в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9870E1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файл, который создался автоматически.</w:t>
      </w:r>
    </w:p>
    <w:p w14:paraId="5DA988C0" w14:textId="714F48C1" w:rsidR="00C709A6" w:rsidRDefault="00C709A6" w:rsidP="00C709A6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  <w:lang w:val="en-US"/>
        </w:rPr>
      </w:pPr>
      <w:r>
        <w:rPr>
          <w:rFonts w:ascii="Times New Roman" w:hAnsi="Times New Roman"/>
          <w:bCs/>
          <w:i w:val="0"/>
          <w:iCs/>
          <w:szCs w:val="28"/>
        </w:rPr>
        <w:t>В</w:t>
      </w:r>
      <w:r w:rsidRPr="00C709A6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C709A6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файл</w:t>
      </w:r>
      <w:r w:rsidRPr="00C709A6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добавим</w:t>
      </w:r>
      <w:r w:rsidRPr="00C709A6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Toolbar</w:t>
      </w:r>
      <w:r w:rsidRPr="00C709A6">
        <w:rPr>
          <w:rFonts w:ascii="Times New Roman" w:hAnsi="Times New Roman"/>
          <w:bCs/>
          <w:i w:val="0"/>
          <w:iCs/>
          <w:szCs w:val="28"/>
          <w:lang w:val="en-US"/>
        </w:rPr>
        <w:t xml:space="preserve">,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 xml:space="preserve">ImageView, TextView </w:t>
      </w:r>
      <w:r>
        <w:rPr>
          <w:rFonts w:ascii="Times New Roman" w:hAnsi="Times New Roman"/>
          <w:bCs/>
          <w:i w:val="0"/>
          <w:iCs/>
          <w:szCs w:val="28"/>
        </w:rPr>
        <w:t>и</w:t>
      </w:r>
      <w:r w:rsidRPr="00C709A6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MaterialButton.</w:t>
      </w:r>
    </w:p>
    <w:p w14:paraId="65E385DD" w14:textId="77777777" w:rsidR="00C709A6" w:rsidRPr="0097755B" w:rsidRDefault="00C709A6" w:rsidP="00C709A6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  <w:lang w:val="en-US"/>
        </w:rPr>
      </w:pPr>
      <w:r>
        <w:rPr>
          <w:rFonts w:ascii="Times New Roman" w:hAnsi="Times New Roman"/>
          <w:bCs/>
          <w:i w:val="0"/>
          <w:iCs/>
          <w:szCs w:val="28"/>
        </w:rPr>
        <w:t>Для</w:t>
      </w:r>
      <w:r w:rsidRPr="0097755B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 xml:space="preserve">Toolbar </w:t>
      </w:r>
      <w:r>
        <w:rPr>
          <w:rFonts w:ascii="Times New Roman" w:hAnsi="Times New Roman"/>
          <w:bCs/>
          <w:i w:val="0"/>
          <w:iCs/>
          <w:szCs w:val="28"/>
        </w:rPr>
        <w:t>задаем</w:t>
      </w:r>
      <w:r w:rsidRPr="0097755B">
        <w:rPr>
          <w:rFonts w:ascii="Times New Roman" w:hAnsi="Times New Roman"/>
          <w:bCs/>
          <w:i w:val="0"/>
          <w:iCs/>
          <w:szCs w:val="28"/>
          <w:lang w:val="en-US"/>
        </w:rPr>
        <w:t>:</w:t>
      </w:r>
    </w:p>
    <w:p w14:paraId="324479A8" w14:textId="77777777" w:rsidR="00C709A6" w:rsidRPr="00C709A6" w:rsidRDefault="00C709A6" w:rsidP="00C709A6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C709A6">
        <w:rPr>
          <w:rFonts w:ascii="Consolas" w:hAnsi="Consolas"/>
          <w:bCs/>
          <w:i w:val="0"/>
          <w:iCs/>
          <w:sz w:val="24"/>
          <w:szCs w:val="28"/>
          <w:lang w:val="en-US"/>
        </w:rPr>
        <w:t>android:id="@+id/orderToolbar"</w:t>
      </w:r>
    </w:p>
    <w:p w14:paraId="2A35E998" w14:textId="4807B905" w:rsidR="00C709A6" w:rsidRPr="00C709A6" w:rsidRDefault="00C709A6" w:rsidP="00C709A6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C709A6">
        <w:rPr>
          <w:rFonts w:ascii="Consolas" w:hAnsi="Consolas"/>
          <w:bCs/>
          <w:i w:val="0"/>
          <w:iCs/>
          <w:sz w:val="24"/>
          <w:szCs w:val="28"/>
          <w:lang w:val="en-US"/>
        </w:rPr>
        <w:t>app:title="Бронь"</w:t>
      </w:r>
    </w:p>
    <w:p w14:paraId="61CBA001" w14:textId="5E091619" w:rsidR="00C709A6" w:rsidRPr="00C709A6" w:rsidRDefault="00C709A6" w:rsidP="00C709A6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  <w:lang w:val="en-US"/>
        </w:rPr>
      </w:pPr>
      <w:r>
        <w:rPr>
          <w:rFonts w:ascii="Times New Roman" w:hAnsi="Times New Roman"/>
          <w:bCs/>
          <w:i w:val="0"/>
          <w:iCs/>
          <w:szCs w:val="28"/>
        </w:rPr>
        <w:t>Для</w:t>
      </w:r>
      <w:r w:rsidRPr="00C709A6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TextView</w:t>
      </w:r>
      <w:r w:rsidRPr="00C709A6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задаем</w:t>
      </w:r>
      <w:r w:rsidRPr="00C709A6">
        <w:rPr>
          <w:rFonts w:ascii="Times New Roman" w:hAnsi="Times New Roman"/>
          <w:bCs/>
          <w:i w:val="0"/>
          <w:iCs/>
          <w:szCs w:val="28"/>
          <w:lang w:val="en-US"/>
        </w:rPr>
        <w:t>:</w:t>
      </w:r>
    </w:p>
    <w:p w14:paraId="456D6975" w14:textId="4B513009" w:rsidR="00C709A6" w:rsidRPr="00C709A6" w:rsidRDefault="00C709A6" w:rsidP="00C709A6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C709A6">
        <w:rPr>
          <w:rFonts w:ascii="Consolas" w:hAnsi="Consolas"/>
          <w:bCs/>
          <w:i w:val="0"/>
          <w:iCs/>
          <w:sz w:val="24"/>
          <w:szCs w:val="28"/>
          <w:lang w:val="en-US"/>
        </w:rPr>
        <w:t>android:layout_marginStart="80dp"</w:t>
      </w:r>
    </w:p>
    <w:p w14:paraId="1173900A" w14:textId="04AC9B52" w:rsidR="00C709A6" w:rsidRPr="00C709A6" w:rsidRDefault="00C709A6" w:rsidP="00C709A6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C709A6">
        <w:rPr>
          <w:rFonts w:ascii="Consolas" w:hAnsi="Consolas"/>
          <w:bCs/>
          <w:i w:val="0"/>
          <w:iCs/>
          <w:sz w:val="24"/>
          <w:szCs w:val="28"/>
          <w:lang w:val="en-US"/>
        </w:rPr>
        <w:t>android:layout_marginTop="30dp"</w:t>
      </w:r>
    </w:p>
    <w:p w14:paraId="19697DA4" w14:textId="6CCF484B" w:rsidR="00C709A6" w:rsidRPr="00C709A6" w:rsidRDefault="00C709A6" w:rsidP="00C709A6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C709A6">
        <w:rPr>
          <w:rFonts w:ascii="Consolas" w:hAnsi="Consolas"/>
          <w:bCs/>
          <w:i w:val="0"/>
          <w:iCs/>
          <w:sz w:val="24"/>
          <w:szCs w:val="28"/>
          <w:lang w:val="en-US"/>
        </w:rPr>
        <w:t>android:layout_marginEnd="80dp"</w:t>
      </w:r>
    </w:p>
    <w:p w14:paraId="7F05C448" w14:textId="6715453A" w:rsidR="00C709A6" w:rsidRPr="00C709A6" w:rsidRDefault="00C709A6" w:rsidP="00C709A6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C709A6">
        <w:rPr>
          <w:rFonts w:ascii="Consolas" w:hAnsi="Consolas"/>
          <w:bCs/>
          <w:i w:val="0"/>
          <w:iCs/>
          <w:sz w:val="24"/>
          <w:szCs w:val="28"/>
          <w:lang w:val="en-US"/>
        </w:rPr>
        <w:t>android:text="@string/helper_text_order"</w:t>
      </w:r>
    </w:p>
    <w:p w14:paraId="1B47F7D8" w14:textId="360DB623" w:rsidR="00C709A6" w:rsidRPr="00C709A6" w:rsidRDefault="00C709A6" w:rsidP="00C709A6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C709A6">
        <w:rPr>
          <w:rFonts w:ascii="Consolas" w:hAnsi="Consolas"/>
          <w:bCs/>
          <w:i w:val="0"/>
          <w:iCs/>
          <w:sz w:val="24"/>
          <w:szCs w:val="28"/>
          <w:lang w:val="en-US"/>
        </w:rPr>
        <w:t>android:textAlignment="center"</w:t>
      </w:r>
    </w:p>
    <w:p w14:paraId="5DCE0EE2" w14:textId="69B1A722" w:rsidR="00C709A6" w:rsidRPr="00990537" w:rsidRDefault="00C709A6" w:rsidP="00C709A6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  <w:lang w:val="en-US"/>
        </w:rPr>
      </w:pPr>
      <w:r>
        <w:rPr>
          <w:rFonts w:ascii="Times New Roman" w:hAnsi="Times New Roman"/>
          <w:bCs/>
          <w:i w:val="0"/>
          <w:iCs/>
          <w:szCs w:val="28"/>
        </w:rPr>
        <w:t>Для</w:t>
      </w:r>
      <w:r w:rsidRPr="00C709A6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MaterialButton</w:t>
      </w:r>
      <w:r w:rsidRPr="00C709A6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задаем</w:t>
      </w:r>
      <w:r w:rsidRPr="00C709A6">
        <w:rPr>
          <w:rFonts w:ascii="Times New Roman" w:hAnsi="Times New Roman"/>
          <w:bCs/>
          <w:i w:val="0"/>
          <w:iCs/>
          <w:szCs w:val="28"/>
          <w:lang w:val="en-US"/>
        </w:rPr>
        <w:t>:</w:t>
      </w:r>
    </w:p>
    <w:p w14:paraId="56E74152" w14:textId="77777777" w:rsidR="00C709A6" w:rsidRPr="00C709A6" w:rsidRDefault="00C709A6" w:rsidP="00C709A6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C709A6">
        <w:rPr>
          <w:rFonts w:ascii="Consolas" w:hAnsi="Consolas"/>
          <w:bCs/>
          <w:i w:val="0"/>
          <w:iCs/>
          <w:sz w:val="24"/>
          <w:szCs w:val="28"/>
          <w:lang w:val="en-US"/>
        </w:rPr>
        <w:t>android:id="@+id/orderButton"</w:t>
      </w:r>
    </w:p>
    <w:p w14:paraId="03020E9D" w14:textId="37C64780" w:rsidR="00C709A6" w:rsidRPr="00C709A6" w:rsidRDefault="00C709A6" w:rsidP="00C709A6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C709A6">
        <w:rPr>
          <w:rFonts w:ascii="Consolas" w:hAnsi="Consolas"/>
          <w:bCs/>
          <w:i w:val="0"/>
          <w:iCs/>
          <w:sz w:val="24"/>
          <w:szCs w:val="28"/>
          <w:lang w:val="en-US"/>
        </w:rPr>
        <w:t>android:layout_marginStart="100dp"</w:t>
      </w:r>
    </w:p>
    <w:p w14:paraId="00F750B4" w14:textId="4CB1C028" w:rsidR="00C709A6" w:rsidRPr="00C709A6" w:rsidRDefault="00C709A6" w:rsidP="00C709A6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C709A6">
        <w:rPr>
          <w:rFonts w:ascii="Consolas" w:hAnsi="Consolas"/>
          <w:bCs/>
          <w:i w:val="0"/>
          <w:iCs/>
          <w:sz w:val="24"/>
          <w:szCs w:val="28"/>
          <w:lang w:val="en-US"/>
        </w:rPr>
        <w:t>android:layout_marginTop="30dp"</w:t>
      </w:r>
    </w:p>
    <w:p w14:paraId="2ADFB2F1" w14:textId="5A25A362" w:rsidR="00C709A6" w:rsidRPr="00C709A6" w:rsidRDefault="00C709A6" w:rsidP="00C709A6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C709A6">
        <w:rPr>
          <w:rFonts w:ascii="Consolas" w:hAnsi="Consolas"/>
          <w:bCs/>
          <w:i w:val="0"/>
          <w:iCs/>
          <w:sz w:val="24"/>
          <w:szCs w:val="28"/>
          <w:lang w:val="en-US"/>
        </w:rPr>
        <w:t>android:layout_marginEnd="100dp"</w:t>
      </w:r>
    </w:p>
    <w:p w14:paraId="62E09A74" w14:textId="70F9D32C" w:rsidR="00C709A6" w:rsidRPr="00C709A6" w:rsidRDefault="00C709A6" w:rsidP="00C709A6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C709A6">
        <w:rPr>
          <w:rFonts w:ascii="Consolas" w:hAnsi="Consolas"/>
          <w:bCs/>
          <w:i w:val="0"/>
          <w:iCs/>
          <w:sz w:val="24"/>
          <w:szCs w:val="28"/>
          <w:lang w:val="en-US"/>
        </w:rPr>
        <w:t>android:backgroundTint="@color/blue"</w:t>
      </w:r>
    </w:p>
    <w:p w14:paraId="5D922D74" w14:textId="3B272064" w:rsidR="00C709A6" w:rsidRPr="00C709A6" w:rsidRDefault="00C709A6" w:rsidP="00C709A6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C709A6">
        <w:rPr>
          <w:rFonts w:ascii="Consolas" w:hAnsi="Consolas"/>
          <w:bCs/>
          <w:i w:val="0"/>
          <w:iCs/>
          <w:sz w:val="24"/>
          <w:szCs w:val="28"/>
          <w:lang w:val="en-US"/>
        </w:rPr>
        <w:t>android:paddingTop="15dp"</w:t>
      </w:r>
    </w:p>
    <w:p w14:paraId="4BE6A8C3" w14:textId="67127B43" w:rsidR="00C709A6" w:rsidRPr="00C709A6" w:rsidRDefault="00C709A6" w:rsidP="00C709A6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C709A6">
        <w:rPr>
          <w:rFonts w:ascii="Consolas" w:hAnsi="Consolas"/>
          <w:bCs/>
          <w:i w:val="0"/>
          <w:iCs/>
          <w:sz w:val="24"/>
          <w:szCs w:val="28"/>
          <w:lang w:val="en-US"/>
        </w:rPr>
        <w:t>android:paddingBottom="15dp"</w:t>
      </w:r>
    </w:p>
    <w:p w14:paraId="6AE510B6" w14:textId="167D8CF3" w:rsidR="00C709A6" w:rsidRPr="00C709A6" w:rsidRDefault="00C709A6" w:rsidP="00C709A6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C709A6">
        <w:rPr>
          <w:rFonts w:ascii="Consolas" w:hAnsi="Consolas"/>
          <w:bCs/>
          <w:i w:val="0"/>
          <w:iCs/>
          <w:sz w:val="24"/>
          <w:szCs w:val="28"/>
          <w:lang w:val="en-US"/>
        </w:rPr>
        <w:t>android:text="</w:t>
      </w:r>
      <w:r w:rsidRPr="00C709A6">
        <w:rPr>
          <w:rFonts w:ascii="Consolas" w:hAnsi="Consolas"/>
          <w:bCs/>
          <w:i w:val="0"/>
          <w:iCs/>
          <w:sz w:val="24"/>
          <w:szCs w:val="28"/>
        </w:rPr>
        <w:t>Заказать</w:t>
      </w:r>
      <w:r w:rsidRPr="00990537">
        <w:rPr>
          <w:rFonts w:ascii="Consolas" w:hAnsi="Consolas"/>
          <w:bCs/>
          <w:i w:val="0"/>
          <w:iCs/>
          <w:sz w:val="24"/>
          <w:szCs w:val="28"/>
          <w:lang w:val="en-US"/>
        </w:rPr>
        <w:t xml:space="preserve"> </w:t>
      </w:r>
      <w:r w:rsidRPr="00C709A6">
        <w:rPr>
          <w:rFonts w:ascii="Consolas" w:hAnsi="Consolas"/>
          <w:bCs/>
          <w:i w:val="0"/>
          <w:iCs/>
          <w:sz w:val="24"/>
          <w:szCs w:val="28"/>
        </w:rPr>
        <w:t>сейчас</w:t>
      </w:r>
      <w:r w:rsidRPr="00C709A6">
        <w:rPr>
          <w:rFonts w:ascii="Consolas" w:hAnsi="Consolas"/>
          <w:bCs/>
          <w:i w:val="0"/>
          <w:iCs/>
          <w:sz w:val="24"/>
          <w:szCs w:val="28"/>
          <w:lang w:val="en-US"/>
        </w:rPr>
        <w:t>"</w:t>
      </w:r>
    </w:p>
    <w:p w14:paraId="70BF0815" w14:textId="305A3434" w:rsidR="00C709A6" w:rsidRPr="00C709A6" w:rsidRDefault="00C709A6" w:rsidP="00C709A6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C709A6">
        <w:rPr>
          <w:rFonts w:ascii="Consolas" w:hAnsi="Consolas"/>
          <w:bCs/>
          <w:i w:val="0"/>
          <w:iCs/>
          <w:sz w:val="24"/>
          <w:szCs w:val="28"/>
          <w:lang w:val="en-US"/>
        </w:rPr>
        <w:t>android:textSize="12sp"</w:t>
      </w:r>
    </w:p>
    <w:p w14:paraId="4EAC5D21" w14:textId="0F91703B" w:rsidR="00C709A6" w:rsidRPr="00C709A6" w:rsidRDefault="00C709A6" w:rsidP="00C709A6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C709A6">
        <w:rPr>
          <w:rFonts w:ascii="Consolas" w:hAnsi="Consolas"/>
          <w:bCs/>
          <w:i w:val="0"/>
          <w:iCs/>
          <w:sz w:val="24"/>
          <w:szCs w:val="28"/>
          <w:lang w:val="en-US"/>
        </w:rPr>
        <w:t>app:cornerRadius="10dp"</w:t>
      </w:r>
    </w:p>
    <w:p w14:paraId="691F28C7" w14:textId="2DECBF80" w:rsidR="00C709A6" w:rsidRPr="00C709A6" w:rsidRDefault="00C709A6" w:rsidP="00C709A6">
      <w:pPr>
        <w:spacing w:line="360" w:lineRule="auto"/>
        <w:ind w:firstLine="709"/>
        <w:contextualSpacing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>Переходим</w:t>
      </w:r>
      <w:r w:rsidRPr="00C709A6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в</w:t>
      </w:r>
      <w:r w:rsidRPr="00C709A6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Kotlin</w:t>
      </w:r>
      <w:r w:rsidRPr="00C709A6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файл</w:t>
      </w:r>
      <w:r w:rsidRPr="00C709A6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и подключаем библиотеку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Binding</w:t>
      </w:r>
      <w:r w:rsidRPr="002A07AE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для связывания с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CC4C87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файлом и получение идентификаторов разметки.</w:t>
      </w:r>
      <w:r w:rsidRPr="00C709A6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Добавляем слушатель нажатий для перехода на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HomeFragment</w:t>
      </w:r>
      <w:r>
        <w:rPr>
          <w:rFonts w:ascii="Times New Roman" w:hAnsi="Times New Roman"/>
          <w:bCs/>
          <w:i w:val="0"/>
          <w:iCs/>
          <w:szCs w:val="28"/>
        </w:rPr>
        <w:t>.</w:t>
      </w:r>
    </w:p>
    <w:p w14:paraId="220DE30C" w14:textId="1827513D" w:rsidR="001E6A60" w:rsidRDefault="001E6A60" w:rsidP="001E6A60">
      <w:pPr>
        <w:spacing w:line="360" w:lineRule="auto"/>
        <w:ind w:firstLine="709"/>
        <w:contextualSpacing/>
        <w:rPr>
          <w:rFonts w:ascii="Times New Roman" w:hAnsi="Times New Roman"/>
          <w:i w:val="0"/>
          <w:color w:val="000000"/>
        </w:rPr>
      </w:pPr>
      <w:r w:rsidRPr="009B58A4">
        <w:rPr>
          <w:rFonts w:ascii="Times New Roman" w:hAnsi="Times New Roman"/>
          <w:i w:val="0"/>
          <w:color w:val="000000"/>
        </w:rPr>
        <w:t xml:space="preserve">Выполненная работа представлена в приложении </w:t>
      </w:r>
      <w:r>
        <w:rPr>
          <w:rFonts w:ascii="Times New Roman" w:hAnsi="Times New Roman"/>
          <w:i w:val="0"/>
          <w:color w:val="000000"/>
        </w:rPr>
        <w:t>Е</w:t>
      </w:r>
      <w:r w:rsidRPr="009B58A4">
        <w:rPr>
          <w:rFonts w:ascii="Times New Roman" w:hAnsi="Times New Roman"/>
          <w:i w:val="0"/>
          <w:color w:val="000000"/>
        </w:rPr>
        <w:t xml:space="preserve">, рисунок </w:t>
      </w:r>
      <w:r w:rsidR="00502802">
        <w:rPr>
          <w:rFonts w:ascii="Times New Roman" w:hAnsi="Times New Roman"/>
          <w:i w:val="0"/>
          <w:color w:val="000000"/>
        </w:rPr>
        <w:t>Е.</w:t>
      </w:r>
      <w:r w:rsidR="004F4F11">
        <w:rPr>
          <w:rFonts w:ascii="Times New Roman" w:hAnsi="Times New Roman"/>
          <w:i w:val="0"/>
          <w:color w:val="000000"/>
        </w:rPr>
        <w:t>7</w:t>
      </w:r>
      <w:r w:rsidR="00CB6668">
        <w:rPr>
          <w:rFonts w:ascii="Times New Roman" w:hAnsi="Times New Roman"/>
          <w:i w:val="0"/>
          <w:color w:val="000000"/>
        </w:rPr>
        <w:t>.</w:t>
      </w:r>
    </w:p>
    <w:p w14:paraId="71BBF0EA" w14:textId="52162B41" w:rsidR="001E6A60" w:rsidRDefault="001E6A60" w:rsidP="001E6A60">
      <w:pPr>
        <w:spacing w:line="360" w:lineRule="auto"/>
        <w:ind w:firstLine="709"/>
        <w:contextualSpacing/>
        <w:rPr>
          <w:rFonts w:ascii="Times New Roman" w:hAnsi="Times New Roman"/>
          <w:i w:val="0"/>
          <w:color w:val="000000"/>
        </w:rPr>
      </w:pPr>
    </w:p>
    <w:p w14:paraId="1C77FD43" w14:textId="77777777" w:rsidR="003221D2" w:rsidRDefault="003221D2">
      <w:pPr>
        <w:jc w:val="left"/>
        <w:rPr>
          <w:rFonts w:ascii="Times New Roman" w:hAnsi="Times New Roman"/>
          <w:b/>
          <w:bCs/>
          <w:i w:val="0"/>
          <w:iCs/>
          <w:color w:val="000000"/>
        </w:rPr>
      </w:pPr>
      <w:r>
        <w:rPr>
          <w:rFonts w:ascii="Times New Roman" w:hAnsi="Times New Roman"/>
          <w:b/>
          <w:bCs/>
          <w:i w:val="0"/>
          <w:iCs/>
          <w:color w:val="000000"/>
        </w:rPr>
        <w:br w:type="page"/>
      </w:r>
    </w:p>
    <w:p w14:paraId="5AFE6712" w14:textId="18E981CF" w:rsidR="001E6A60" w:rsidRDefault="001E6A60" w:rsidP="001E6A60">
      <w:pPr>
        <w:spacing w:line="360" w:lineRule="auto"/>
        <w:ind w:firstLine="709"/>
        <w:rPr>
          <w:rFonts w:ascii="Times New Roman" w:eastAsia="Calibri" w:hAnsi="Times New Roman"/>
          <w:b/>
          <w:bCs/>
          <w:iCs/>
          <w:color w:val="000000"/>
          <w:szCs w:val="28"/>
          <w:lang w:eastAsia="en-US"/>
        </w:rPr>
      </w:pPr>
      <w:r w:rsidRPr="001E6A60">
        <w:rPr>
          <w:rFonts w:ascii="Times New Roman" w:hAnsi="Times New Roman"/>
          <w:b/>
          <w:bCs/>
          <w:i w:val="0"/>
          <w:iCs/>
          <w:color w:val="000000"/>
        </w:rPr>
        <w:t xml:space="preserve">15 </w:t>
      </w:r>
      <w:r w:rsidR="00164D9B">
        <w:rPr>
          <w:rFonts w:ascii="Times New Roman" w:hAnsi="Times New Roman"/>
          <w:b/>
          <w:i w:val="0"/>
          <w:color w:val="000000" w:themeColor="text1"/>
          <w:szCs w:val="28"/>
        </w:rPr>
        <w:t xml:space="preserve">День 13. </w:t>
      </w:r>
      <w:r w:rsidR="00B930B5" w:rsidRPr="00411096">
        <w:rPr>
          <w:rFonts w:ascii="Times New Roman" w:hAnsi="Times New Roman"/>
          <w:b/>
          <w:i w:val="0"/>
          <w:color w:val="000000" w:themeColor="text1"/>
        </w:rPr>
        <w:t>Верстка экрана «Избранное» и добавление логики</w:t>
      </w:r>
    </w:p>
    <w:p w14:paraId="79E97CAE" w14:textId="0D610F3B" w:rsidR="007E0BDD" w:rsidRDefault="007E0BDD" w:rsidP="001E6A60">
      <w:pPr>
        <w:spacing w:line="360" w:lineRule="auto"/>
        <w:ind w:firstLine="709"/>
        <w:rPr>
          <w:rFonts w:ascii="Times New Roman" w:eastAsia="Calibri" w:hAnsi="Times New Roman"/>
          <w:b/>
          <w:bCs/>
          <w:iCs/>
          <w:color w:val="000000"/>
          <w:szCs w:val="28"/>
          <w:lang w:eastAsia="en-US"/>
        </w:rPr>
      </w:pPr>
    </w:p>
    <w:p w14:paraId="1DB620FC" w14:textId="12D17A56" w:rsidR="0097755B" w:rsidRPr="00990537" w:rsidRDefault="0097755B" w:rsidP="0097755B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Создаем новый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Fragment</w:t>
      </w:r>
      <w:r w:rsidRPr="0097755B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под названием «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LikedFragment</w:t>
      </w:r>
      <w:r>
        <w:rPr>
          <w:rFonts w:ascii="Times New Roman" w:hAnsi="Times New Roman"/>
          <w:bCs/>
          <w:i w:val="0"/>
          <w:iCs/>
          <w:szCs w:val="28"/>
        </w:rPr>
        <w:t xml:space="preserve">» и переходим в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97755B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файл, который создался автоматически.</w:t>
      </w:r>
    </w:p>
    <w:p w14:paraId="094EE6C6" w14:textId="3E0F7807" w:rsidR="0097755B" w:rsidRPr="00990537" w:rsidRDefault="0097755B" w:rsidP="00457E64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>В</w:t>
      </w:r>
      <w:r w:rsidRPr="00990537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990537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файл</w:t>
      </w:r>
      <w:r w:rsidRPr="00990537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добавляем</w:t>
      </w:r>
      <w:r w:rsidRPr="00990537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Toolbar</w:t>
      </w:r>
      <w:r w:rsidRPr="00990537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и</w:t>
      </w:r>
      <w:r w:rsidRPr="00990537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RecyclerView</w:t>
      </w:r>
      <w:r w:rsidRPr="00990537">
        <w:rPr>
          <w:rFonts w:ascii="Times New Roman" w:hAnsi="Times New Roman"/>
          <w:bCs/>
          <w:i w:val="0"/>
          <w:iCs/>
          <w:szCs w:val="28"/>
        </w:rPr>
        <w:t>.</w:t>
      </w:r>
    </w:p>
    <w:p w14:paraId="41503BB5" w14:textId="7F30FFA0" w:rsidR="0097755B" w:rsidRPr="00990537" w:rsidRDefault="0097755B" w:rsidP="0097755B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>Для</w:t>
      </w:r>
      <w:r w:rsidRPr="00990537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Toolbar</w:t>
      </w:r>
      <w:r w:rsidRPr="00990537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задаем</w:t>
      </w:r>
      <w:r w:rsidRPr="00990537">
        <w:rPr>
          <w:rFonts w:ascii="Times New Roman" w:hAnsi="Times New Roman"/>
          <w:bCs/>
          <w:i w:val="0"/>
          <w:iCs/>
          <w:szCs w:val="28"/>
        </w:rPr>
        <w:t>:</w:t>
      </w:r>
    </w:p>
    <w:p w14:paraId="324CBC0A" w14:textId="48908178" w:rsidR="0097755B" w:rsidRPr="00990537" w:rsidRDefault="0097755B" w:rsidP="0097755B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</w:rPr>
      </w:pPr>
      <w:r w:rsidRPr="0097755B">
        <w:rPr>
          <w:rFonts w:ascii="Consolas" w:hAnsi="Consolas"/>
          <w:bCs/>
          <w:i w:val="0"/>
          <w:iCs/>
          <w:sz w:val="24"/>
          <w:szCs w:val="28"/>
          <w:lang w:val="en-US"/>
        </w:rPr>
        <w:t>android</w:t>
      </w:r>
      <w:r w:rsidRPr="00990537">
        <w:rPr>
          <w:rFonts w:ascii="Consolas" w:hAnsi="Consolas"/>
          <w:bCs/>
          <w:i w:val="0"/>
          <w:iCs/>
          <w:sz w:val="24"/>
          <w:szCs w:val="28"/>
        </w:rPr>
        <w:t>:</w:t>
      </w:r>
      <w:r w:rsidRPr="0097755B">
        <w:rPr>
          <w:rFonts w:ascii="Consolas" w:hAnsi="Consolas"/>
          <w:bCs/>
          <w:i w:val="0"/>
          <w:iCs/>
          <w:sz w:val="24"/>
          <w:szCs w:val="28"/>
          <w:lang w:val="en-US"/>
        </w:rPr>
        <w:t>id</w:t>
      </w:r>
      <w:r w:rsidRPr="00990537">
        <w:rPr>
          <w:rFonts w:ascii="Consolas" w:hAnsi="Consolas"/>
          <w:bCs/>
          <w:i w:val="0"/>
          <w:iCs/>
          <w:sz w:val="24"/>
          <w:szCs w:val="28"/>
        </w:rPr>
        <w:t>="@+</w:t>
      </w:r>
      <w:r w:rsidRPr="0097755B">
        <w:rPr>
          <w:rFonts w:ascii="Consolas" w:hAnsi="Consolas"/>
          <w:bCs/>
          <w:i w:val="0"/>
          <w:iCs/>
          <w:sz w:val="24"/>
          <w:szCs w:val="28"/>
          <w:lang w:val="en-US"/>
        </w:rPr>
        <w:t>id</w:t>
      </w:r>
      <w:r w:rsidRPr="00990537">
        <w:rPr>
          <w:rFonts w:ascii="Consolas" w:hAnsi="Consolas"/>
          <w:bCs/>
          <w:i w:val="0"/>
          <w:iCs/>
          <w:sz w:val="24"/>
          <w:szCs w:val="28"/>
        </w:rPr>
        <w:t>/</w:t>
      </w:r>
      <w:r w:rsidRPr="0097755B">
        <w:rPr>
          <w:rFonts w:ascii="Consolas" w:hAnsi="Consolas"/>
          <w:bCs/>
          <w:i w:val="0"/>
          <w:iCs/>
          <w:sz w:val="24"/>
          <w:szCs w:val="28"/>
          <w:lang w:val="en-US"/>
        </w:rPr>
        <w:t>likedToolbar</w:t>
      </w:r>
      <w:r w:rsidRPr="00990537">
        <w:rPr>
          <w:rFonts w:ascii="Consolas" w:hAnsi="Consolas"/>
          <w:bCs/>
          <w:i w:val="0"/>
          <w:iCs/>
          <w:sz w:val="24"/>
          <w:szCs w:val="28"/>
        </w:rPr>
        <w:t>"</w:t>
      </w:r>
    </w:p>
    <w:p w14:paraId="44D69237" w14:textId="371F810C" w:rsidR="0097755B" w:rsidRPr="00990537" w:rsidRDefault="0097755B" w:rsidP="0097755B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</w:rPr>
      </w:pPr>
      <w:r w:rsidRPr="0097755B">
        <w:rPr>
          <w:rFonts w:ascii="Consolas" w:hAnsi="Consolas"/>
          <w:bCs/>
          <w:i w:val="0"/>
          <w:iCs/>
          <w:sz w:val="24"/>
          <w:szCs w:val="28"/>
          <w:lang w:val="en-US"/>
        </w:rPr>
        <w:t>android</w:t>
      </w:r>
      <w:r w:rsidRPr="00990537">
        <w:rPr>
          <w:rFonts w:ascii="Consolas" w:hAnsi="Consolas"/>
          <w:bCs/>
          <w:i w:val="0"/>
          <w:iCs/>
          <w:sz w:val="24"/>
          <w:szCs w:val="28"/>
        </w:rPr>
        <w:t>:</w:t>
      </w:r>
      <w:r w:rsidRPr="0097755B">
        <w:rPr>
          <w:rFonts w:ascii="Consolas" w:hAnsi="Consolas"/>
          <w:bCs/>
          <w:i w:val="0"/>
          <w:iCs/>
          <w:sz w:val="24"/>
          <w:szCs w:val="28"/>
          <w:lang w:val="en-US"/>
        </w:rPr>
        <w:t>layout</w:t>
      </w:r>
      <w:r w:rsidRPr="00990537">
        <w:rPr>
          <w:rFonts w:ascii="Consolas" w:hAnsi="Consolas"/>
          <w:bCs/>
          <w:i w:val="0"/>
          <w:iCs/>
          <w:sz w:val="24"/>
          <w:szCs w:val="28"/>
        </w:rPr>
        <w:t>_</w:t>
      </w:r>
      <w:r w:rsidRPr="0097755B">
        <w:rPr>
          <w:rFonts w:ascii="Consolas" w:hAnsi="Consolas"/>
          <w:bCs/>
          <w:i w:val="0"/>
          <w:iCs/>
          <w:sz w:val="24"/>
          <w:szCs w:val="28"/>
          <w:lang w:val="en-US"/>
        </w:rPr>
        <w:t>width</w:t>
      </w:r>
      <w:r w:rsidRPr="00990537">
        <w:rPr>
          <w:rFonts w:ascii="Consolas" w:hAnsi="Consolas"/>
          <w:bCs/>
          <w:i w:val="0"/>
          <w:iCs/>
          <w:sz w:val="24"/>
          <w:szCs w:val="28"/>
        </w:rPr>
        <w:t>="</w:t>
      </w:r>
      <w:r w:rsidRPr="0097755B">
        <w:rPr>
          <w:rFonts w:ascii="Consolas" w:hAnsi="Consolas"/>
          <w:bCs/>
          <w:i w:val="0"/>
          <w:iCs/>
          <w:sz w:val="24"/>
          <w:szCs w:val="28"/>
          <w:lang w:val="en-US"/>
        </w:rPr>
        <w:t>match</w:t>
      </w:r>
      <w:r w:rsidRPr="00990537">
        <w:rPr>
          <w:rFonts w:ascii="Consolas" w:hAnsi="Consolas"/>
          <w:bCs/>
          <w:i w:val="0"/>
          <w:iCs/>
          <w:sz w:val="24"/>
          <w:szCs w:val="28"/>
        </w:rPr>
        <w:t>_</w:t>
      </w:r>
      <w:r w:rsidRPr="0097755B">
        <w:rPr>
          <w:rFonts w:ascii="Consolas" w:hAnsi="Consolas"/>
          <w:bCs/>
          <w:i w:val="0"/>
          <w:iCs/>
          <w:sz w:val="24"/>
          <w:szCs w:val="28"/>
          <w:lang w:val="en-US"/>
        </w:rPr>
        <w:t>parent</w:t>
      </w:r>
      <w:r w:rsidRPr="00990537">
        <w:rPr>
          <w:rFonts w:ascii="Consolas" w:hAnsi="Consolas"/>
          <w:bCs/>
          <w:i w:val="0"/>
          <w:iCs/>
          <w:sz w:val="24"/>
          <w:szCs w:val="28"/>
        </w:rPr>
        <w:t>"</w:t>
      </w:r>
    </w:p>
    <w:p w14:paraId="4C4CDFBA" w14:textId="4EA66B85" w:rsidR="0097755B" w:rsidRPr="00990537" w:rsidRDefault="0097755B" w:rsidP="0097755B">
      <w:pPr>
        <w:pStyle w:val="a8"/>
        <w:shd w:val="clear" w:color="auto" w:fill="FFFFFF"/>
        <w:spacing w:line="360" w:lineRule="auto"/>
        <w:rPr>
          <w:rFonts w:ascii="Consolas" w:hAnsi="Consolas"/>
          <w:bCs/>
          <w:i w:val="0"/>
          <w:iCs/>
          <w:sz w:val="24"/>
          <w:szCs w:val="28"/>
        </w:rPr>
      </w:pPr>
      <w:r w:rsidRPr="0097755B">
        <w:rPr>
          <w:rFonts w:ascii="Consolas" w:hAnsi="Consolas"/>
          <w:bCs/>
          <w:i w:val="0"/>
          <w:iCs/>
          <w:sz w:val="24"/>
          <w:szCs w:val="28"/>
          <w:lang w:val="en-US"/>
        </w:rPr>
        <w:t>android</w:t>
      </w:r>
      <w:r w:rsidRPr="00990537">
        <w:rPr>
          <w:rFonts w:ascii="Consolas" w:hAnsi="Consolas"/>
          <w:bCs/>
          <w:i w:val="0"/>
          <w:iCs/>
          <w:sz w:val="24"/>
          <w:szCs w:val="28"/>
        </w:rPr>
        <w:t>:</w:t>
      </w:r>
      <w:r w:rsidRPr="0097755B">
        <w:rPr>
          <w:rFonts w:ascii="Consolas" w:hAnsi="Consolas"/>
          <w:bCs/>
          <w:i w:val="0"/>
          <w:iCs/>
          <w:sz w:val="24"/>
          <w:szCs w:val="28"/>
          <w:lang w:val="en-US"/>
        </w:rPr>
        <w:t>layout</w:t>
      </w:r>
      <w:r w:rsidRPr="00990537">
        <w:rPr>
          <w:rFonts w:ascii="Consolas" w:hAnsi="Consolas"/>
          <w:bCs/>
          <w:i w:val="0"/>
          <w:iCs/>
          <w:sz w:val="24"/>
          <w:szCs w:val="28"/>
        </w:rPr>
        <w:t>_</w:t>
      </w:r>
      <w:r w:rsidRPr="0097755B">
        <w:rPr>
          <w:rFonts w:ascii="Consolas" w:hAnsi="Consolas"/>
          <w:bCs/>
          <w:i w:val="0"/>
          <w:iCs/>
          <w:sz w:val="24"/>
          <w:szCs w:val="28"/>
          <w:lang w:val="en-US"/>
        </w:rPr>
        <w:t>height</w:t>
      </w:r>
      <w:r w:rsidRPr="00990537">
        <w:rPr>
          <w:rFonts w:ascii="Consolas" w:hAnsi="Consolas"/>
          <w:bCs/>
          <w:i w:val="0"/>
          <w:iCs/>
          <w:sz w:val="24"/>
          <w:szCs w:val="28"/>
        </w:rPr>
        <w:t>="</w:t>
      </w:r>
      <w:r w:rsidRPr="0097755B">
        <w:rPr>
          <w:rFonts w:ascii="Consolas" w:hAnsi="Consolas"/>
          <w:bCs/>
          <w:i w:val="0"/>
          <w:iCs/>
          <w:sz w:val="24"/>
          <w:szCs w:val="28"/>
          <w:lang w:val="en-US"/>
        </w:rPr>
        <w:t>wrap</w:t>
      </w:r>
      <w:r w:rsidRPr="00990537">
        <w:rPr>
          <w:rFonts w:ascii="Consolas" w:hAnsi="Consolas"/>
          <w:bCs/>
          <w:i w:val="0"/>
          <w:iCs/>
          <w:sz w:val="24"/>
          <w:szCs w:val="28"/>
        </w:rPr>
        <w:t>_</w:t>
      </w:r>
      <w:r w:rsidRPr="0097755B">
        <w:rPr>
          <w:rFonts w:ascii="Consolas" w:hAnsi="Consolas"/>
          <w:bCs/>
          <w:i w:val="0"/>
          <w:iCs/>
          <w:sz w:val="24"/>
          <w:szCs w:val="28"/>
          <w:lang w:val="en-US"/>
        </w:rPr>
        <w:t>content</w:t>
      </w:r>
      <w:r w:rsidRPr="00990537">
        <w:rPr>
          <w:rFonts w:ascii="Consolas" w:hAnsi="Consolas"/>
          <w:bCs/>
          <w:i w:val="0"/>
          <w:iCs/>
          <w:sz w:val="24"/>
          <w:szCs w:val="28"/>
        </w:rPr>
        <w:t>"</w:t>
      </w:r>
    </w:p>
    <w:p w14:paraId="4EF0992C" w14:textId="6177B610" w:rsidR="0097755B" w:rsidRPr="00990537" w:rsidRDefault="0097755B" w:rsidP="0097755B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 w:rsidRPr="0097755B">
        <w:rPr>
          <w:rFonts w:ascii="Consolas" w:hAnsi="Consolas"/>
          <w:bCs/>
          <w:i w:val="0"/>
          <w:iCs/>
          <w:sz w:val="24"/>
          <w:szCs w:val="28"/>
          <w:lang w:val="en-US"/>
        </w:rPr>
        <w:t>app</w:t>
      </w:r>
      <w:r w:rsidRPr="00990537">
        <w:rPr>
          <w:rFonts w:ascii="Consolas" w:hAnsi="Consolas"/>
          <w:bCs/>
          <w:i w:val="0"/>
          <w:iCs/>
          <w:sz w:val="24"/>
          <w:szCs w:val="28"/>
        </w:rPr>
        <w:t>:</w:t>
      </w:r>
      <w:r w:rsidRPr="0097755B">
        <w:rPr>
          <w:rFonts w:ascii="Consolas" w:hAnsi="Consolas"/>
          <w:bCs/>
          <w:i w:val="0"/>
          <w:iCs/>
          <w:sz w:val="24"/>
          <w:szCs w:val="28"/>
          <w:lang w:val="en-US"/>
        </w:rPr>
        <w:t>title</w:t>
      </w:r>
      <w:r w:rsidRPr="00990537">
        <w:rPr>
          <w:rFonts w:ascii="Consolas" w:hAnsi="Consolas"/>
          <w:bCs/>
          <w:i w:val="0"/>
          <w:iCs/>
          <w:sz w:val="24"/>
          <w:szCs w:val="28"/>
        </w:rPr>
        <w:t>="Избранное</w:t>
      </w:r>
      <w:r w:rsidRPr="00990537">
        <w:rPr>
          <w:rFonts w:ascii="Times New Roman" w:hAnsi="Times New Roman"/>
          <w:bCs/>
          <w:i w:val="0"/>
          <w:iCs/>
          <w:szCs w:val="28"/>
        </w:rPr>
        <w:t>"</w:t>
      </w:r>
    </w:p>
    <w:p w14:paraId="0FC0C4D6" w14:textId="30375C28" w:rsidR="00F13097" w:rsidRPr="0097755B" w:rsidRDefault="0097755B" w:rsidP="001E6A60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  <w:lang w:val="en-US"/>
        </w:rPr>
      </w:pPr>
      <w:r>
        <w:rPr>
          <w:rFonts w:ascii="Times New Roman" w:hAnsi="Times New Roman"/>
          <w:bCs/>
          <w:i w:val="0"/>
          <w:iCs/>
          <w:szCs w:val="28"/>
        </w:rPr>
        <w:t>Для</w:t>
      </w:r>
      <w:r w:rsidRPr="0097755B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 xml:space="preserve">RecyclerView </w:t>
      </w:r>
      <w:r>
        <w:rPr>
          <w:rFonts w:ascii="Times New Roman" w:hAnsi="Times New Roman"/>
          <w:bCs/>
          <w:i w:val="0"/>
          <w:iCs/>
          <w:szCs w:val="28"/>
        </w:rPr>
        <w:t>задаем</w:t>
      </w:r>
      <w:r w:rsidRPr="0097755B">
        <w:rPr>
          <w:rFonts w:ascii="Times New Roman" w:hAnsi="Times New Roman"/>
          <w:bCs/>
          <w:i w:val="0"/>
          <w:iCs/>
          <w:szCs w:val="28"/>
          <w:lang w:val="en-US"/>
        </w:rPr>
        <w:t>:</w:t>
      </w:r>
    </w:p>
    <w:p w14:paraId="774CB842" w14:textId="77777777" w:rsidR="0097755B" w:rsidRPr="0097755B" w:rsidRDefault="0097755B" w:rsidP="0097755B">
      <w:pPr>
        <w:spacing w:line="360" w:lineRule="auto"/>
        <w:ind w:firstLine="709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97755B">
        <w:rPr>
          <w:rFonts w:ascii="Consolas" w:hAnsi="Consolas"/>
          <w:bCs/>
          <w:i w:val="0"/>
          <w:iCs/>
          <w:sz w:val="24"/>
          <w:szCs w:val="28"/>
          <w:lang w:val="en-US"/>
        </w:rPr>
        <w:t>android:id="@+id/hotelNumberRecyclerView"</w:t>
      </w:r>
    </w:p>
    <w:p w14:paraId="5545A6D3" w14:textId="5F480E3C" w:rsidR="0097755B" w:rsidRPr="0097755B" w:rsidRDefault="0097755B" w:rsidP="0097755B">
      <w:pPr>
        <w:spacing w:line="360" w:lineRule="auto"/>
        <w:ind w:firstLine="709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97755B">
        <w:rPr>
          <w:rFonts w:ascii="Consolas" w:hAnsi="Consolas"/>
          <w:bCs/>
          <w:i w:val="0"/>
          <w:iCs/>
          <w:sz w:val="24"/>
          <w:szCs w:val="28"/>
          <w:lang w:val="en-US"/>
        </w:rPr>
        <w:t>android:layout_width="match_parent"</w:t>
      </w:r>
    </w:p>
    <w:p w14:paraId="00A098A2" w14:textId="6FAADB3C" w:rsidR="007E0BDD" w:rsidRPr="00457E64" w:rsidRDefault="0097755B" w:rsidP="00457E64">
      <w:pPr>
        <w:spacing w:line="360" w:lineRule="auto"/>
        <w:ind w:left="709"/>
        <w:rPr>
          <w:rFonts w:ascii="Consolas" w:hAnsi="Consolas"/>
          <w:bCs/>
          <w:i w:val="0"/>
          <w:iCs/>
          <w:sz w:val="24"/>
          <w:szCs w:val="28"/>
          <w:lang w:val="en-US"/>
        </w:rPr>
      </w:pPr>
      <w:r w:rsidRPr="0097755B">
        <w:rPr>
          <w:rFonts w:ascii="Consolas" w:hAnsi="Consolas"/>
          <w:bCs/>
          <w:i w:val="0"/>
          <w:iCs/>
          <w:sz w:val="24"/>
          <w:szCs w:val="28"/>
          <w:lang w:val="en-US"/>
        </w:rPr>
        <w:t>andro</w:t>
      </w:r>
      <w:r>
        <w:rPr>
          <w:rFonts w:ascii="Consolas" w:hAnsi="Consolas"/>
          <w:bCs/>
          <w:i w:val="0"/>
          <w:iCs/>
          <w:sz w:val="24"/>
          <w:szCs w:val="28"/>
          <w:lang w:val="en-US"/>
        </w:rPr>
        <w:t>id:layout_height="wrap_content"</w:t>
      </w:r>
      <w:r w:rsidRPr="0097755B">
        <w:rPr>
          <w:rFonts w:ascii="Consolas" w:hAnsi="Consolas"/>
          <w:bCs/>
          <w:i w:val="0"/>
          <w:iCs/>
          <w:sz w:val="24"/>
          <w:szCs w:val="28"/>
          <w:lang w:val="en-US"/>
        </w:rPr>
        <w:t xml:space="preserve">      </w:t>
      </w:r>
      <w:r>
        <w:rPr>
          <w:rFonts w:ascii="Consolas" w:hAnsi="Consolas"/>
          <w:bCs/>
          <w:i w:val="0"/>
          <w:iCs/>
          <w:sz w:val="24"/>
          <w:szCs w:val="28"/>
          <w:lang w:val="en-US"/>
        </w:rPr>
        <w:t>app:layoutManager="android</w:t>
      </w:r>
      <w:r w:rsidRPr="0097755B">
        <w:rPr>
          <w:rFonts w:ascii="Consolas" w:hAnsi="Consolas"/>
          <w:bCs/>
          <w:i w:val="0"/>
          <w:iCs/>
          <w:sz w:val="24"/>
          <w:szCs w:val="28"/>
          <w:lang w:val="en-US"/>
        </w:rPr>
        <w:t>.recyclerview.widget.LinearLayoutManager"</w:t>
      </w:r>
    </w:p>
    <w:p w14:paraId="33A83A75" w14:textId="692346E2" w:rsidR="00457E64" w:rsidRDefault="00457E64" w:rsidP="00457E64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>Создаем</w:t>
      </w:r>
      <w:r w:rsidRPr="00990537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Adapter</w:t>
      </w:r>
      <w:r w:rsidRPr="00990537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для</w:t>
      </w:r>
      <w:r w:rsidRPr="00990537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RecyclerView</w:t>
      </w:r>
      <w:r w:rsidRPr="00990537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под</w:t>
      </w:r>
      <w:r w:rsidRPr="00990537">
        <w:rPr>
          <w:rFonts w:ascii="Times New Roman" w:hAnsi="Times New Roman"/>
          <w:bCs/>
          <w:i w:val="0"/>
          <w:iCs/>
          <w:szCs w:val="28"/>
          <w:lang w:val="en-US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названием</w:t>
      </w:r>
      <w:r w:rsidRPr="00990537">
        <w:rPr>
          <w:rFonts w:ascii="Times New Roman" w:hAnsi="Times New Roman"/>
          <w:bCs/>
          <w:i w:val="0"/>
          <w:iCs/>
          <w:szCs w:val="28"/>
          <w:lang w:val="en-US"/>
        </w:rPr>
        <w:t xml:space="preserve"> «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HotelNumberAdapter</w:t>
      </w:r>
      <w:r w:rsidRPr="00990537">
        <w:rPr>
          <w:rFonts w:ascii="Times New Roman" w:hAnsi="Times New Roman"/>
          <w:bCs/>
          <w:i w:val="0"/>
          <w:iCs/>
          <w:szCs w:val="28"/>
          <w:lang w:val="en-US"/>
        </w:rPr>
        <w:t xml:space="preserve">». </w:t>
      </w:r>
      <w:r>
        <w:rPr>
          <w:rFonts w:ascii="Times New Roman" w:hAnsi="Times New Roman"/>
          <w:bCs/>
          <w:i w:val="0"/>
          <w:iCs/>
          <w:szCs w:val="28"/>
        </w:rPr>
        <w:t xml:space="preserve">Добавляем стандартные функции для отображения элементов списка. </w:t>
      </w:r>
    </w:p>
    <w:p w14:paraId="09633F58" w14:textId="5BF7D37A" w:rsidR="00457E64" w:rsidRPr="00990537" w:rsidRDefault="00457E64" w:rsidP="00457E64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В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Kotlin</w:t>
      </w:r>
      <w:r w:rsidRPr="00457E64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файле создадим список информации для заполнения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RecyclerView</w:t>
      </w:r>
      <w:r>
        <w:rPr>
          <w:rFonts w:ascii="Times New Roman" w:hAnsi="Times New Roman"/>
          <w:bCs/>
          <w:i w:val="0"/>
          <w:iCs/>
          <w:szCs w:val="28"/>
        </w:rPr>
        <w:t xml:space="preserve">. Присвоим </w:t>
      </w:r>
      <w:r w:rsidRPr="00457E64">
        <w:rPr>
          <w:rFonts w:ascii="Times New Roman" w:hAnsi="Times New Roman"/>
          <w:bCs/>
          <w:i w:val="0"/>
          <w:iCs/>
          <w:szCs w:val="28"/>
          <w:lang w:val="en-US"/>
        </w:rPr>
        <w:t>hotelNumberRecyclerView</w:t>
      </w:r>
      <w:r w:rsidRPr="00990537">
        <w:rPr>
          <w:rFonts w:ascii="Times New Roman" w:hAnsi="Times New Roman"/>
          <w:bCs/>
          <w:i w:val="0"/>
          <w:iCs/>
          <w:szCs w:val="28"/>
        </w:rPr>
        <w:t>.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adapter</w:t>
      </w:r>
      <w:r w:rsidRPr="00990537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ранее созданный нами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HotelNumberAdapter</w:t>
      </w:r>
      <w:r w:rsidRPr="00990537">
        <w:rPr>
          <w:rFonts w:ascii="Times New Roman" w:hAnsi="Times New Roman"/>
          <w:bCs/>
          <w:i w:val="0"/>
          <w:iCs/>
          <w:szCs w:val="28"/>
        </w:rPr>
        <w:t>.</w:t>
      </w:r>
    </w:p>
    <w:p w14:paraId="57D75A6B" w14:textId="37644C0E" w:rsidR="00457E64" w:rsidRDefault="00457E64" w:rsidP="00457E64">
      <w:pPr>
        <w:spacing w:line="360" w:lineRule="auto"/>
        <w:ind w:firstLine="709"/>
        <w:contextualSpacing/>
        <w:rPr>
          <w:rFonts w:ascii="Times New Roman" w:hAnsi="Times New Roman"/>
          <w:i w:val="0"/>
          <w:color w:val="000000"/>
        </w:rPr>
      </w:pPr>
      <w:r w:rsidRPr="009B58A4">
        <w:rPr>
          <w:rFonts w:ascii="Times New Roman" w:hAnsi="Times New Roman"/>
          <w:i w:val="0"/>
          <w:color w:val="000000"/>
        </w:rPr>
        <w:t xml:space="preserve">Выполненная работа представлена в приложении </w:t>
      </w:r>
      <w:r>
        <w:rPr>
          <w:rFonts w:ascii="Times New Roman" w:hAnsi="Times New Roman"/>
          <w:i w:val="0"/>
          <w:color w:val="000000"/>
        </w:rPr>
        <w:t>Е</w:t>
      </w:r>
      <w:r w:rsidRPr="009B58A4">
        <w:rPr>
          <w:rFonts w:ascii="Times New Roman" w:hAnsi="Times New Roman"/>
          <w:i w:val="0"/>
          <w:color w:val="000000"/>
        </w:rPr>
        <w:t xml:space="preserve">, рисунок </w:t>
      </w:r>
      <w:r>
        <w:rPr>
          <w:rFonts w:ascii="Times New Roman" w:hAnsi="Times New Roman"/>
          <w:i w:val="0"/>
          <w:color w:val="000000"/>
        </w:rPr>
        <w:t>Е.</w:t>
      </w:r>
      <w:r w:rsidR="004F4F11">
        <w:rPr>
          <w:rFonts w:ascii="Times New Roman" w:hAnsi="Times New Roman"/>
          <w:i w:val="0"/>
          <w:color w:val="000000"/>
        </w:rPr>
        <w:t>8</w:t>
      </w:r>
      <w:r w:rsidR="00CB6668">
        <w:rPr>
          <w:rFonts w:ascii="Times New Roman" w:hAnsi="Times New Roman"/>
          <w:i w:val="0"/>
          <w:color w:val="000000"/>
        </w:rPr>
        <w:t>.</w:t>
      </w:r>
    </w:p>
    <w:p w14:paraId="0F2A237C" w14:textId="77777777" w:rsidR="00457E64" w:rsidRDefault="00457E64" w:rsidP="00457E64">
      <w:pPr>
        <w:spacing w:line="360" w:lineRule="auto"/>
        <w:rPr>
          <w:rFonts w:ascii="Times New Roman" w:eastAsia="Calibri" w:hAnsi="Times New Roman"/>
          <w:b/>
          <w:bCs/>
          <w:i w:val="0"/>
          <w:iCs/>
          <w:color w:val="000000"/>
          <w:szCs w:val="28"/>
          <w:lang w:eastAsia="en-US"/>
        </w:rPr>
      </w:pPr>
    </w:p>
    <w:p w14:paraId="4CDD4F01" w14:textId="612CA557" w:rsidR="007E0BDD" w:rsidRDefault="007E0BDD" w:rsidP="001E6A60">
      <w:pPr>
        <w:spacing w:line="360" w:lineRule="auto"/>
        <w:ind w:firstLine="709"/>
        <w:rPr>
          <w:rFonts w:ascii="Times New Roman" w:eastAsia="Calibri" w:hAnsi="Times New Roman"/>
          <w:b/>
          <w:bCs/>
          <w:i w:val="0"/>
          <w:iCs/>
          <w:color w:val="000000"/>
          <w:szCs w:val="28"/>
          <w:lang w:eastAsia="en-US"/>
        </w:rPr>
      </w:pPr>
    </w:p>
    <w:p w14:paraId="08CFDB7E" w14:textId="29241EEE" w:rsidR="007E0BDD" w:rsidRDefault="007E0BDD" w:rsidP="001E6A60">
      <w:pPr>
        <w:spacing w:line="360" w:lineRule="auto"/>
        <w:ind w:firstLine="709"/>
        <w:rPr>
          <w:rFonts w:ascii="Times New Roman" w:eastAsia="Calibri" w:hAnsi="Times New Roman"/>
          <w:b/>
          <w:bCs/>
          <w:i w:val="0"/>
          <w:iCs/>
          <w:color w:val="000000"/>
          <w:szCs w:val="28"/>
          <w:lang w:eastAsia="en-US"/>
        </w:rPr>
      </w:pPr>
    </w:p>
    <w:p w14:paraId="069524ED" w14:textId="77777777" w:rsidR="003221D2" w:rsidRDefault="003221D2">
      <w:pPr>
        <w:jc w:val="left"/>
        <w:rPr>
          <w:rFonts w:ascii="Times New Roman" w:hAnsi="Times New Roman"/>
          <w:b/>
          <w:bCs/>
          <w:i w:val="0"/>
          <w:iCs/>
          <w:color w:val="000000"/>
        </w:rPr>
      </w:pPr>
      <w:r>
        <w:rPr>
          <w:rFonts w:ascii="Times New Roman" w:hAnsi="Times New Roman"/>
          <w:b/>
          <w:bCs/>
          <w:i w:val="0"/>
          <w:iCs/>
          <w:color w:val="000000"/>
        </w:rPr>
        <w:br w:type="page"/>
      </w:r>
    </w:p>
    <w:p w14:paraId="56C9B274" w14:textId="65324D09" w:rsidR="007E0BDD" w:rsidRDefault="007E0BDD" w:rsidP="007E0BDD">
      <w:pPr>
        <w:spacing w:line="360" w:lineRule="auto"/>
        <w:ind w:firstLine="709"/>
        <w:rPr>
          <w:rFonts w:ascii="Times New Roman" w:eastAsia="Calibri" w:hAnsi="Times New Roman"/>
          <w:b/>
          <w:bCs/>
          <w:iCs/>
          <w:color w:val="000000"/>
          <w:szCs w:val="28"/>
          <w:lang w:eastAsia="en-US"/>
        </w:rPr>
      </w:pPr>
      <w:r w:rsidRPr="007E0BDD">
        <w:rPr>
          <w:rFonts w:ascii="Times New Roman" w:hAnsi="Times New Roman"/>
          <w:b/>
          <w:bCs/>
          <w:i w:val="0"/>
          <w:iCs/>
          <w:color w:val="000000"/>
        </w:rPr>
        <w:t xml:space="preserve">16 </w:t>
      </w:r>
      <w:r w:rsidR="00164D9B">
        <w:rPr>
          <w:rFonts w:ascii="Times New Roman" w:hAnsi="Times New Roman"/>
          <w:b/>
          <w:i w:val="0"/>
          <w:color w:val="000000" w:themeColor="text1"/>
          <w:szCs w:val="28"/>
        </w:rPr>
        <w:t xml:space="preserve">День 14. </w:t>
      </w:r>
      <w:r w:rsidR="00B930B5" w:rsidRPr="00411096">
        <w:rPr>
          <w:rFonts w:ascii="Times New Roman" w:hAnsi="Times New Roman"/>
          <w:b/>
          <w:i w:val="0"/>
          <w:color w:val="000000" w:themeColor="text1"/>
        </w:rPr>
        <w:t>Верстка экрана «Сообщения» и добавление логики</w:t>
      </w:r>
    </w:p>
    <w:p w14:paraId="51E5DB29" w14:textId="6D22D224" w:rsidR="007E0BDD" w:rsidRDefault="007E0BDD" w:rsidP="007E0BDD">
      <w:pPr>
        <w:spacing w:line="360" w:lineRule="auto"/>
        <w:ind w:firstLine="709"/>
        <w:rPr>
          <w:rFonts w:ascii="Times New Roman" w:eastAsia="Calibri" w:hAnsi="Times New Roman"/>
          <w:b/>
          <w:bCs/>
          <w:iCs/>
          <w:color w:val="000000"/>
          <w:szCs w:val="28"/>
          <w:lang w:eastAsia="en-US"/>
        </w:rPr>
      </w:pPr>
    </w:p>
    <w:p w14:paraId="6BE4A995" w14:textId="6BCADBA1" w:rsidR="000D1797" w:rsidRDefault="000D1797" w:rsidP="007E0BDD">
      <w:pPr>
        <w:spacing w:line="360" w:lineRule="auto"/>
        <w:ind w:firstLine="709"/>
        <w:rPr>
          <w:rFonts w:ascii="Times New Roman" w:eastAsia="Calibri" w:hAnsi="Times New Roman"/>
          <w:bCs/>
          <w:i w:val="0"/>
          <w:iCs/>
          <w:color w:val="000000"/>
          <w:szCs w:val="28"/>
          <w:lang w:eastAsia="en-US"/>
        </w:rPr>
      </w:pPr>
      <w:r>
        <w:rPr>
          <w:rFonts w:ascii="Times New Roman" w:eastAsia="Calibri" w:hAnsi="Times New Roman"/>
          <w:bCs/>
          <w:i w:val="0"/>
          <w:iCs/>
          <w:color w:val="000000"/>
          <w:szCs w:val="28"/>
          <w:lang w:eastAsia="en-US"/>
        </w:rPr>
        <w:t>Создаем экран «</w:t>
      </w:r>
      <w:r>
        <w:rPr>
          <w:rFonts w:ascii="Times New Roman" w:eastAsia="Calibri" w:hAnsi="Times New Roman"/>
          <w:bCs/>
          <w:i w:val="0"/>
          <w:iCs/>
          <w:color w:val="000000"/>
          <w:szCs w:val="28"/>
          <w:lang w:val="en-US" w:eastAsia="en-US"/>
        </w:rPr>
        <w:t>MessageFragment</w:t>
      </w:r>
      <w:r>
        <w:rPr>
          <w:rFonts w:ascii="Times New Roman" w:eastAsia="Calibri" w:hAnsi="Times New Roman"/>
          <w:bCs/>
          <w:i w:val="0"/>
          <w:iCs/>
          <w:color w:val="000000"/>
          <w:szCs w:val="28"/>
          <w:lang w:eastAsia="en-US"/>
        </w:rPr>
        <w:t xml:space="preserve">» </w:t>
      </w:r>
    </w:p>
    <w:p w14:paraId="0CCC7E7C" w14:textId="4CA2B733" w:rsidR="001C7A52" w:rsidRDefault="001C7A52" w:rsidP="001C7A52">
      <w:pPr>
        <w:spacing w:line="360" w:lineRule="auto"/>
        <w:ind w:firstLine="709"/>
        <w:rPr>
          <w:rFonts w:ascii="Times New Roman" w:eastAsia="Calibri" w:hAnsi="Times New Roman"/>
          <w:bCs/>
          <w:i w:val="0"/>
          <w:iCs/>
          <w:color w:val="000000"/>
          <w:szCs w:val="28"/>
          <w:lang w:eastAsia="en-US"/>
        </w:rPr>
      </w:pPr>
      <w:r>
        <w:rPr>
          <w:rFonts w:ascii="Times New Roman" w:eastAsia="Calibri" w:hAnsi="Times New Roman"/>
          <w:bCs/>
          <w:i w:val="0"/>
          <w:iCs/>
          <w:color w:val="000000"/>
          <w:szCs w:val="28"/>
          <w:lang w:eastAsia="en-US"/>
        </w:rPr>
        <w:t xml:space="preserve">В </w:t>
      </w:r>
      <w:r>
        <w:rPr>
          <w:rFonts w:ascii="Times New Roman" w:eastAsia="Calibri" w:hAnsi="Times New Roman"/>
          <w:bCs/>
          <w:i w:val="0"/>
          <w:iCs/>
          <w:color w:val="000000"/>
          <w:szCs w:val="28"/>
          <w:lang w:val="en-US" w:eastAsia="en-US"/>
        </w:rPr>
        <w:t>XML</w:t>
      </w:r>
      <w:r w:rsidRPr="001C7A52">
        <w:rPr>
          <w:rFonts w:ascii="Times New Roman" w:eastAsia="Calibri" w:hAnsi="Times New Roman"/>
          <w:bCs/>
          <w:i w:val="0"/>
          <w:iCs/>
          <w:color w:val="000000"/>
          <w:szCs w:val="28"/>
          <w:lang w:eastAsia="en-US"/>
        </w:rPr>
        <w:t xml:space="preserve"> </w:t>
      </w:r>
      <w:r>
        <w:rPr>
          <w:rFonts w:ascii="Times New Roman" w:eastAsia="Calibri" w:hAnsi="Times New Roman"/>
          <w:bCs/>
          <w:i w:val="0"/>
          <w:iCs/>
          <w:color w:val="000000"/>
          <w:szCs w:val="28"/>
          <w:lang w:eastAsia="en-US"/>
        </w:rPr>
        <w:t xml:space="preserve">добавим </w:t>
      </w:r>
      <w:r>
        <w:rPr>
          <w:rFonts w:ascii="Times New Roman" w:eastAsia="Calibri" w:hAnsi="Times New Roman"/>
          <w:bCs/>
          <w:i w:val="0"/>
          <w:iCs/>
          <w:color w:val="000000"/>
          <w:szCs w:val="28"/>
          <w:lang w:val="en-US" w:eastAsia="en-US"/>
        </w:rPr>
        <w:t>ViewPager</w:t>
      </w:r>
      <w:r w:rsidRPr="001C7A52">
        <w:rPr>
          <w:rFonts w:ascii="Times New Roman" w:eastAsia="Calibri" w:hAnsi="Times New Roman"/>
          <w:bCs/>
          <w:i w:val="0"/>
          <w:iCs/>
          <w:color w:val="000000"/>
          <w:szCs w:val="28"/>
          <w:lang w:eastAsia="en-US"/>
        </w:rPr>
        <w:t xml:space="preserve">2 </w:t>
      </w:r>
      <w:r>
        <w:rPr>
          <w:rFonts w:ascii="Times New Roman" w:eastAsia="Calibri" w:hAnsi="Times New Roman"/>
          <w:bCs/>
          <w:i w:val="0"/>
          <w:iCs/>
          <w:color w:val="000000"/>
          <w:szCs w:val="28"/>
          <w:lang w:eastAsia="en-US"/>
        </w:rPr>
        <w:t xml:space="preserve">и </w:t>
      </w:r>
      <w:r>
        <w:rPr>
          <w:rFonts w:ascii="Times New Roman" w:eastAsia="Calibri" w:hAnsi="Times New Roman"/>
          <w:bCs/>
          <w:i w:val="0"/>
          <w:iCs/>
          <w:color w:val="000000"/>
          <w:szCs w:val="28"/>
          <w:lang w:val="en-US" w:eastAsia="en-US"/>
        </w:rPr>
        <w:t>TabLayout</w:t>
      </w:r>
      <w:r>
        <w:rPr>
          <w:rFonts w:ascii="Times New Roman" w:eastAsia="Calibri" w:hAnsi="Times New Roman"/>
          <w:bCs/>
          <w:i w:val="0"/>
          <w:iCs/>
          <w:color w:val="000000"/>
          <w:szCs w:val="28"/>
          <w:lang w:eastAsia="en-US"/>
        </w:rPr>
        <w:t>. Располагаем их согласно макетую</w:t>
      </w:r>
    </w:p>
    <w:p w14:paraId="225C7043" w14:textId="59764B80" w:rsidR="001C7A52" w:rsidRDefault="001C7A52" w:rsidP="001C7A52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eastAsia="Calibri" w:hAnsi="Times New Roman"/>
          <w:bCs/>
          <w:i w:val="0"/>
          <w:iCs/>
          <w:color w:val="000000"/>
          <w:szCs w:val="28"/>
          <w:lang w:eastAsia="en-US"/>
        </w:rPr>
        <w:t xml:space="preserve">Создаем </w:t>
      </w:r>
      <w:r>
        <w:rPr>
          <w:rFonts w:ascii="Times New Roman" w:eastAsia="Calibri" w:hAnsi="Times New Roman"/>
          <w:bCs/>
          <w:i w:val="0"/>
          <w:iCs/>
          <w:color w:val="000000"/>
          <w:szCs w:val="28"/>
          <w:lang w:val="en-US" w:eastAsia="en-US"/>
        </w:rPr>
        <w:t>Adapter</w:t>
      </w:r>
      <w:r w:rsidRPr="001C7A52">
        <w:rPr>
          <w:rFonts w:ascii="Times New Roman" w:eastAsia="Calibri" w:hAnsi="Times New Roman"/>
          <w:bCs/>
          <w:i w:val="0"/>
          <w:iCs/>
          <w:color w:val="000000"/>
          <w:szCs w:val="28"/>
          <w:lang w:eastAsia="en-US"/>
        </w:rPr>
        <w:t xml:space="preserve"> </w:t>
      </w:r>
      <w:r>
        <w:rPr>
          <w:rFonts w:ascii="Times New Roman" w:eastAsia="Calibri" w:hAnsi="Times New Roman"/>
          <w:bCs/>
          <w:i w:val="0"/>
          <w:iCs/>
          <w:color w:val="000000"/>
          <w:szCs w:val="28"/>
          <w:lang w:eastAsia="en-US"/>
        </w:rPr>
        <w:t xml:space="preserve">для </w:t>
      </w:r>
      <w:r>
        <w:rPr>
          <w:rFonts w:ascii="Times New Roman" w:eastAsia="Calibri" w:hAnsi="Times New Roman"/>
          <w:bCs/>
          <w:i w:val="0"/>
          <w:iCs/>
          <w:color w:val="000000"/>
          <w:szCs w:val="28"/>
          <w:lang w:val="en-US" w:eastAsia="en-US"/>
        </w:rPr>
        <w:t>ViewPager</w:t>
      </w:r>
      <w:r>
        <w:rPr>
          <w:rFonts w:ascii="Times New Roman" w:eastAsia="Calibri" w:hAnsi="Times New Roman"/>
          <w:bCs/>
          <w:i w:val="0"/>
          <w:iCs/>
          <w:color w:val="000000"/>
          <w:szCs w:val="28"/>
          <w:lang w:eastAsia="en-US"/>
        </w:rPr>
        <w:t>2 под названием «</w:t>
      </w:r>
      <w:r>
        <w:rPr>
          <w:rFonts w:ascii="Times New Roman" w:eastAsia="Calibri" w:hAnsi="Times New Roman"/>
          <w:bCs/>
          <w:i w:val="0"/>
          <w:iCs/>
          <w:color w:val="000000"/>
          <w:szCs w:val="28"/>
          <w:lang w:val="en-US" w:eastAsia="en-US"/>
        </w:rPr>
        <w:t>ViewPagerAdapter</w:t>
      </w:r>
      <w:r>
        <w:rPr>
          <w:rFonts w:ascii="Times New Roman" w:eastAsia="Calibri" w:hAnsi="Times New Roman"/>
          <w:bCs/>
          <w:i w:val="0"/>
          <w:iCs/>
          <w:color w:val="000000"/>
          <w:szCs w:val="28"/>
          <w:lang w:eastAsia="en-US"/>
        </w:rPr>
        <w:t>»</w:t>
      </w:r>
      <w:r w:rsidRPr="001C7A52">
        <w:rPr>
          <w:rFonts w:ascii="Times New Roman" w:eastAsia="Calibri" w:hAnsi="Times New Roman"/>
          <w:bCs/>
          <w:i w:val="0"/>
          <w:iCs/>
          <w:color w:val="000000"/>
          <w:szCs w:val="28"/>
          <w:lang w:eastAsia="en-US"/>
        </w:rPr>
        <w:t>.</w:t>
      </w:r>
      <w:r w:rsidRPr="001C7A52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Добавляем стандартные функции для отображения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IncomingFragment</w:t>
      </w:r>
      <w:r w:rsidRPr="001C7A52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и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NotificationFragment</w:t>
      </w:r>
      <w:r>
        <w:rPr>
          <w:rFonts w:ascii="Times New Roman" w:hAnsi="Times New Roman"/>
          <w:bCs/>
          <w:i w:val="0"/>
          <w:iCs/>
          <w:szCs w:val="28"/>
        </w:rPr>
        <w:t xml:space="preserve">. </w:t>
      </w:r>
    </w:p>
    <w:p w14:paraId="788F768B" w14:textId="30F32695" w:rsidR="001C7A52" w:rsidRPr="00CB6668" w:rsidRDefault="001C7A52" w:rsidP="00CB6668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В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Kotlin</w:t>
      </w:r>
      <w:r w:rsidRPr="00457E64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файле</w:t>
      </w:r>
      <w:r w:rsidRPr="001C7A52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добавляем функцию для пролистывания экранов. Присвоим </w:t>
      </w:r>
      <w:r w:rsidRPr="001C7A52">
        <w:rPr>
          <w:rFonts w:ascii="Times New Roman" w:hAnsi="Times New Roman"/>
          <w:bCs/>
          <w:i w:val="0"/>
          <w:iCs/>
          <w:szCs w:val="28"/>
        </w:rPr>
        <w:t>viewPagerMessage</w:t>
      </w:r>
      <w:r w:rsidRPr="00990537">
        <w:rPr>
          <w:rFonts w:ascii="Times New Roman" w:hAnsi="Times New Roman"/>
          <w:bCs/>
          <w:i w:val="0"/>
          <w:iCs/>
          <w:szCs w:val="28"/>
        </w:rPr>
        <w:t>.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adapter</w:t>
      </w:r>
      <w:r w:rsidRPr="00990537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ранее созданный нами </w:t>
      </w:r>
      <w:r w:rsidR="00CB6668">
        <w:rPr>
          <w:rFonts w:ascii="Times New Roman" w:hAnsi="Times New Roman"/>
          <w:bCs/>
          <w:i w:val="0"/>
          <w:iCs/>
          <w:szCs w:val="28"/>
          <w:lang w:val="en-US"/>
        </w:rPr>
        <w:t>ViewPager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Adapter</w:t>
      </w:r>
      <w:r w:rsidR="00CB6668">
        <w:rPr>
          <w:rFonts w:ascii="Times New Roman" w:hAnsi="Times New Roman"/>
          <w:bCs/>
          <w:i w:val="0"/>
          <w:iCs/>
          <w:szCs w:val="28"/>
        </w:rPr>
        <w:t>.</w:t>
      </w:r>
    </w:p>
    <w:p w14:paraId="37DB2645" w14:textId="6D315F3D" w:rsidR="00CD012C" w:rsidRPr="00CD012C" w:rsidRDefault="00CD012C" w:rsidP="00CD012C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Создаем новый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Fragment</w:t>
      </w:r>
      <w:r w:rsidRPr="00CD012C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под названием «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IncomingFragment</w:t>
      </w:r>
      <w:r>
        <w:rPr>
          <w:rFonts w:ascii="Times New Roman" w:hAnsi="Times New Roman"/>
          <w:bCs/>
          <w:i w:val="0"/>
          <w:iCs/>
          <w:szCs w:val="28"/>
        </w:rPr>
        <w:t xml:space="preserve">» и переходим в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CD012C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файл, который создался автоматически.</w:t>
      </w:r>
    </w:p>
    <w:p w14:paraId="1A1F8D11" w14:textId="52943CD9" w:rsidR="00CD012C" w:rsidRPr="00794A34" w:rsidRDefault="00CD012C" w:rsidP="00CD012C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В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CD012C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файл добавляем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ImageView</w:t>
      </w:r>
      <w:r w:rsidRPr="00CD012C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и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TextView</w:t>
      </w:r>
      <w:r>
        <w:rPr>
          <w:rFonts w:ascii="Times New Roman" w:hAnsi="Times New Roman"/>
          <w:bCs/>
          <w:i w:val="0"/>
          <w:iCs/>
          <w:szCs w:val="28"/>
        </w:rPr>
        <w:t>.</w:t>
      </w:r>
    </w:p>
    <w:p w14:paraId="0A3C391B" w14:textId="77777777" w:rsidR="00CB6668" w:rsidRPr="00CD012C" w:rsidRDefault="00CB6668" w:rsidP="00CB6668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Создаем новый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Fragment</w:t>
      </w:r>
      <w:r w:rsidRPr="00CD012C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под названием «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IncomingFragment</w:t>
      </w:r>
      <w:r>
        <w:rPr>
          <w:rFonts w:ascii="Times New Roman" w:hAnsi="Times New Roman"/>
          <w:bCs/>
          <w:i w:val="0"/>
          <w:iCs/>
          <w:szCs w:val="28"/>
        </w:rPr>
        <w:t xml:space="preserve">» и переходим в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CD012C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файл, который создался автоматически.</w:t>
      </w:r>
    </w:p>
    <w:p w14:paraId="4367884A" w14:textId="2ECE2F2A" w:rsidR="00CB6668" w:rsidRPr="00794A34" w:rsidRDefault="00CB6668" w:rsidP="00CB6668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В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CD012C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файл добавляем </w:t>
      </w:r>
      <w:r w:rsidRPr="00CB6668">
        <w:rPr>
          <w:rFonts w:ascii="Times New Roman" w:hAnsi="Times New Roman"/>
          <w:bCs/>
          <w:i w:val="0"/>
          <w:iCs/>
          <w:szCs w:val="28"/>
        </w:rPr>
        <w:t xml:space="preserve">2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ImageView</w:t>
      </w:r>
      <w:r w:rsidRPr="00CD012C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и </w:t>
      </w:r>
      <w:r w:rsidRPr="00CB6668">
        <w:rPr>
          <w:rFonts w:ascii="Times New Roman" w:hAnsi="Times New Roman"/>
          <w:bCs/>
          <w:i w:val="0"/>
          <w:iCs/>
          <w:szCs w:val="28"/>
        </w:rPr>
        <w:t xml:space="preserve">2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TextView</w:t>
      </w:r>
      <w:r>
        <w:rPr>
          <w:rFonts w:ascii="Times New Roman" w:hAnsi="Times New Roman"/>
          <w:bCs/>
          <w:i w:val="0"/>
          <w:iCs/>
          <w:szCs w:val="28"/>
        </w:rPr>
        <w:t>.</w:t>
      </w:r>
    </w:p>
    <w:p w14:paraId="75E463A9" w14:textId="1C55754B" w:rsidR="00CB6668" w:rsidRPr="00CB6668" w:rsidRDefault="00CB6668" w:rsidP="00CB6668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>Располагаем элементы согласно макету.</w:t>
      </w:r>
    </w:p>
    <w:p w14:paraId="49CAA031" w14:textId="3D9DEEDC" w:rsidR="007E0BDD" w:rsidRDefault="007E0BDD" w:rsidP="007E0BDD">
      <w:pPr>
        <w:spacing w:line="360" w:lineRule="auto"/>
        <w:ind w:firstLine="709"/>
        <w:contextualSpacing/>
        <w:rPr>
          <w:rFonts w:ascii="Times New Roman" w:hAnsi="Times New Roman"/>
          <w:i w:val="0"/>
          <w:color w:val="000000"/>
        </w:rPr>
      </w:pPr>
      <w:r w:rsidRPr="009B58A4">
        <w:rPr>
          <w:rFonts w:ascii="Times New Roman" w:hAnsi="Times New Roman"/>
          <w:i w:val="0"/>
          <w:color w:val="000000"/>
        </w:rPr>
        <w:t xml:space="preserve">Выполненная работа представлена в приложении </w:t>
      </w:r>
      <w:r>
        <w:rPr>
          <w:rFonts w:ascii="Times New Roman" w:hAnsi="Times New Roman"/>
          <w:i w:val="0"/>
          <w:color w:val="000000"/>
        </w:rPr>
        <w:t>Е</w:t>
      </w:r>
      <w:r w:rsidRPr="009B58A4">
        <w:rPr>
          <w:rFonts w:ascii="Times New Roman" w:hAnsi="Times New Roman"/>
          <w:i w:val="0"/>
          <w:color w:val="000000"/>
        </w:rPr>
        <w:t xml:space="preserve">, рисунок </w:t>
      </w:r>
      <w:r w:rsidR="00502802">
        <w:rPr>
          <w:rFonts w:ascii="Times New Roman" w:hAnsi="Times New Roman"/>
          <w:i w:val="0"/>
          <w:color w:val="000000"/>
        </w:rPr>
        <w:t>Е.</w:t>
      </w:r>
      <w:r w:rsidR="004F4F11">
        <w:rPr>
          <w:rFonts w:ascii="Times New Roman" w:hAnsi="Times New Roman"/>
          <w:i w:val="0"/>
          <w:color w:val="000000"/>
        </w:rPr>
        <w:t>9</w:t>
      </w:r>
      <w:r w:rsidR="00CB6668">
        <w:rPr>
          <w:rFonts w:ascii="Times New Roman" w:hAnsi="Times New Roman"/>
          <w:i w:val="0"/>
          <w:color w:val="000000"/>
        </w:rPr>
        <w:t>5 – Е.10.</w:t>
      </w:r>
    </w:p>
    <w:p w14:paraId="642C9580" w14:textId="1D7030FC" w:rsidR="007E0BDD" w:rsidRDefault="007E0BDD" w:rsidP="007E0BDD">
      <w:pPr>
        <w:spacing w:line="360" w:lineRule="auto"/>
        <w:ind w:firstLine="709"/>
        <w:contextualSpacing/>
        <w:rPr>
          <w:rFonts w:ascii="Times New Roman" w:hAnsi="Times New Roman"/>
          <w:i w:val="0"/>
          <w:color w:val="000000"/>
        </w:rPr>
      </w:pPr>
    </w:p>
    <w:p w14:paraId="4924798E" w14:textId="77777777" w:rsidR="003221D2" w:rsidRDefault="003221D2">
      <w:pPr>
        <w:jc w:val="left"/>
        <w:rPr>
          <w:rFonts w:ascii="Times New Roman" w:hAnsi="Times New Roman"/>
          <w:b/>
          <w:bCs/>
          <w:i w:val="0"/>
          <w:iCs/>
          <w:color w:val="000000"/>
        </w:rPr>
      </w:pPr>
      <w:r>
        <w:rPr>
          <w:rFonts w:ascii="Times New Roman" w:hAnsi="Times New Roman"/>
          <w:b/>
          <w:bCs/>
          <w:i w:val="0"/>
          <w:iCs/>
          <w:color w:val="000000"/>
        </w:rPr>
        <w:br w:type="page"/>
      </w:r>
    </w:p>
    <w:p w14:paraId="6C00BF3B" w14:textId="787FD174" w:rsidR="007E0BDD" w:rsidRDefault="007E0BDD" w:rsidP="007E0BDD">
      <w:pPr>
        <w:spacing w:line="360" w:lineRule="auto"/>
        <w:ind w:firstLine="709"/>
        <w:rPr>
          <w:rFonts w:ascii="Times New Roman" w:eastAsia="Calibri" w:hAnsi="Times New Roman"/>
          <w:b/>
          <w:bCs/>
          <w:iCs/>
          <w:color w:val="000000"/>
          <w:szCs w:val="28"/>
          <w:lang w:eastAsia="en-US"/>
        </w:rPr>
      </w:pPr>
      <w:r w:rsidRPr="007E0BDD">
        <w:rPr>
          <w:rFonts w:ascii="Times New Roman" w:hAnsi="Times New Roman"/>
          <w:b/>
          <w:bCs/>
          <w:i w:val="0"/>
          <w:iCs/>
          <w:color w:val="000000"/>
        </w:rPr>
        <w:t xml:space="preserve">17 </w:t>
      </w:r>
      <w:r w:rsidR="00164D9B">
        <w:rPr>
          <w:rFonts w:ascii="Times New Roman" w:hAnsi="Times New Roman"/>
          <w:b/>
          <w:i w:val="0"/>
          <w:color w:val="000000" w:themeColor="text1"/>
          <w:szCs w:val="28"/>
        </w:rPr>
        <w:t xml:space="preserve">День 15. </w:t>
      </w:r>
      <w:r w:rsidR="000D1797" w:rsidRPr="00CC4C87">
        <w:rPr>
          <w:rFonts w:ascii="Times New Roman" w:hAnsi="Times New Roman"/>
          <w:b/>
          <w:i w:val="0"/>
          <w:color w:val="000000" w:themeColor="text1"/>
        </w:rPr>
        <w:t>Верстка экрана «Профиль» и добавление логики</w:t>
      </w:r>
    </w:p>
    <w:p w14:paraId="3C5DD18A" w14:textId="763C7066" w:rsidR="007E0BDD" w:rsidRDefault="007E0BDD" w:rsidP="007E0BDD">
      <w:pPr>
        <w:spacing w:line="360" w:lineRule="auto"/>
        <w:ind w:firstLine="709"/>
        <w:rPr>
          <w:rFonts w:ascii="Times New Roman" w:eastAsia="Calibri" w:hAnsi="Times New Roman"/>
          <w:b/>
          <w:bCs/>
          <w:iCs/>
          <w:color w:val="000000"/>
          <w:szCs w:val="28"/>
          <w:lang w:eastAsia="en-US"/>
        </w:rPr>
      </w:pPr>
    </w:p>
    <w:p w14:paraId="340F1931" w14:textId="62EEF368" w:rsidR="00BA50A8" w:rsidRPr="00CD012C" w:rsidRDefault="00BA50A8" w:rsidP="00BA50A8">
      <w:pPr>
        <w:pStyle w:val="a8"/>
        <w:shd w:val="clear" w:color="auto" w:fill="FFFFFF"/>
        <w:spacing w:line="360" w:lineRule="auto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Создаем новый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Fragment</w:t>
      </w:r>
      <w:r w:rsidRPr="00CD012C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под названием «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ProfileFragment</w:t>
      </w:r>
      <w:r>
        <w:rPr>
          <w:rFonts w:ascii="Times New Roman" w:hAnsi="Times New Roman"/>
          <w:bCs/>
          <w:i w:val="0"/>
          <w:iCs/>
          <w:szCs w:val="28"/>
        </w:rPr>
        <w:t xml:space="preserve">» и переходим в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CD012C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файл, который создался автоматически.</w:t>
      </w:r>
    </w:p>
    <w:p w14:paraId="27955782" w14:textId="66441ED2" w:rsidR="00F13097" w:rsidRPr="00BA50A8" w:rsidRDefault="00BA50A8" w:rsidP="007E0BDD">
      <w:pPr>
        <w:spacing w:line="360" w:lineRule="auto"/>
        <w:ind w:firstLine="709"/>
        <w:contextualSpacing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В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BA50A8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файл добавляем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Toolbar</w:t>
      </w:r>
      <w:r w:rsidRPr="00BA50A8">
        <w:rPr>
          <w:rFonts w:ascii="Times New Roman" w:hAnsi="Times New Roman"/>
          <w:bCs/>
          <w:i w:val="0"/>
          <w:iCs/>
          <w:szCs w:val="28"/>
        </w:rPr>
        <w:t xml:space="preserve">, 4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ImageView</w:t>
      </w:r>
      <w:r w:rsidRPr="00BA50A8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и </w:t>
      </w:r>
      <w:r w:rsidRPr="00BA50A8">
        <w:rPr>
          <w:rFonts w:ascii="Times New Roman" w:hAnsi="Times New Roman"/>
          <w:bCs/>
          <w:i w:val="0"/>
          <w:iCs/>
          <w:szCs w:val="28"/>
        </w:rPr>
        <w:t xml:space="preserve">7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TextView</w:t>
      </w:r>
      <w:r w:rsidRPr="00BA50A8">
        <w:rPr>
          <w:rFonts w:ascii="Times New Roman" w:hAnsi="Times New Roman"/>
          <w:bCs/>
          <w:i w:val="0"/>
          <w:iCs/>
          <w:szCs w:val="28"/>
        </w:rPr>
        <w:t>.</w:t>
      </w:r>
    </w:p>
    <w:p w14:paraId="0A3D6A85" w14:textId="77777777" w:rsidR="00BA50A8" w:rsidRPr="00BA50A8" w:rsidRDefault="00BA50A8" w:rsidP="00BA50A8">
      <w:pPr>
        <w:spacing w:line="360" w:lineRule="auto"/>
        <w:ind w:firstLine="709"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>Располагаем элементы согласно макету.</w:t>
      </w:r>
    </w:p>
    <w:p w14:paraId="5F29EBB3" w14:textId="33BE78FD" w:rsidR="00BA50A8" w:rsidRPr="00A54B1B" w:rsidRDefault="00BA50A8" w:rsidP="007E0BDD">
      <w:pPr>
        <w:spacing w:line="360" w:lineRule="auto"/>
        <w:ind w:firstLine="709"/>
        <w:contextualSpacing/>
        <w:rPr>
          <w:rFonts w:ascii="Times New Roman" w:hAnsi="Times New Roman"/>
          <w:bCs/>
          <w:i w:val="0"/>
          <w:iCs/>
          <w:szCs w:val="28"/>
        </w:rPr>
      </w:pPr>
      <w:r>
        <w:rPr>
          <w:rFonts w:ascii="Times New Roman" w:hAnsi="Times New Roman"/>
          <w:bCs/>
          <w:i w:val="0"/>
          <w:iCs/>
          <w:szCs w:val="28"/>
        </w:rPr>
        <w:t xml:space="preserve">Переходим в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Kotlin</w:t>
      </w:r>
      <w:r w:rsidRPr="00BA50A8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файл и подключаем библиотеку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Binding</w:t>
      </w:r>
      <w:r w:rsidRPr="002A07AE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 xml:space="preserve">для связывания с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XML</w:t>
      </w:r>
      <w:r w:rsidRPr="00CC4C87">
        <w:rPr>
          <w:rFonts w:ascii="Times New Roman" w:hAnsi="Times New Roman"/>
          <w:bCs/>
          <w:i w:val="0"/>
          <w:iCs/>
          <w:szCs w:val="28"/>
        </w:rPr>
        <w:t xml:space="preserve"> </w:t>
      </w:r>
      <w:r>
        <w:rPr>
          <w:rFonts w:ascii="Times New Roman" w:hAnsi="Times New Roman"/>
          <w:bCs/>
          <w:i w:val="0"/>
          <w:iCs/>
          <w:szCs w:val="28"/>
        </w:rPr>
        <w:t>файлом и получение идентификаторов разметки. Д</w:t>
      </w:r>
      <w:r w:rsidR="00A54B1B">
        <w:rPr>
          <w:rFonts w:ascii="Times New Roman" w:hAnsi="Times New Roman"/>
          <w:bCs/>
          <w:i w:val="0"/>
          <w:iCs/>
          <w:szCs w:val="28"/>
        </w:rPr>
        <w:t>обавляем функци</w:t>
      </w:r>
      <w:r>
        <w:rPr>
          <w:rFonts w:ascii="Times New Roman" w:hAnsi="Times New Roman"/>
          <w:bCs/>
          <w:i w:val="0"/>
          <w:iCs/>
          <w:szCs w:val="28"/>
        </w:rPr>
        <w:t xml:space="preserve">ю получения почты, имени пользователя и пароля из </w:t>
      </w:r>
      <w:r>
        <w:rPr>
          <w:rFonts w:ascii="Times New Roman" w:hAnsi="Times New Roman"/>
          <w:bCs/>
          <w:i w:val="0"/>
          <w:iCs/>
          <w:szCs w:val="28"/>
          <w:lang w:val="en-US"/>
        </w:rPr>
        <w:t>RegisterActivity</w:t>
      </w:r>
      <w:r w:rsidR="00A54B1B" w:rsidRPr="00A54B1B">
        <w:rPr>
          <w:rFonts w:ascii="Times New Roman" w:hAnsi="Times New Roman"/>
          <w:bCs/>
          <w:i w:val="0"/>
          <w:iCs/>
          <w:szCs w:val="28"/>
        </w:rPr>
        <w:t xml:space="preserve"> </w:t>
      </w:r>
      <w:r w:rsidR="00A54B1B">
        <w:rPr>
          <w:rFonts w:ascii="Times New Roman" w:hAnsi="Times New Roman"/>
          <w:bCs/>
          <w:i w:val="0"/>
          <w:iCs/>
          <w:szCs w:val="28"/>
        </w:rPr>
        <w:t xml:space="preserve">и присваиваем их </w:t>
      </w:r>
      <w:r w:rsidR="00A54B1B">
        <w:rPr>
          <w:rFonts w:ascii="Times New Roman" w:hAnsi="Times New Roman"/>
          <w:bCs/>
          <w:i w:val="0"/>
          <w:iCs/>
          <w:szCs w:val="28"/>
          <w:lang w:val="en-US"/>
        </w:rPr>
        <w:t>TextView</w:t>
      </w:r>
      <w:r w:rsidR="00A54B1B" w:rsidRPr="00A54B1B">
        <w:rPr>
          <w:rFonts w:ascii="Times New Roman" w:hAnsi="Times New Roman"/>
          <w:bCs/>
          <w:i w:val="0"/>
          <w:iCs/>
          <w:szCs w:val="28"/>
        </w:rPr>
        <w:t xml:space="preserve"> </w:t>
      </w:r>
      <w:r w:rsidR="00A54B1B">
        <w:rPr>
          <w:rFonts w:ascii="Times New Roman" w:hAnsi="Times New Roman"/>
          <w:bCs/>
          <w:i w:val="0"/>
          <w:iCs/>
          <w:szCs w:val="28"/>
        </w:rPr>
        <w:t>согласно макету.</w:t>
      </w:r>
    </w:p>
    <w:p w14:paraId="0EEB0496" w14:textId="32177B88" w:rsidR="00BA6B11" w:rsidRDefault="00FE4BCA" w:rsidP="004F4F11">
      <w:pPr>
        <w:spacing w:line="360" w:lineRule="auto"/>
        <w:ind w:firstLine="709"/>
        <w:contextualSpacing/>
        <w:rPr>
          <w:rFonts w:ascii="Times New Roman" w:hAnsi="Times New Roman"/>
          <w:i w:val="0"/>
          <w:color w:val="000000"/>
        </w:rPr>
      </w:pPr>
      <w:r w:rsidRPr="009B58A4">
        <w:rPr>
          <w:rFonts w:ascii="Times New Roman" w:hAnsi="Times New Roman"/>
          <w:i w:val="0"/>
          <w:color w:val="000000"/>
        </w:rPr>
        <w:t xml:space="preserve">Выполненная работа представлена в приложении </w:t>
      </w:r>
      <w:r>
        <w:rPr>
          <w:rFonts w:ascii="Times New Roman" w:hAnsi="Times New Roman"/>
          <w:i w:val="0"/>
          <w:color w:val="000000"/>
        </w:rPr>
        <w:t>Е</w:t>
      </w:r>
      <w:r w:rsidRPr="009B58A4">
        <w:rPr>
          <w:rFonts w:ascii="Times New Roman" w:hAnsi="Times New Roman"/>
          <w:i w:val="0"/>
          <w:color w:val="000000"/>
        </w:rPr>
        <w:t xml:space="preserve">, рисунок </w:t>
      </w:r>
      <w:r w:rsidR="00502802">
        <w:rPr>
          <w:rFonts w:ascii="Times New Roman" w:hAnsi="Times New Roman"/>
          <w:i w:val="0"/>
          <w:color w:val="000000"/>
        </w:rPr>
        <w:t>Е.</w:t>
      </w:r>
      <w:r w:rsidR="004F4F11">
        <w:rPr>
          <w:rFonts w:ascii="Times New Roman" w:hAnsi="Times New Roman"/>
          <w:i w:val="0"/>
          <w:color w:val="000000"/>
        </w:rPr>
        <w:t>1</w:t>
      </w:r>
      <w:r w:rsidR="00CB6668">
        <w:rPr>
          <w:rFonts w:ascii="Times New Roman" w:hAnsi="Times New Roman"/>
          <w:i w:val="0"/>
          <w:color w:val="000000"/>
        </w:rPr>
        <w:t>1.</w:t>
      </w:r>
    </w:p>
    <w:p w14:paraId="274A7D53" w14:textId="77777777" w:rsidR="003221D2" w:rsidRDefault="003221D2">
      <w:pPr>
        <w:jc w:val="left"/>
        <w:rPr>
          <w:rFonts w:ascii="Times New Roman" w:hAnsi="Times New Roman"/>
          <w:b/>
          <w:bCs/>
          <w:i w:val="0"/>
          <w:color w:val="000000" w:themeColor="text1"/>
        </w:rPr>
      </w:pPr>
      <w:r>
        <w:rPr>
          <w:rFonts w:ascii="Times New Roman" w:hAnsi="Times New Roman"/>
          <w:b/>
          <w:bCs/>
          <w:i w:val="0"/>
          <w:color w:val="000000" w:themeColor="text1"/>
        </w:rPr>
        <w:br w:type="page"/>
      </w:r>
    </w:p>
    <w:p w14:paraId="63340C15" w14:textId="0024C7AA" w:rsidR="00BA6B11" w:rsidRDefault="00BA6B11" w:rsidP="00FE4BCA">
      <w:pPr>
        <w:spacing w:line="360" w:lineRule="auto"/>
        <w:ind w:firstLine="709"/>
        <w:contextualSpacing/>
        <w:rPr>
          <w:rFonts w:ascii="Times New Roman" w:hAnsi="Times New Roman"/>
          <w:b/>
          <w:i w:val="0"/>
          <w:color w:val="000000" w:themeColor="text1"/>
        </w:rPr>
      </w:pPr>
      <w:r w:rsidRPr="00BA6B11">
        <w:rPr>
          <w:rFonts w:ascii="Times New Roman" w:hAnsi="Times New Roman"/>
          <w:b/>
          <w:bCs/>
          <w:i w:val="0"/>
          <w:color w:val="000000" w:themeColor="text1"/>
        </w:rPr>
        <w:t xml:space="preserve">18 </w:t>
      </w:r>
      <w:r w:rsidR="00164D9B">
        <w:rPr>
          <w:rFonts w:ascii="Times New Roman" w:hAnsi="Times New Roman"/>
          <w:b/>
          <w:i w:val="0"/>
          <w:color w:val="000000" w:themeColor="text1"/>
          <w:szCs w:val="28"/>
        </w:rPr>
        <w:t xml:space="preserve">День 16. </w:t>
      </w:r>
      <w:r w:rsidR="000D1797">
        <w:rPr>
          <w:rFonts w:ascii="Times New Roman" w:hAnsi="Times New Roman"/>
          <w:b/>
          <w:i w:val="0"/>
          <w:color w:val="000000" w:themeColor="text1"/>
        </w:rPr>
        <w:t>Тестирования приложения</w:t>
      </w:r>
    </w:p>
    <w:p w14:paraId="53EDA130" w14:textId="6F915C41" w:rsidR="000D1797" w:rsidRDefault="000D1797" w:rsidP="00FE4BCA">
      <w:pPr>
        <w:spacing w:line="360" w:lineRule="auto"/>
        <w:ind w:firstLine="709"/>
        <w:contextualSpacing/>
        <w:rPr>
          <w:rFonts w:ascii="Times New Roman" w:hAnsi="Times New Roman"/>
          <w:b/>
          <w:i w:val="0"/>
          <w:color w:val="000000" w:themeColor="text1"/>
        </w:rPr>
      </w:pPr>
    </w:p>
    <w:p w14:paraId="2BA9D43A" w14:textId="5DDD06A0" w:rsidR="000D1797" w:rsidRDefault="000D1797" w:rsidP="000D1797">
      <w:pPr>
        <w:spacing w:line="360" w:lineRule="auto"/>
        <w:ind w:firstLine="709"/>
        <w:contextualSpacing/>
        <w:rPr>
          <w:rFonts w:ascii="Times New Roman" w:hAnsi="Times New Roman"/>
          <w:bCs/>
          <w:i w:val="0"/>
          <w:color w:val="000000" w:themeColor="text1"/>
        </w:rPr>
      </w:pPr>
      <w:r w:rsidRPr="000D1797">
        <w:rPr>
          <w:rFonts w:ascii="Times New Roman" w:hAnsi="Times New Roman"/>
          <w:bCs/>
          <w:i w:val="0"/>
          <w:color w:val="000000" w:themeColor="text1"/>
        </w:rPr>
        <w:t xml:space="preserve">Тестирование </w:t>
      </w:r>
      <w:r>
        <w:rPr>
          <w:rFonts w:ascii="Times New Roman" w:hAnsi="Times New Roman"/>
          <w:bCs/>
          <w:i w:val="0"/>
          <w:color w:val="000000" w:themeColor="text1"/>
        </w:rPr>
        <w:t>приложения</w:t>
      </w:r>
      <w:r w:rsidRPr="000D1797">
        <w:rPr>
          <w:rFonts w:ascii="Times New Roman" w:hAnsi="Times New Roman"/>
          <w:bCs/>
          <w:i w:val="0"/>
          <w:color w:val="000000" w:themeColor="text1"/>
        </w:rPr>
        <w:t xml:space="preserve"> – это обязательный этап технической разработки </w:t>
      </w:r>
      <w:r>
        <w:rPr>
          <w:rFonts w:ascii="Times New Roman" w:hAnsi="Times New Roman"/>
          <w:bCs/>
          <w:i w:val="0"/>
          <w:color w:val="000000" w:themeColor="text1"/>
        </w:rPr>
        <w:t>приложения</w:t>
      </w:r>
      <w:r w:rsidRPr="000D1797">
        <w:rPr>
          <w:rFonts w:ascii="Times New Roman" w:hAnsi="Times New Roman"/>
          <w:bCs/>
          <w:i w:val="0"/>
          <w:color w:val="000000" w:themeColor="text1"/>
        </w:rPr>
        <w:t>. Он играет важнейшую роль в процессе создания. Целью тестирования является общая проверка реального функционирования</w:t>
      </w:r>
      <w:r w:rsidR="0047329A">
        <w:rPr>
          <w:rFonts w:ascii="Times New Roman" w:hAnsi="Times New Roman"/>
          <w:bCs/>
          <w:i w:val="0"/>
          <w:color w:val="000000" w:themeColor="text1"/>
        </w:rPr>
        <w:t xml:space="preserve"> приложения</w:t>
      </w:r>
      <w:r w:rsidRPr="000D1797">
        <w:rPr>
          <w:rFonts w:ascii="Times New Roman" w:hAnsi="Times New Roman"/>
          <w:bCs/>
          <w:i w:val="0"/>
          <w:color w:val="000000" w:themeColor="text1"/>
        </w:rPr>
        <w:t>.</w:t>
      </w:r>
    </w:p>
    <w:p w14:paraId="6342E8EE" w14:textId="49CEF7EC" w:rsidR="000D1797" w:rsidRPr="000D1797" w:rsidRDefault="000D1797" w:rsidP="0047329A">
      <w:pPr>
        <w:spacing w:line="360" w:lineRule="auto"/>
        <w:ind w:firstLine="709"/>
        <w:contextualSpacing/>
        <w:rPr>
          <w:rFonts w:ascii="Times New Roman" w:hAnsi="Times New Roman"/>
          <w:bCs/>
          <w:i w:val="0"/>
          <w:color w:val="000000" w:themeColor="text1"/>
        </w:rPr>
      </w:pPr>
      <w:r w:rsidRPr="000D1797">
        <w:rPr>
          <w:rFonts w:ascii="Times New Roman" w:hAnsi="Times New Roman"/>
          <w:bCs/>
          <w:i w:val="0"/>
          <w:color w:val="000000" w:themeColor="text1"/>
        </w:rPr>
        <w:t xml:space="preserve">В тестирование входит проверка </w:t>
      </w:r>
      <w:r w:rsidR="0047329A">
        <w:rPr>
          <w:rFonts w:ascii="Times New Roman" w:hAnsi="Times New Roman"/>
          <w:bCs/>
          <w:i w:val="0"/>
          <w:color w:val="000000" w:themeColor="text1"/>
        </w:rPr>
        <w:t>работы</w:t>
      </w:r>
      <w:r w:rsidRPr="000D1797">
        <w:rPr>
          <w:rFonts w:ascii="Times New Roman" w:hAnsi="Times New Roman"/>
          <w:bCs/>
          <w:i w:val="0"/>
          <w:color w:val="000000" w:themeColor="text1"/>
        </w:rPr>
        <w:t xml:space="preserve">, проверка </w:t>
      </w:r>
      <w:r w:rsidR="0047329A" w:rsidRPr="0047329A">
        <w:rPr>
          <w:rFonts w:ascii="Times New Roman" w:hAnsi="Times New Roman"/>
          <w:bCs/>
          <w:i w:val="0"/>
          <w:color w:val="000000" w:themeColor="text1"/>
        </w:rPr>
        <w:t>разрешений и плотностей пикселей (DPI).</w:t>
      </w:r>
      <w:r w:rsidRPr="000D1797">
        <w:rPr>
          <w:rFonts w:ascii="Times New Roman" w:hAnsi="Times New Roman"/>
          <w:bCs/>
          <w:i w:val="0"/>
          <w:color w:val="000000" w:themeColor="text1"/>
        </w:rPr>
        <w:t xml:space="preserve"> Проверка всех кнопок. Тестирование </w:t>
      </w:r>
      <w:r w:rsidR="0047329A">
        <w:rPr>
          <w:rFonts w:ascii="Times New Roman" w:hAnsi="Times New Roman"/>
          <w:bCs/>
          <w:i w:val="0"/>
          <w:color w:val="000000" w:themeColor="text1"/>
        </w:rPr>
        <w:t>приложения</w:t>
      </w:r>
      <w:r w:rsidRPr="000D1797">
        <w:rPr>
          <w:rFonts w:ascii="Times New Roman" w:hAnsi="Times New Roman"/>
          <w:bCs/>
          <w:i w:val="0"/>
          <w:color w:val="000000" w:themeColor="text1"/>
        </w:rPr>
        <w:t xml:space="preserve"> происходило в таких </w:t>
      </w:r>
      <w:r w:rsidR="0047329A">
        <w:rPr>
          <w:rFonts w:ascii="Times New Roman" w:hAnsi="Times New Roman"/>
          <w:bCs/>
          <w:i w:val="0"/>
          <w:color w:val="000000" w:themeColor="text1"/>
        </w:rPr>
        <w:t>телефонах</w:t>
      </w:r>
      <w:r w:rsidRPr="000D1797">
        <w:rPr>
          <w:rFonts w:ascii="Times New Roman" w:hAnsi="Times New Roman"/>
          <w:bCs/>
          <w:i w:val="0"/>
          <w:color w:val="000000" w:themeColor="text1"/>
        </w:rPr>
        <w:t>, как</w:t>
      </w:r>
      <w:r w:rsidR="0047329A">
        <w:rPr>
          <w:rFonts w:ascii="Times New Roman" w:hAnsi="Times New Roman"/>
          <w:bCs/>
          <w:i w:val="0"/>
          <w:color w:val="000000" w:themeColor="text1"/>
        </w:rPr>
        <w:t xml:space="preserve"> </w:t>
      </w:r>
      <w:r w:rsidR="0047329A">
        <w:rPr>
          <w:rFonts w:ascii="Times New Roman" w:hAnsi="Times New Roman"/>
          <w:bCs/>
          <w:i w:val="0"/>
          <w:color w:val="000000" w:themeColor="text1"/>
          <w:lang w:val="en-US"/>
        </w:rPr>
        <w:t>Pixel</w:t>
      </w:r>
      <w:r w:rsidR="0047329A" w:rsidRPr="0047329A">
        <w:rPr>
          <w:rFonts w:ascii="Times New Roman" w:hAnsi="Times New Roman"/>
          <w:bCs/>
          <w:i w:val="0"/>
          <w:color w:val="000000" w:themeColor="text1"/>
        </w:rPr>
        <w:t xml:space="preserve"> </w:t>
      </w:r>
      <w:r w:rsidR="0047329A">
        <w:rPr>
          <w:rFonts w:ascii="Times New Roman" w:hAnsi="Times New Roman"/>
          <w:bCs/>
          <w:i w:val="0"/>
          <w:color w:val="000000" w:themeColor="text1"/>
          <w:lang w:val="en-US"/>
        </w:rPr>
        <w:t>XL</w:t>
      </w:r>
      <w:r w:rsidR="0047329A" w:rsidRPr="0047329A">
        <w:rPr>
          <w:rFonts w:ascii="Times New Roman" w:hAnsi="Times New Roman"/>
          <w:bCs/>
          <w:i w:val="0"/>
          <w:color w:val="000000" w:themeColor="text1"/>
        </w:rPr>
        <w:t xml:space="preserve">, </w:t>
      </w:r>
      <w:r w:rsidR="0047329A">
        <w:rPr>
          <w:rFonts w:ascii="Times New Roman" w:hAnsi="Times New Roman"/>
          <w:bCs/>
          <w:i w:val="0"/>
          <w:color w:val="000000" w:themeColor="text1"/>
          <w:lang w:val="en-US"/>
        </w:rPr>
        <w:t>Pixel</w:t>
      </w:r>
      <w:r w:rsidR="0047329A" w:rsidRPr="0047329A">
        <w:rPr>
          <w:rFonts w:ascii="Times New Roman" w:hAnsi="Times New Roman"/>
          <w:bCs/>
          <w:i w:val="0"/>
          <w:color w:val="000000" w:themeColor="text1"/>
        </w:rPr>
        <w:t xml:space="preserve"> 3 </w:t>
      </w:r>
      <w:r w:rsidR="0047329A">
        <w:rPr>
          <w:rFonts w:ascii="Times New Roman" w:hAnsi="Times New Roman"/>
          <w:bCs/>
          <w:i w:val="0"/>
          <w:color w:val="000000" w:themeColor="text1"/>
        </w:rPr>
        <w:t xml:space="preserve">и </w:t>
      </w:r>
      <w:r w:rsidR="0047329A">
        <w:rPr>
          <w:rFonts w:ascii="Times New Roman" w:hAnsi="Times New Roman"/>
          <w:bCs/>
          <w:i w:val="0"/>
          <w:color w:val="000000" w:themeColor="text1"/>
          <w:lang w:val="en-US"/>
        </w:rPr>
        <w:t>Pixel</w:t>
      </w:r>
      <w:r w:rsidRPr="000D1797">
        <w:rPr>
          <w:rFonts w:ascii="Times New Roman" w:hAnsi="Times New Roman"/>
          <w:bCs/>
          <w:i w:val="0"/>
          <w:color w:val="000000" w:themeColor="text1"/>
        </w:rPr>
        <w:t xml:space="preserve">. В ходе тестирования ошибки не найдены. </w:t>
      </w:r>
      <w:r w:rsidR="0047329A">
        <w:rPr>
          <w:rFonts w:ascii="Times New Roman" w:hAnsi="Times New Roman"/>
          <w:bCs/>
          <w:i w:val="0"/>
          <w:color w:val="000000" w:themeColor="text1"/>
        </w:rPr>
        <w:t>Приложение</w:t>
      </w:r>
      <w:r w:rsidRPr="000D1797">
        <w:rPr>
          <w:rFonts w:ascii="Times New Roman" w:hAnsi="Times New Roman"/>
          <w:bCs/>
          <w:i w:val="0"/>
          <w:color w:val="000000" w:themeColor="text1"/>
        </w:rPr>
        <w:t xml:space="preserve"> корректно отображается и функционирует во всех </w:t>
      </w:r>
      <w:r w:rsidR="0047329A">
        <w:rPr>
          <w:rFonts w:ascii="Times New Roman" w:hAnsi="Times New Roman"/>
          <w:bCs/>
          <w:i w:val="0"/>
          <w:color w:val="000000" w:themeColor="text1"/>
        </w:rPr>
        <w:t>телефонах.</w:t>
      </w:r>
    </w:p>
    <w:p w14:paraId="18B095CB" w14:textId="08D818A4" w:rsidR="00E46AA0" w:rsidRDefault="00E46AA0" w:rsidP="00E46AA0">
      <w:pPr>
        <w:spacing w:line="360" w:lineRule="auto"/>
        <w:ind w:firstLine="709"/>
        <w:contextualSpacing/>
        <w:rPr>
          <w:rFonts w:ascii="Times New Roman" w:hAnsi="Times New Roman"/>
          <w:i w:val="0"/>
          <w:color w:val="000000"/>
        </w:rPr>
      </w:pPr>
      <w:r w:rsidRPr="009B58A4">
        <w:rPr>
          <w:rFonts w:ascii="Times New Roman" w:hAnsi="Times New Roman"/>
          <w:i w:val="0"/>
          <w:color w:val="000000"/>
        </w:rPr>
        <w:t xml:space="preserve">Выполненная работа представлена в приложении </w:t>
      </w:r>
      <w:r>
        <w:rPr>
          <w:rFonts w:ascii="Times New Roman" w:hAnsi="Times New Roman"/>
          <w:i w:val="0"/>
          <w:color w:val="000000"/>
        </w:rPr>
        <w:t>Ж</w:t>
      </w:r>
      <w:r w:rsidRPr="009B58A4">
        <w:rPr>
          <w:rFonts w:ascii="Times New Roman" w:hAnsi="Times New Roman"/>
          <w:i w:val="0"/>
          <w:color w:val="000000"/>
        </w:rPr>
        <w:t xml:space="preserve">, рисунок </w:t>
      </w:r>
      <w:r>
        <w:rPr>
          <w:rFonts w:ascii="Times New Roman" w:hAnsi="Times New Roman"/>
          <w:i w:val="0"/>
          <w:color w:val="000000"/>
        </w:rPr>
        <w:t>Ж.1 – Ж.4.</w:t>
      </w:r>
    </w:p>
    <w:p w14:paraId="23832111" w14:textId="3636FB33" w:rsidR="00BB2C0F" w:rsidRDefault="00BB2C0F" w:rsidP="00673461">
      <w:pPr>
        <w:spacing w:line="360" w:lineRule="auto"/>
        <w:contextualSpacing/>
        <w:rPr>
          <w:rFonts w:ascii="Times New Roman" w:hAnsi="Times New Roman"/>
          <w:i w:val="0"/>
          <w:color w:val="000000" w:themeColor="text1"/>
        </w:rPr>
      </w:pPr>
    </w:p>
    <w:p w14:paraId="6B8C7D64" w14:textId="77777777" w:rsidR="00BB2C0F" w:rsidRPr="000D1797" w:rsidRDefault="00BB2C0F" w:rsidP="00FE4BCA">
      <w:pPr>
        <w:spacing w:line="360" w:lineRule="auto"/>
        <w:ind w:firstLine="709"/>
        <w:contextualSpacing/>
        <w:rPr>
          <w:rFonts w:ascii="Times New Roman" w:hAnsi="Times New Roman"/>
          <w:i w:val="0"/>
          <w:color w:val="000000"/>
        </w:rPr>
      </w:pPr>
    </w:p>
    <w:p w14:paraId="45CF040B" w14:textId="77777777" w:rsidR="00FE4BCA" w:rsidRDefault="00FE4BCA" w:rsidP="007E0BDD">
      <w:pPr>
        <w:spacing w:line="360" w:lineRule="auto"/>
        <w:ind w:firstLine="709"/>
        <w:contextualSpacing/>
        <w:rPr>
          <w:rFonts w:ascii="Times New Roman" w:hAnsi="Times New Roman"/>
          <w:bCs/>
          <w:i w:val="0"/>
          <w:iCs/>
          <w:szCs w:val="28"/>
        </w:rPr>
      </w:pPr>
    </w:p>
    <w:p w14:paraId="07B0EE06" w14:textId="77777777" w:rsidR="007E0BDD" w:rsidRPr="007E0BDD" w:rsidRDefault="007E0BDD" w:rsidP="007E0BDD">
      <w:pPr>
        <w:spacing w:line="360" w:lineRule="auto"/>
        <w:ind w:firstLine="709"/>
        <w:rPr>
          <w:rFonts w:ascii="Times New Roman" w:hAnsi="Times New Roman"/>
          <w:b/>
          <w:bCs/>
          <w:i w:val="0"/>
          <w:iCs/>
          <w:color w:val="000000"/>
          <w:szCs w:val="28"/>
        </w:rPr>
      </w:pPr>
    </w:p>
    <w:p w14:paraId="7413F315" w14:textId="77777777" w:rsidR="007E0BDD" w:rsidRDefault="007E0BDD" w:rsidP="007E0BDD">
      <w:pPr>
        <w:spacing w:line="360" w:lineRule="auto"/>
        <w:ind w:firstLine="709"/>
        <w:contextualSpacing/>
        <w:rPr>
          <w:rFonts w:ascii="Times New Roman" w:hAnsi="Times New Roman"/>
          <w:bCs/>
          <w:i w:val="0"/>
          <w:iCs/>
          <w:szCs w:val="28"/>
        </w:rPr>
      </w:pPr>
    </w:p>
    <w:p w14:paraId="2904EA4C" w14:textId="77777777" w:rsidR="007E0BDD" w:rsidRPr="007E0BDD" w:rsidRDefault="007E0BDD" w:rsidP="007E0BDD">
      <w:pPr>
        <w:spacing w:line="360" w:lineRule="auto"/>
        <w:ind w:firstLine="709"/>
        <w:rPr>
          <w:rFonts w:ascii="Times New Roman" w:hAnsi="Times New Roman"/>
          <w:b/>
          <w:bCs/>
          <w:i w:val="0"/>
          <w:iCs/>
          <w:color w:val="000000"/>
          <w:szCs w:val="28"/>
        </w:rPr>
      </w:pPr>
    </w:p>
    <w:p w14:paraId="69C3661A" w14:textId="77777777" w:rsidR="007E0BDD" w:rsidRDefault="007E0BDD" w:rsidP="001E6A60">
      <w:pPr>
        <w:spacing w:line="360" w:lineRule="auto"/>
        <w:ind w:firstLine="709"/>
        <w:rPr>
          <w:rFonts w:ascii="Times New Roman" w:eastAsia="Calibri" w:hAnsi="Times New Roman"/>
          <w:b/>
          <w:bCs/>
          <w:iCs/>
          <w:color w:val="000000"/>
          <w:szCs w:val="28"/>
          <w:lang w:eastAsia="en-US"/>
        </w:rPr>
      </w:pPr>
    </w:p>
    <w:p w14:paraId="0CCE7F90" w14:textId="69006AB6" w:rsidR="001E6A60" w:rsidRDefault="001E6A60" w:rsidP="001E6A60">
      <w:pPr>
        <w:spacing w:line="360" w:lineRule="auto"/>
        <w:ind w:firstLine="709"/>
        <w:rPr>
          <w:rFonts w:ascii="Times New Roman" w:eastAsia="Calibri" w:hAnsi="Times New Roman"/>
          <w:b/>
          <w:bCs/>
          <w:iCs/>
          <w:color w:val="000000"/>
          <w:szCs w:val="28"/>
          <w:lang w:eastAsia="en-US"/>
        </w:rPr>
      </w:pPr>
    </w:p>
    <w:p w14:paraId="500AB92F" w14:textId="77777777" w:rsidR="001E6A60" w:rsidRPr="001E6A60" w:rsidRDefault="001E6A60" w:rsidP="001E6A60">
      <w:pPr>
        <w:spacing w:line="360" w:lineRule="auto"/>
        <w:ind w:firstLine="709"/>
        <w:rPr>
          <w:rFonts w:ascii="Times New Roman" w:hAnsi="Times New Roman"/>
          <w:b/>
          <w:bCs/>
          <w:i w:val="0"/>
          <w:iCs/>
          <w:color w:val="000000"/>
          <w:szCs w:val="28"/>
        </w:rPr>
      </w:pPr>
    </w:p>
    <w:p w14:paraId="37864C55" w14:textId="77777777" w:rsidR="001E6A60" w:rsidRPr="001E6A60" w:rsidRDefault="001E6A60" w:rsidP="001E6A60">
      <w:pPr>
        <w:spacing w:line="360" w:lineRule="auto"/>
        <w:ind w:firstLine="709"/>
        <w:contextualSpacing/>
        <w:rPr>
          <w:rFonts w:ascii="Times New Roman" w:hAnsi="Times New Roman"/>
          <w:bCs/>
          <w:i w:val="0"/>
          <w:iCs/>
          <w:szCs w:val="28"/>
        </w:rPr>
      </w:pPr>
    </w:p>
    <w:p w14:paraId="60F22307" w14:textId="77777777" w:rsidR="001E6A60" w:rsidRPr="001E6A60" w:rsidRDefault="001E6A60" w:rsidP="001E6A60">
      <w:pPr>
        <w:spacing w:line="360" w:lineRule="auto"/>
        <w:ind w:firstLine="709"/>
        <w:rPr>
          <w:rFonts w:ascii="Times New Roman" w:hAnsi="Times New Roman"/>
          <w:b/>
          <w:bCs/>
          <w:i w:val="0"/>
          <w:iCs/>
          <w:color w:val="000000"/>
          <w:szCs w:val="28"/>
        </w:rPr>
      </w:pPr>
    </w:p>
    <w:p w14:paraId="63CF7047" w14:textId="28133F2B" w:rsidR="00211875" w:rsidRDefault="00D54B44" w:rsidP="00211875">
      <w:pPr>
        <w:spacing w:line="360" w:lineRule="auto"/>
        <w:jc w:val="center"/>
        <w:rPr>
          <w:rFonts w:ascii="Times New Roman" w:hAnsi="Times New Roman"/>
          <w:i w:val="0"/>
          <w:color w:val="000000"/>
          <w:szCs w:val="28"/>
        </w:rPr>
      </w:pPr>
      <w:r>
        <w:rPr>
          <w:rFonts w:ascii="Times New Roman" w:hAnsi="Times New Roman"/>
          <w:b/>
          <w:bCs/>
          <w:i w:val="0"/>
          <w:color w:val="000000"/>
          <w:szCs w:val="28"/>
        </w:rPr>
        <w:br w:type="page"/>
      </w:r>
      <w:r w:rsidR="00FE4BCA" w:rsidRPr="00191FEE">
        <w:rPr>
          <w:rFonts w:ascii="Times New Roman" w:hAnsi="Times New Roman"/>
          <w:b/>
          <w:bCs/>
          <w:i w:val="0"/>
          <w:color w:val="000000"/>
          <w:szCs w:val="28"/>
        </w:rPr>
        <w:t>ЗАКЛЮЧЕНИЕ</w:t>
      </w:r>
    </w:p>
    <w:p w14:paraId="056B1344" w14:textId="77777777" w:rsidR="00211875" w:rsidRPr="00211875" w:rsidRDefault="00211875" w:rsidP="00211875">
      <w:pPr>
        <w:spacing w:line="360" w:lineRule="auto"/>
        <w:jc w:val="center"/>
        <w:rPr>
          <w:rFonts w:ascii="Times New Roman" w:hAnsi="Times New Roman"/>
          <w:i w:val="0"/>
          <w:color w:val="000000"/>
          <w:szCs w:val="28"/>
        </w:rPr>
      </w:pPr>
    </w:p>
    <w:p w14:paraId="6CFE74B6" w14:textId="16833493" w:rsidR="00211875" w:rsidRPr="00211875" w:rsidRDefault="00211875" w:rsidP="00D715D3">
      <w:pPr>
        <w:spacing w:line="360" w:lineRule="auto"/>
        <w:ind w:firstLine="709"/>
        <w:rPr>
          <w:rFonts w:ascii="Times New Roman" w:hAnsi="Times New Roman"/>
          <w:b/>
          <w:bCs/>
          <w:i w:val="0"/>
          <w:color w:val="000000"/>
          <w:szCs w:val="28"/>
        </w:rPr>
      </w:pPr>
      <w:r w:rsidRPr="00574C3C">
        <w:rPr>
          <w:rFonts w:ascii="Times New Roman" w:hAnsi="Times New Roman"/>
          <w:i w:val="0"/>
          <w:szCs w:val="28"/>
        </w:rPr>
        <w:t xml:space="preserve">В результате прохождения учебной практики по ПМ.01 были приобретены и усовершенствованы навыки программирования на языке программирования C#, а также верстка </w:t>
      </w:r>
      <w:r w:rsidR="00C47D1F">
        <w:rPr>
          <w:rFonts w:ascii="Times New Roman" w:hAnsi="Times New Roman"/>
          <w:i w:val="0"/>
          <w:szCs w:val="28"/>
          <w:lang w:val="en-US"/>
        </w:rPr>
        <w:t>Android</w:t>
      </w:r>
      <w:r w:rsidR="00C47D1F" w:rsidRPr="00C47D1F">
        <w:rPr>
          <w:rFonts w:ascii="Times New Roman" w:hAnsi="Times New Roman"/>
          <w:i w:val="0"/>
          <w:szCs w:val="28"/>
        </w:rPr>
        <w:t xml:space="preserve"> </w:t>
      </w:r>
      <w:r w:rsidR="00C47D1F">
        <w:rPr>
          <w:rFonts w:ascii="Times New Roman" w:hAnsi="Times New Roman"/>
          <w:i w:val="0"/>
          <w:szCs w:val="28"/>
        </w:rPr>
        <w:t>приложения</w:t>
      </w:r>
      <w:r w:rsidRPr="00574C3C">
        <w:rPr>
          <w:rFonts w:ascii="Times New Roman" w:hAnsi="Times New Roman"/>
          <w:i w:val="0"/>
          <w:szCs w:val="28"/>
        </w:rPr>
        <w:t xml:space="preserve"> по макету.</w:t>
      </w:r>
    </w:p>
    <w:p w14:paraId="78D06752" w14:textId="77777777" w:rsidR="00211875" w:rsidRPr="003966B9" w:rsidRDefault="00211875" w:rsidP="00D715D3">
      <w:pPr>
        <w:spacing w:line="360" w:lineRule="auto"/>
        <w:ind w:firstLine="720"/>
        <w:rPr>
          <w:rFonts w:ascii="Times New Roman" w:hAnsi="Times New Roman"/>
          <w:i w:val="0"/>
          <w:szCs w:val="28"/>
        </w:rPr>
      </w:pPr>
      <w:r w:rsidRPr="00574C3C">
        <w:rPr>
          <w:rFonts w:ascii="Times New Roman" w:hAnsi="Times New Roman"/>
          <w:i w:val="0"/>
          <w:szCs w:val="28"/>
        </w:rPr>
        <w:t>В результате прохождения учебной практики были освоены общие и профессиональные компетенции:</w:t>
      </w:r>
    </w:p>
    <w:p w14:paraId="6E18A2B5" w14:textId="77777777" w:rsidR="00211875" w:rsidRPr="00E32C06" w:rsidRDefault="00211875" w:rsidP="00D715D3">
      <w:pPr>
        <w:spacing w:line="360" w:lineRule="auto"/>
        <w:ind w:firstLine="720"/>
        <w:rPr>
          <w:rFonts w:ascii="Times New Roman" w:hAnsi="Times New Roman"/>
          <w:i w:val="0"/>
          <w:szCs w:val="28"/>
        </w:rPr>
      </w:pPr>
      <w:r w:rsidRPr="00E32C06">
        <w:rPr>
          <w:rFonts w:ascii="Times New Roman" w:hAnsi="Times New Roman"/>
          <w:i w:val="0"/>
          <w:szCs w:val="28"/>
        </w:rPr>
        <w:t>ОК 1. Понимать сущность и социальную значимость своей будущей профессии, проявлять к ней устойчивый интерес.</w:t>
      </w:r>
    </w:p>
    <w:p w14:paraId="4226E593" w14:textId="77777777" w:rsidR="00211875" w:rsidRPr="00E32C06" w:rsidRDefault="00211875" w:rsidP="00D715D3">
      <w:pPr>
        <w:spacing w:line="360" w:lineRule="auto"/>
        <w:ind w:firstLine="720"/>
        <w:rPr>
          <w:rFonts w:ascii="Times New Roman" w:hAnsi="Times New Roman"/>
          <w:i w:val="0"/>
          <w:szCs w:val="28"/>
        </w:rPr>
      </w:pPr>
      <w:r w:rsidRPr="00E32C06">
        <w:rPr>
          <w:rFonts w:ascii="Times New Roman" w:hAnsi="Times New Roman"/>
          <w:i w:val="0"/>
          <w:szCs w:val="28"/>
        </w:rPr>
        <w:t>ОК 2. Организовать собственную деятельность, выбирать типовые методы и способы выполнения профессиональных задач, оценивать их эффективность и качество.</w:t>
      </w:r>
    </w:p>
    <w:p w14:paraId="694220ED" w14:textId="77777777" w:rsidR="00211875" w:rsidRPr="00E32C06" w:rsidRDefault="00211875" w:rsidP="00D715D3">
      <w:pPr>
        <w:spacing w:line="360" w:lineRule="auto"/>
        <w:ind w:firstLine="720"/>
        <w:rPr>
          <w:rFonts w:ascii="Times New Roman" w:hAnsi="Times New Roman"/>
          <w:i w:val="0"/>
          <w:szCs w:val="28"/>
        </w:rPr>
      </w:pPr>
      <w:r w:rsidRPr="00E32C06">
        <w:rPr>
          <w:rFonts w:ascii="Times New Roman" w:hAnsi="Times New Roman"/>
          <w:i w:val="0"/>
          <w:szCs w:val="28"/>
        </w:rPr>
        <w:t>ОК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3.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Принимать решения в стандартных и нестандартных ситуациях и нести за них ответственность.</w:t>
      </w:r>
    </w:p>
    <w:p w14:paraId="28F60CD9" w14:textId="77777777" w:rsidR="00211875" w:rsidRPr="00E32C06" w:rsidRDefault="00211875" w:rsidP="00D715D3">
      <w:pPr>
        <w:spacing w:line="360" w:lineRule="auto"/>
        <w:ind w:firstLine="720"/>
        <w:rPr>
          <w:rFonts w:ascii="Times New Roman" w:hAnsi="Times New Roman"/>
          <w:i w:val="0"/>
          <w:szCs w:val="28"/>
        </w:rPr>
      </w:pPr>
      <w:r w:rsidRPr="00E32C06">
        <w:rPr>
          <w:rFonts w:ascii="Times New Roman" w:hAnsi="Times New Roman"/>
          <w:i w:val="0"/>
          <w:szCs w:val="28"/>
        </w:rPr>
        <w:t>ОК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4.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Осуществлять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развития.</w:t>
      </w:r>
    </w:p>
    <w:p w14:paraId="0257B821" w14:textId="77777777" w:rsidR="00211875" w:rsidRPr="00E32C06" w:rsidRDefault="00211875" w:rsidP="00D715D3">
      <w:pPr>
        <w:spacing w:line="360" w:lineRule="auto"/>
        <w:ind w:firstLine="720"/>
        <w:rPr>
          <w:rFonts w:ascii="Times New Roman" w:hAnsi="Times New Roman"/>
          <w:i w:val="0"/>
          <w:szCs w:val="28"/>
        </w:rPr>
      </w:pPr>
      <w:r w:rsidRPr="00E32C06">
        <w:rPr>
          <w:rFonts w:ascii="Times New Roman" w:hAnsi="Times New Roman"/>
          <w:i w:val="0"/>
          <w:szCs w:val="28"/>
        </w:rPr>
        <w:t>ОК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5.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Использовать информационно-коммуникационные технологии в профессиональной деятельности.</w:t>
      </w:r>
    </w:p>
    <w:p w14:paraId="7A3F6E8D" w14:textId="77777777" w:rsidR="00211875" w:rsidRPr="00E32C06" w:rsidRDefault="00211875" w:rsidP="00D715D3">
      <w:pPr>
        <w:spacing w:line="360" w:lineRule="auto"/>
        <w:ind w:firstLine="720"/>
        <w:rPr>
          <w:rFonts w:ascii="Times New Roman" w:hAnsi="Times New Roman"/>
          <w:i w:val="0"/>
          <w:szCs w:val="28"/>
        </w:rPr>
      </w:pPr>
      <w:r w:rsidRPr="00E32C06">
        <w:rPr>
          <w:rFonts w:ascii="Times New Roman" w:hAnsi="Times New Roman"/>
          <w:i w:val="0"/>
          <w:szCs w:val="28"/>
        </w:rPr>
        <w:t>ОК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6.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Работать в коллективе и в команде, эффективно общаться с коллегами, руководством, потребителями.</w:t>
      </w:r>
    </w:p>
    <w:p w14:paraId="6E8109A3" w14:textId="77777777" w:rsidR="00211875" w:rsidRPr="00E32C06" w:rsidRDefault="00211875" w:rsidP="00D715D3">
      <w:pPr>
        <w:spacing w:line="360" w:lineRule="auto"/>
        <w:ind w:firstLine="720"/>
        <w:rPr>
          <w:rFonts w:ascii="Times New Roman" w:hAnsi="Times New Roman"/>
          <w:i w:val="0"/>
          <w:szCs w:val="28"/>
        </w:rPr>
      </w:pPr>
      <w:r w:rsidRPr="00E32C06">
        <w:rPr>
          <w:rFonts w:ascii="Times New Roman" w:hAnsi="Times New Roman"/>
          <w:i w:val="0"/>
          <w:szCs w:val="28"/>
        </w:rPr>
        <w:t>ОК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7.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Брать на себя ответственность за работу членов к</w:t>
      </w:r>
      <w:r>
        <w:rPr>
          <w:rFonts w:ascii="Times New Roman" w:hAnsi="Times New Roman"/>
          <w:i w:val="0"/>
          <w:szCs w:val="28"/>
        </w:rPr>
        <w:t>оманды</w:t>
      </w:r>
      <w:r w:rsidRPr="00E40C50">
        <w:rPr>
          <w:rFonts w:ascii="Times New Roman" w:hAnsi="Times New Roman"/>
          <w:i w:val="0"/>
          <w:szCs w:val="28"/>
        </w:rPr>
        <w:t xml:space="preserve"> </w:t>
      </w:r>
      <w:r w:rsidRPr="00E32C06">
        <w:rPr>
          <w:rFonts w:ascii="Times New Roman" w:hAnsi="Times New Roman"/>
          <w:i w:val="0"/>
          <w:szCs w:val="28"/>
        </w:rPr>
        <w:t>(подчиненных), за результат выполнения задания.</w:t>
      </w:r>
    </w:p>
    <w:p w14:paraId="675BB111" w14:textId="77777777" w:rsidR="00211875" w:rsidRPr="00E32C06" w:rsidRDefault="00211875" w:rsidP="00D715D3">
      <w:pPr>
        <w:spacing w:line="360" w:lineRule="auto"/>
        <w:ind w:firstLine="720"/>
        <w:rPr>
          <w:rFonts w:ascii="Times New Roman" w:hAnsi="Times New Roman"/>
          <w:i w:val="0"/>
          <w:szCs w:val="28"/>
        </w:rPr>
      </w:pPr>
      <w:r w:rsidRPr="00E32C06">
        <w:rPr>
          <w:rFonts w:ascii="Times New Roman" w:hAnsi="Times New Roman"/>
          <w:i w:val="0"/>
          <w:szCs w:val="28"/>
        </w:rPr>
        <w:t>ОК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8.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Самостоятельно определять задачи профессионального и личностного развития, заниматься самообразованием, осознанно планировать повышение квалификации.</w:t>
      </w:r>
    </w:p>
    <w:p w14:paraId="43A4C6F2" w14:textId="77777777" w:rsidR="00211875" w:rsidRPr="00E32C06" w:rsidRDefault="00211875" w:rsidP="00D715D3">
      <w:pPr>
        <w:spacing w:line="360" w:lineRule="auto"/>
        <w:ind w:firstLine="720"/>
        <w:rPr>
          <w:rFonts w:ascii="Times New Roman" w:hAnsi="Times New Roman"/>
          <w:i w:val="0"/>
          <w:szCs w:val="28"/>
        </w:rPr>
      </w:pPr>
      <w:r w:rsidRPr="00E32C06">
        <w:rPr>
          <w:rFonts w:ascii="Times New Roman" w:hAnsi="Times New Roman"/>
          <w:i w:val="0"/>
          <w:szCs w:val="28"/>
        </w:rPr>
        <w:t>ОК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9.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Ориентироваться в условиях частой смены технологий в профессиональной деятельности.</w:t>
      </w:r>
    </w:p>
    <w:p w14:paraId="3BBF39E9" w14:textId="77777777" w:rsidR="00211875" w:rsidRDefault="00211875" w:rsidP="00D715D3">
      <w:pPr>
        <w:spacing w:line="360" w:lineRule="auto"/>
        <w:ind w:firstLine="720"/>
        <w:rPr>
          <w:rFonts w:ascii="Times New Roman" w:hAnsi="Times New Roman"/>
          <w:i w:val="0"/>
          <w:szCs w:val="28"/>
        </w:rPr>
      </w:pPr>
    </w:p>
    <w:p w14:paraId="23710FBA" w14:textId="1E18E2BD" w:rsidR="00211875" w:rsidRPr="003966B9" w:rsidRDefault="00211875" w:rsidP="00D715D3">
      <w:pPr>
        <w:spacing w:line="360" w:lineRule="auto"/>
        <w:ind w:firstLine="720"/>
        <w:rPr>
          <w:rFonts w:ascii="Times New Roman" w:hAnsi="Times New Roman"/>
          <w:i w:val="0"/>
          <w:szCs w:val="28"/>
        </w:rPr>
      </w:pPr>
      <w:r w:rsidRPr="00E32C06">
        <w:rPr>
          <w:rFonts w:ascii="Times New Roman" w:hAnsi="Times New Roman"/>
          <w:i w:val="0"/>
          <w:szCs w:val="28"/>
        </w:rPr>
        <w:t xml:space="preserve">В результате освоения компетенций базовой подготовки специальности </w:t>
      </w:r>
    </w:p>
    <w:p w14:paraId="437515EE" w14:textId="77777777" w:rsidR="00211875" w:rsidRPr="00E32C06" w:rsidRDefault="00211875" w:rsidP="00D715D3">
      <w:pPr>
        <w:spacing w:line="360" w:lineRule="auto"/>
        <w:rPr>
          <w:rFonts w:ascii="Times New Roman" w:hAnsi="Times New Roman"/>
          <w:i w:val="0"/>
          <w:szCs w:val="28"/>
        </w:rPr>
      </w:pPr>
      <w:r w:rsidRPr="00E32C06">
        <w:rPr>
          <w:rFonts w:ascii="Times New Roman" w:hAnsi="Times New Roman"/>
          <w:i w:val="0"/>
          <w:szCs w:val="28"/>
        </w:rPr>
        <w:t>09.02.03 Программирование в компьютерных системах техник-программист должен обладать профессиональными компетенциями, соответствующими основным видам профессиональной деятельности:</w:t>
      </w:r>
    </w:p>
    <w:p w14:paraId="7DD7309C" w14:textId="77777777" w:rsidR="00211875" w:rsidRPr="00E32C06" w:rsidRDefault="00211875" w:rsidP="00D715D3">
      <w:pPr>
        <w:spacing w:line="360" w:lineRule="auto"/>
        <w:ind w:firstLine="720"/>
        <w:rPr>
          <w:rFonts w:ascii="Times New Roman" w:hAnsi="Times New Roman"/>
          <w:i w:val="0"/>
          <w:szCs w:val="28"/>
        </w:rPr>
      </w:pPr>
      <w:r w:rsidRPr="00E32C06">
        <w:rPr>
          <w:rFonts w:ascii="Times New Roman" w:hAnsi="Times New Roman"/>
          <w:i w:val="0"/>
          <w:szCs w:val="28"/>
        </w:rPr>
        <w:t>ПК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1.1.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Выполнять разработку спецификаций отдельных компонент</w:t>
      </w:r>
    </w:p>
    <w:p w14:paraId="4370D91E" w14:textId="77777777" w:rsidR="00211875" w:rsidRPr="00E32C06" w:rsidRDefault="00211875" w:rsidP="00D715D3">
      <w:pPr>
        <w:spacing w:line="360" w:lineRule="auto"/>
        <w:ind w:firstLine="720"/>
        <w:rPr>
          <w:rFonts w:ascii="Times New Roman" w:hAnsi="Times New Roman"/>
          <w:i w:val="0"/>
          <w:szCs w:val="28"/>
        </w:rPr>
      </w:pPr>
      <w:r w:rsidRPr="00E32C06">
        <w:rPr>
          <w:rFonts w:ascii="Times New Roman" w:hAnsi="Times New Roman"/>
          <w:i w:val="0"/>
          <w:szCs w:val="28"/>
        </w:rPr>
        <w:t>ПК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1.2.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Осуществлять разработку кода программного продукта на основе готовых спецификаций на уровне модуля.</w:t>
      </w:r>
    </w:p>
    <w:p w14:paraId="5B4624E5" w14:textId="77777777" w:rsidR="00211875" w:rsidRPr="00E32C06" w:rsidRDefault="00211875" w:rsidP="00D715D3">
      <w:pPr>
        <w:spacing w:line="360" w:lineRule="auto"/>
        <w:ind w:firstLine="720"/>
        <w:rPr>
          <w:rFonts w:ascii="Times New Roman" w:hAnsi="Times New Roman"/>
          <w:i w:val="0"/>
          <w:szCs w:val="28"/>
        </w:rPr>
      </w:pPr>
      <w:r w:rsidRPr="00E32C06">
        <w:rPr>
          <w:rFonts w:ascii="Times New Roman" w:hAnsi="Times New Roman"/>
          <w:i w:val="0"/>
          <w:szCs w:val="28"/>
        </w:rPr>
        <w:t>ПК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1.3.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Выполнять отладку программных модулей с использованием специализированных программных средств.</w:t>
      </w:r>
    </w:p>
    <w:p w14:paraId="2D024C98" w14:textId="77777777" w:rsidR="00211875" w:rsidRPr="00E32C06" w:rsidRDefault="00211875" w:rsidP="00D715D3">
      <w:pPr>
        <w:spacing w:line="360" w:lineRule="auto"/>
        <w:ind w:firstLine="720"/>
        <w:rPr>
          <w:rFonts w:ascii="Times New Roman" w:hAnsi="Times New Roman"/>
          <w:i w:val="0"/>
          <w:szCs w:val="28"/>
        </w:rPr>
      </w:pPr>
      <w:r w:rsidRPr="00E32C06">
        <w:rPr>
          <w:rFonts w:ascii="Times New Roman" w:hAnsi="Times New Roman"/>
          <w:i w:val="0"/>
          <w:szCs w:val="28"/>
        </w:rPr>
        <w:t>ПК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1.4.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Выполнять тестирование программных модулей</w:t>
      </w:r>
    </w:p>
    <w:p w14:paraId="4C41302B" w14:textId="77777777" w:rsidR="00211875" w:rsidRPr="00E32C06" w:rsidRDefault="00211875" w:rsidP="00D715D3">
      <w:pPr>
        <w:spacing w:line="360" w:lineRule="auto"/>
        <w:ind w:firstLine="720"/>
        <w:rPr>
          <w:rFonts w:ascii="Times New Roman" w:hAnsi="Times New Roman"/>
          <w:i w:val="0"/>
          <w:szCs w:val="28"/>
        </w:rPr>
      </w:pPr>
      <w:r w:rsidRPr="00E32C06">
        <w:rPr>
          <w:rFonts w:ascii="Times New Roman" w:hAnsi="Times New Roman"/>
          <w:i w:val="0"/>
          <w:szCs w:val="28"/>
        </w:rPr>
        <w:t>ПК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1.5.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Осуществлять оптимизацию программного кода модуля.</w:t>
      </w:r>
    </w:p>
    <w:p w14:paraId="7BE1D05D" w14:textId="77777777" w:rsidR="00211875" w:rsidRPr="00925FBA" w:rsidRDefault="00211875" w:rsidP="00D715D3">
      <w:pPr>
        <w:spacing w:line="360" w:lineRule="auto"/>
        <w:ind w:firstLine="720"/>
        <w:rPr>
          <w:rFonts w:ascii="Times New Roman" w:hAnsi="Times New Roman"/>
          <w:i w:val="0"/>
          <w:szCs w:val="28"/>
        </w:rPr>
      </w:pPr>
      <w:r w:rsidRPr="00E32C06">
        <w:rPr>
          <w:rFonts w:ascii="Times New Roman" w:hAnsi="Times New Roman"/>
          <w:i w:val="0"/>
          <w:szCs w:val="28"/>
        </w:rPr>
        <w:t>ПК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1.6.</w:t>
      </w:r>
      <w:r>
        <w:rPr>
          <w:rFonts w:ascii="Times New Roman" w:hAnsi="Times New Roman"/>
          <w:i w:val="0"/>
          <w:szCs w:val="28"/>
          <w:lang w:val="en-US"/>
        </w:rPr>
        <w:t> </w:t>
      </w:r>
      <w:r w:rsidRPr="00E32C06">
        <w:rPr>
          <w:rFonts w:ascii="Times New Roman" w:hAnsi="Times New Roman"/>
          <w:i w:val="0"/>
          <w:szCs w:val="28"/>
        </w:rPr>
        <w:t>Разрабатывать компоненты проектной и технической документации с использованием графических языков спецификаций.</w:t>
      </w:r>
    </w:p>
    <w:p w14:paraId="20F12D33" w14:textId="21036B76" w:rsidR="00FE4BCA" w:rsidRDefault="00FE4BCA" w:rsidP="00211875">
      <w:pPr>
        <w:rPr>
          <w:rFonts w:ascii="Times New Roman" w:hAnsi="Times New Roman"/>
          <w:b/>
          <w:bCs/>
          <w:i w:val="0"/>
          <w:color w:val="000000"/>
          <w:szCs w:val="28"/>
        </w:rPr>
      </w:pPr>
    </w:p>
    <w:p w14:paraId="74849A1B" w14:textId="77777777" w:rsidR="00211875" w:rsidRDefault="00211875">
      <w:pPr>
        <w:jc w:val="left"/>
        <w:rPr>
          <w:rFonts w:ascii="Times New Roman" w:hAnsi="Times New Roman"/>
          <w:b/>
          <w:bCs/>
          <w:i w:val="0"/>
          <w:color w:val="000000"/>
          <w:szCs w:val="28"/>
        </w:rPr>
      </w:pPr>
      <w:r>
        <w:rPr>
          <w:rFonts w:ascii="Times New Roman" w:hAnsi="Times New Roman"/>
          <w:b/>
          <w:bCs/>
          <w:i w:val="0"/>
          <w:color w:val="000000"/>
          <w:szCs w:val="28"/>
        </w:rPr>
        <w:br w:type="page"/>
      </w:r>
    </w:p>
    <w:p w14:paraId="59FBD55B" w14:textId="1AFF5036" w:rsidR="00AA51A9" w:rsidRDefault="00FE4BCA" w:rsidP="00FE4BCA">
      <w:pPr>
        <w:spacing w:line="360" w:lineRule="auto"/>
        <w:ind w:firstLine="709"/>
        <w:jc w:val="center"/>
        <w:rPr>
          <w:rFonts w:ascii="Times New Roman" w:hAnsi="Times New Roman"/>
          <w:b/>
          <w:bCs/>
          <w:i w:val="0"/>
          <w:color w:val="000000"/>
          <w:szCs w:val="28"/>
        </w:rPr>
      </w:pPr>
      <w:r w:rsidRPr="00E315D2">
        <w:rPr>
          <w:rFonts w:ascii="Times New Roman" w:hAnsi="Times New Roman"/>
          <w:b/>
          <w:bCs/>
          <w:i w:val="0"/>
          <w:color w:val="000000"/>
          <w:szCs w:val="28"/>
        </w:rPr>
        <w:t>СПИСОК ИСПОЛЬЗОВАННЫХ ИСТОЧНИКОВ</w:t>
      </w:r>
    </w:p>
    <w:p w14:paraId="4FB4F551" w14:textId="77777777" w:rsidR="00D715D3" w:rsidRDefault="00D715D3" w:rsidP="00FE4BCA">
      <w:pPr>
        <w:spacing w:line="360" w:lineRule="auto"/>
        <w:ind w:firstLine="709"/>
        <w:jc w:val="center"/>
        <w:rPr>
          <w:rFonts w:ascii="Times New Roman" w:hAnsi="Times New Roman"/>
          <w:b/>
          <w:bCs/>
          <w:i w:val="0"/>
          <w:color w:val="000000"/>
          <w:szCs w:val="28"/>
        </w:rPr>
      </w:pPr>
    </w:p>
    <w:p w14:paraId="369CFD9B" w14:textId="16104620" w:rsidR="00602DFA" w:rsidRPr="00602DFA" w:rsidRDefault="00602DFA" w:rsidP="00602DFA">
      <w:pPr>
        <w:spacing w:line="360" w:lineRule="auto"/>
        <w:ind w:firstLine="709"/>
        <w:rPr>
          <w:rFonts w:ascii="Times New Roman" w:eastAsia="Calibri" w:hAnsi="Times New Roman"/>
          <w:i w:val="0"/>
          <w:szCs w:val="28"/>
          <w:lang w:eastAsia="en-US"/>
        </w:rPr>
      </w:pPr>
      <w:r>
        <w:rPr>
          <w:rFonts w:ascii="Times New Roman" w:eastAsia="Calibri" w:hAnsi="Times New Roman"/>
          <w:i w:val="0"/>
          <w:szCs w:val="28"/>
          <w:lang w:eastAsia="en-US"/>
        </w:rPr>
        <w:t xml:space="preserve">1 </w:t>
      </w:r>
      <w:r w:rsidRPr="00602DFA">
        <w:rPr>
          <w:rFonts w:ascii="Times New Roman" w:eastAsia="Calibri" w:hAnsi="Times New Roman"/>
          <w:i w:val="0"/>
          <w:szCs w:val="28"/>
          <w:lang w:eastAsia="en-US"/>
        </w:rPr>
        <w:t>СМК СТО 020–2021. Практика студентов среднего профессионального образования. Общие требования, правила оформления отчётности. Стандарт организации : издание официальное : утвержден и введен в действие приказом ФГБОУ ВО «МГУ им. Н.П. Огарёва» от 18 августа 2021 г. № 596 : введен взамен СТО СМК 020-2018 «Практика студентов среднего профессионального образования. Организация, общие требования, правила оформления отчётности» : дата введения 2021-08-18 / подготовлен отделом менеджмента качества образовательной деятельности ФГБОУ ВО «МГУ им. Н. П. Огарёва».</w:t>
      </w:r>
      <w:r>
        <w:rPr>
          <w:rFonts w:ascii="Times New Roman" w:eastAsia="Calibri" w:hAnsi="Times New Roman"/>
          <w:i w:val="0"/>
          <w:szCs w:val="28"/>
          <w:lang w:eastAsia="en-US"/>
        </w:rPr>
        <w:t xml:space="preserve"> – </w:t>
      </w:r>
      <w:r w:rsidRPr="00602DFA">
        <w:rPr>
          <w:rFonts w:ascii="Times New Roman" w:eastAsia="Calibri" w:hAnsi="Times New Roman"/>
          <w:i w:val="0"/>
          <w:szCs w:val="28"/>
          <w:lang w:eastAsia="en-US"/>
        </w:rPr>
        <w:t>Саранск, 2021. – 30 с. – Текст : электронный.</w:t>
      </w:r>
    </w:p>
    <w:p w14:paraId="3FB9F548" w14:textId="2256188E" w:rsidR="00602DFA" w:rsidRPr="00602DFA" w:rsidRDefault="00602DFA" w:rsidP="00602DFA">
      <w:pPr>
        <w:spacing w:line="360" w:lineRule="auto"/>
        <w:ind w:firstLine="709"/>
        <w:rPr>
          <w:rFonts w:ascii="Times New Roman" w:eastAsia="Calibri" w:hAnsi="Times New Roman"/>
          <w:i w:val="0"/>
          <w:szCs w:val="28"/>
          <w:lang w:eastAsia="en-US"/>
        </w:rPr>
      </w:pPr>
      <w:r>
        <w:rPr>
          <w:rFonts w:ascii="Times New Roman" w:eastAsia="Calibri" w:hAnsi="Times New Roman"/>
          <w:i w:val="0"/>
          <w:szCs w:val="28"/>
          <w:lang w:eastAsia="en-US"/>
        </w:rPr>
        <w:t xml:space="preserve">2 </w:t>
      </w:r>
      <w:r w:rsidRPr="00602DFA">
        <w:rPr>
          <w:rFonts w:ascii="Times New Roman" w:eastAsia="Calibri" w:hAnsi="Times New Roman"/>
          <w:i w:val="0"/>
          <w:szCs w:val="28"/>
          <w:lang w:eastAsia="en-US"/>
        </w:rPr>
        <w:t>СМК СТО 006–2020. Общие требования к построению, изложению и оформлению документов учебной деятельности. Стандарт организации : издание официальное : утвержден и введен в действие приказом врио ректора ФГБОУ ВО «МГУ им. Н.П. Огарёва» от 08 сентября 2020 г. № 490 : введен взамен СТО 006–2014 «Общие требования к построению, изложению и оформлению документов учебной деятельности» : дата введения 2020-09-08 / подготовлен отделом менеджмента качества образовательной деятельности. – Саранск, 2020. – 69 с. – Текст : электронный.</w:t>
      </w:r>
    </w:p>
    <w:p w14:paraId="5C039A0E" w14:textId="356F3EB1" w:rsidR="00602DFA" w:rsidRPr="00602DFA" w:rsidRDefault="00602DFA" w:rsidP="00602DFA">
      <w:pPr>
        <w:spacing w:line="360" w:lineRule="auto"/>
        <w:ind w:firstLine="709"/>
        <w:rPr>
          <w:rFonts w:ascii="Times New Roman" w:eastAsia="Calibri" w:hAnsi="Times New Roman"/>
          <w:i w:val="0"/>
          <w:szCs w:val="28"/>
          <w:lang w:eastAsia="en-US"/>
        </w:rPr>
      </w:pPr>
      <w:r>
        <w:rPr>
          <w:rFonts w:ascii="Times New Roman" w:eastAsia="Calibri" w:hAnsi="Times New Roman"/>
          <w:i w:val="0"/>
          <w:szCs w:val="28"/>
          <w:lang w:eastAsia="en-US"/>
        </w:rPr>
        <w:t xml:space="preserve">3 </w:t>
      </w:r>
      <w:r w:rsidRPr="00602DFA">
        <w:rPr>
          <w:rFonts w:ascii="Times New Roman" w:eastAsia="Calibri" w:hAnsi="Times New Roman"/>
          <w:i w:val="0"/>
          <w:szCs w:val="28"/>
          <w:lang w:eastAsia="en-US"/>
        </w:rPr>
        <w:t>Гриффитс Д. Head First. Программирование для Android : Д. Гриффитс, Д. Гриффитс. – СПб. : Питер, 2018. – 912 с. – ISBN 978-5-4461-0708-7. – URL:</w:t>
      </w:r>
    </w:p>
    <w:p w14:paraId="1139EF31" w14:textId="77777777" w:rsidR="00602DFA" w:rsidRPr="00602DFA" w:rsidRDefault="00602DFA" w:rsidP="00602DFA">
      <w:pPr>
        <w:spacing w:line="360" w:lineRule="auto"/>
        <w:rPr>
          <w:rFonts w:ascii="Times New Roman" w:eastAsia="Calibri" w:hAnsi="Times New Roman"/>
          <w:i w:val="0"/>
          <w:szCs w:val="28"/>
          <w:lang w:eastAsia="en-US"/>
        </w:rPr>
      </w:pPr>
      <w:r w:rsidRPr="00602DFA">
        <w:rPr>
          <w:rFonts w:ascii="Times New Roman" w:eastAsia="Calibri" w:hAnsi="Times New Roman"/>
          <w:i w:val="0"/>
          <w:szCs w:val="28"/>
          <w:lang w:eastAsia="en-US"/>
        </w:rPr>
        <w:t>https://www.rulit.me/data/programs/resources/pdf/Head-First-Kotlin-_RuLit_Me_ 610054.pdf. – Режим доступа: свободный. – Текст : электронный.</w:t>
      </w:r>
    </w:p>
    <w:p w14:paraId="5CA30576" w14:textId="75156850" w:rsidR="00602DFA" w:rsidRPr="00602DFA" w:rsidRDefault="00602DFA" w:rsidP="00602DFA">
      <w:pPr>
        <w:spacing w:line="360" w:lineRule="auto"/>
        <w:ind w:firstLine="709"/>
        <w:rPr>
          <w:rFonts w:ascii="Times New Roman" w:eastAsia="Calibri" w:hAnsi="Times New Roman"/>
          <w:i w:val="0"/>
          <w:szCs w:val="28"/>
          <w:lang w:eastAsia="en-US"/>
        </w:rPr>
      </w:pPr>
      <w:r>
        <w:rPr>
          <w:rFonts w:ascii="Times New Roman" w:eastAsia="Calibri" w:hAnsi="Times New Roman"/>
          <w:i w:val="0"/>
          <w:szCs w:val="28"/>
          <w:lang w:eastAsia="en-US"/>
        </w:rPr>
        <w:t xml:space="preserve">4 </w:t>
      </w:r>
      <w:r w:rsidRPr="00602DFA">
        <w:rPr>
          <w:rFonts w:ascii="Times New Roman" w:eastAsia="Calibri" w:hAnsi="Times New Roman"/>
          <w:i w:val="0"/>
          <w:szCs w:val="28"/>
          <w:lang w:eastAsia="en-US"/>
        </w:rPr>
        <w:t xml:space="preserve">Гриффитс Д. Head First. Kotlin : руководство для начинающих программистов / Д. Гриффитс, Д. Гриффитс; [пер. с англ. Я. Е. Матвеев]. – </w:t>
      </w:r>
      <w:r>
        <w:rPr>
          <w:rFonts w:ascii="Times New Roman" w:eastAsia="Calibri" w:hAnsi="Times New Roman"/>
          <w:i w:val="0"/>
          <w:szCs w:val="28"/>
          <w:lang w:eastAsia="en-US"/>
        </w:rPr>
        <w:t xml:space="preserve"> </w:t>
      </w:r>
      <w:r w:rsidRPr="00602DFA">
        <w:rPr>
          <w:rFonts w:ascii="Times New Roman" w:eastAsia="Calibri" w:hAnsi="Times New Roman"/>
          <w:i w:val="0"/>
          <w:szCs w:val="28"/>
          <w:lang w:eastAsia="en-US"/>
        </w:rPr>
        <w:t>СПб.</w:t>
      </w:r>
      <w:r w:rsidRPr="00602DFA">
        <w:rPr>
          <w:rFonts w:ascii="Times New Roman" w:eastAsia="Calibri" w:hAnsi="Times New Roman"/>
          <w:i w:val="0"/>
          <w:szCs w:val="28"/>
          <w:lang w:eastAsia="en-US"/>
        </w:rPr>
        <w:tab/>
      </w:r>
      <w:r>
        <w:rPr>
          <w:rFonts w:ascii="Times New Roman" w:eastAsia="Calibri" w:hAnsi="Times New Roman"/>
          <w:i w:val="0"/>
          <w:szCs w:val="28"/>
          <w:lang w:eastAsia="en-US"/>
        </w:rPr>
        <w:t xml:space="preserve">Питер, </w:t>
      </w:r>
      <w:r w:rsidRPr="00602DFA">
        <w:rPr>
          <w:rFonts w:ascii="Times New Roman" w:eastAsia="Calibri" w:hAnsi="Times New Roman"/>
          <w:i w:val="0"/>
          <w:szCs w:val="28"/>
          <w:lang w:eastAsia="en-US"/>
        </w:rPr>
        <w:t>2020.</w:t>
      </w:r>
      <w:r w:rsidRPr="00602DFA">
        <w:rPr>
          <w:rFonts w:ascii="Times New Roman" w:eastAsia="Calibri" w:hAnsi="Times New Roman"/>
          <w:i w:val="0"/>
          <w:szCs w:val="28"/>
          <w:lang w:eastAsia="en-US"/>
        </w:rPr>
        <w:tab/>
        <w:t>–</w:t>
      </w:r>
      <w:r>
        <w:rPr>
          <w:rFonts w:ascii="Times New Roman" w:eastAsia="Calibri" w:hAnsi="Times New Roman"/>
          <w:i w:val="0"/>
          <w:szCs w:val="28"/>
          <w:lang w:eastAsia="en-US"/>
        </w:rPr>
        <w:t xml:space="preserve"> </w:t>
      </w:r>
      <w:r w:rsidRPr="00602DFA">
        <w:rPr>
          <w:rFonts w:ascii="Times New Roman" w:eastAsia="Calibri" w:hAnsi="Times New Roman"/>
          <w:i w:val="0"/>
          <w:szCs w:val="28"/>
          <w:lang w:eastAsia="en-US"/>
        </w:rPr>
        <w:t>446с.</w:t>
      </w:r>
      <w:r>
        <w:rPr>
          <w:rFonts w:ascii="Times New Roman" w:eastAsia="Calibri" w:hAnsi="Times New Roman"/>
          <w:i w:val="0"/>
          <w:szCs w:val="28"/>
          <w:lang w:eastAsia="en-US"/>
        </w:rPr>
        <w:t xml:space="preserve"> </w:t>
      </w:r>
      <w:r w:rsidRPr="00602DFA">
        <w:rPr>
          <w:rFonts w:ascii="Times New Roman" w:eastAsia="Calibri" w:hAnsi="Times New Roman"/>
          <w:i w:val="0"/>
          <w:szCs w:val="28"/>
          <w:lang w:eastAsia="en-US"/>
        </w:rPr>
        <w:t>–</w:t>
      </w:r>
      <w:r>
        <w:rPr>
          <w:rFonts w:ascii="Times New Roman" w:eastAsia="Calibri" w:hAnsi="Times New Roman"/>
          <w:i w:val="0"/>
          <w:szCs w:val="28"/>
          <w:lang w:eastAsia="en-US"/>
        </w:rPr>
        <w:t xml:space="preserve"> </w:t>
      </w:r>
      <w:r w:rsidRPr="00602DFA">
        <w:rPr>
          <w:rFonts w:ascii="Times New Roman" w:eastAsia="Calibri" w:hAnsi="Times New Roman"/>
          <w:i w:val="0"/>
          <w:szCs w:val="28"/>
          <w:lang w:eastAsia="en-US"/>
        </w:rPr>
        <w:t>ISBN</w:t>
      </w:r>
      <w:r w:rsidRPr="00602DFA">
        <w:rPr>
          <w:rFonts w:ascii="Times New Roman" w:eastAsia="Calibri" w:hAnsi="Times New Roman"/>
          <w:i w:val="0"/>
          <w:szCs w:val="28"/>
          <w:lang w:eastAsia="en-US"/>
        </w:rPr>
        <w:tab/>
        <w:t>978-5-4461-1335-4.</w:t>
      </w:r>
      <w:r w:rsidRPr="00602DFA">
        <w:rPr>
          <w:rFonts w:ascii="Times New Roman" w:eastAsia="Calibri" w:hAnsi="Times New Roman"/>
          <w:i w:val="0"/>
          <w:szCs w:val="28"/>
          <w:lang w:eastAsia="en-US"/>
        </w:rPr>
        <w:tab/>
        <w:t>–</w:t>
      </w:r>
      <w:r w:rsidRPr="00602DFA">
        <w:rPr>
          <w:rFonts w:ascii="Times New Roman" w:eastAsia="Calibri" w:hAnsi="Times New Roman"/>
          <w:i w:val="0"/>
          <w:szCs w:val="28"/>
          <w:lang w:eastAsia="en-US"/>
        </w:rPr>
        <w:tab/>
        <w:t>URL: https://www.rulit.me/data/programs/resources/pdf/Head-First-Kotlin-_RuLit_Me_ 610054.pdf. – Режим доступа: свободный. – Текст : электронный.</w:t>
      </w:r>
    </w:p>
    <w:p w14:paraId="32469F5A" w14:textId="77777777" w:rsidR="00541836" w:rsidRPr="00541836" w:rsidRDefault="00541836" w:rsidP="004070EF">
      <w:pPr>
        <w:pStyle w:val="a8"/>
        <w:shd w:val="clear" w:color="auto" w:fill="FFFFFF"/>
        <w:spacing w:line="360" w:lineRule="auto"/>
        <w:rPr>
          <w:rFonts w:ascii="Times New Roman" w:hAnsi="Times New Roman"/>
          <w:b/>
          <w:bCs/>
          <w:i w:val="0"/>
          <w:color w:val="000000"/>
        </w:rPr>
      </w:pPr>
    </w:p>
    <w:p w14:paraId="5D0D959B" w14:textId="77777777" w:rsidR="001D51FA" w:rsidRPr="00881C5C" w:rsidRDefault="00FE4BCA" w:rsidP="0058170A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r>
        <w:rPr>
          <w:rFonts w:ascii="Times New Roman" w:hAnsi="Times New Roman"/>
          <w:bCs/>
          <w:i w:val="0"/>
          <w:color w:val="000000" w:themeColor="text1"/>
          <w:szCs w:val="28"/>
          <w:highlight w:val="yellow"/>
        </w:rPr>
        <w:br w:type="page"/>
      </w:r>
      <w:r w:rsidR="001D51FA">
        <w:rPr>
          <w:rFonts w:ascii="Times New Roman" w:hAnsi="Times New Roman"/>
          <w:b/>
          <w:i w:val="0"/>
          <w:color w:val="000000" w:themeColor="text1"/>
          <w:szCs w:val="28"/>
        </w:rPr>
        <w:t>ПРИЛОЖЕНИЕ А</w:t>
      </w:r>
    </w:p>
    <w:p w14:paraId="7DBA5993" w14:textId="67C3E591" w:rsidR="00FE4BCA" w:rsidRDefault="001D51FA" w:rsidP="0058170A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r w:rsidRPr="00202362">
        <w:rPr>
          <w:rFonts w:ascii="Times New Roman" w:hAnsi="Times New Roman"/>
          <w:b/>
          <w:i w:val="0"/>
          <w:color w:val="000000" w:themeColor="text1"/>
          <w:szCs w:val="28"/>
        </w:rPr>
        <w:t>(обязательное)</w:t>
      </w:r>
    </w:p>
    <w:p w14:paraId="614ACD28" w14:textId="0DAD5D70" w:rsidR="00583AD5" w:rsidRDefault="00583AD5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4EE6465D" w14:textId="612D86D2" w:rsidR="00583AD5" w:rsidRPr="00794A34" w:rsidRDefault="00055C7E" w:rsidP="00610480">
      <w:pPr>
        <w:spacing w:line="360" w:lineRule="auto"/>
        <w:jc w:val="center"/>
        <w:rPr>
          <w:rFonts w:ascii="Times New Roman" w:hAnsi="Times New Roman"/>
          <w:b/>
          <w:bCs/>
          <w:i w:val="0"/>
          <w:szCs w:val="28"/>
        </w:rPr>
      </w:pPr>
      <w:r w:rsidRPr="00055C7E">
        <w:rPr>
          <w:rFonts w:ascii="Times New Roman" w:hAnsi="Times New Roman"/>
          <w:b/>
          <w:bCs/>
          <w:i w:val="0"/>
          <w:szCs w:val="28"/>
        </w:rPr>
        <w:t xml:space="preserve">Регистрация на сайте </w:t>
      </w:r>
      <w:r w:rsidRPr="00055C7E">
        <w:rPr>
          <w:rFonts w:ascii="Times New Roman" w:hAnsi="Times New Roman"/>
          <w:b/>
          <w:bCs/>
          <w:i w:val="0"/>
          <w:szCs w:val="28"/>
          <w:lang w:val="en-US"/>
        </w:rPr>
        <w:t>GitHub</w:t>
      </w:r>
    </w:p>
    <w:p w14:paraId="2A9A1B54" w14:textId="4FB1BDD9" w:rsidR="004A651B" w:rsidRPr="00794A34" w:rsidRDefault="004A651B" w:rsidP="00610480">
      <w:pPr>
        <w:spacing w:line="360" w:lineRule="auto"/>
        <w:jc w:val="center"/>
        <w:rPr>
          <w:rFonts w:ascii="Times New Roman" w:hAnsi="Times New Roman"/>
          <w:b/>
          <w:bCs/>
          <w:i w:val="0"/>
          <w:szCs w:val="28"/>
        </w:rPr>
      </w:pPr>
    </w:p>
    <w:p w14:paraId="06752E99" w14:textId="78A9CAB3" w:rsidR="004A651B" w:rsidRDefault="00610480" w:rsidP="00610480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  <w:highlight w:val="yellow"/>
        </w:rPr>
      </w:pPr>
      <w:r w:rsidRPr="00610480">
        <w:rPr>
          <w:rFonts w:ascii="Times New Roman" w:hAnsi="Times New Roman"/>
          <w:bCs/>
          <w:i w:val="0"/>
          <w:noProof/>
          <w:color w:val="000000" w:themeColor="text1"/>
          <w:szCs w:val="28"/>
        </w:rPr>
        <w:drawing>
          <wp:inline distT="0" distB="0" distL="0" distR="0" wp14:anchorId="24D22BCA" wp14:editId="0E4688A2">
            <wp:extent cx="3810000" cy="2489038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5247" cy="249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319A" w14:textId="45D8F25C" w:rsidR="004A651B" w:rsidRDefault="004A651B" w:rsidP="00610480">
      <w:pPr>
        <w:spacing w:line="360" w:lineRule="auto"/>
        <w:jc w:val="left"/>
        <w:rPr>
          <w:rFonts w:ascii="Times New Roman" w:hAnsi="Times New Roman"/>
          <w:bCs/>
          <w:i w:val="0"/>
          <w:color w:val="000000" w:themeColor="text1"/>
          <w:szCs w:val="28"/>
          <w:highlight w:val="yellow"/>
        </w:rPr>
      </w:pPr>
    </w:p>
    <w:p w14:paraId="2ED68339" w14:textId="07A69765" w:rsidR="004A651B" w:rsidRPr="00EB0E8B" w:rsidRDefault="004A651B" w:rsidP="00610480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</w:rPr>
      </w:pPr>
      <w:r w:rsidRPr="0058170A">
        <w:rPr>
          <w:rFonts w:ascii="Times New Roman" w:hAnsi="Times New Roman"/>
          <w:bCs/>
          <w:i w:val="0"/>
          <w:color w:val="000000" w:themeColor="text1"/>
          <w:szCs w:val="28"/>
        </w:rPr>
        <w:t xml:space="preserve">Рисунок А.1 </w:t>
      </w:r>
      <w:r w:rsidR="003221D2">
        <w:rPr>
          <w:rFonts w:ascii="Times New Roman" w:hAnsi="Times New Roman"/>
          <w:bCs/>
          <w:i w:val="0"/>
          <w:color w:val="000000" w:themeColor="text1"/>
          <w:szCs w:val="28"/>
        </w:rPr>
        <w:t>–</w:t>
      </w:r>
      <w:r w:rsidRPr="0058170A">
        <w:rPr>
          <w:rFonts w:ascii="Times New Roman" w:hAnsi="Times New Roman"/>
          <w:bCs/>
          <w:i w:val="0"/>
          <w:color w:val="000000" w:themeColor="text1"/>
          <w:szCs w:val="28"/>
        </w:rPr>
        <w:t xml:space="preserve"> Регистрация на </w:t>
      </w:r>
      <w:r w:rsidR="0058170A" w:rsidRPr="0058170A">
        <w:rPr>
          <w:rFonts w:ascii="Times New Roman" w:hAnsi="Times New Roman"/>
          <w:bCs/>
          <w:i w:val="0"/>
          <w:color w:val="000000" w:themeColor="text1"/>
          <w:szCs w:val="28"/>
          <w:lang w:val="en-US"/>
        </w:rPr>
        <w:t>GitHub</w:t>
      </w:r>
    </w:p>
    <w:p w14:paraId="1B4111D6" w14:textId="3F0E8306" w:rsidR="0058170A" w:rsidRPr="00EB0E8B" w:rsidRDefault="0058170A" w:rsidP="00610480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</w:rPr>
      </w:pPr>
    </w:p>
    <w:p w14:paraId="2AC5415E" w14:textId="55D16F81" w:rsidR="0058170A" w:rsidRPr="00EB0E8B" w:rsidRDefault="00610480" w:rsidP="00610480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</w:rPr>
      </w:pPr>
      <w:r w:rsidRPr="00610480">
        <w:rPr>
          <w:rFonts w:ascii="Times New Roman" w:hAnsi="Times New Roman"/>
          <w:b/>
          <w:bCs/>
          <w:i w:val="0"/>
          <w:noProof/>
          <w:color w:val="000000"/>
          <w:szCs w:val="28"/>
        </w:rPr>
        <w:drawing>
          <wp:inline distT="0" distB="0" distL="0" distR="0" wp14:anchorId="5EAF811A" wp14:editId="0DF8A91A">
            <wp:extent cx="4543425" cy="1938072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4802" cy="193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2ABA" w14:textId="2D7E8A96" w:rsidR="0058170A" w:rsidRPr="00610480" w:rsidRDefault="0058170A" w:rsidP="00610480">
      <w:pPr>
        <w:spacing w:line="360" w:lineRule="auto"/>
        <w:rPr>
          <w:rFonts w:ascii="Times New Roman" w:hAnsi="Times New Roman"/>
          <w:bCs/>
          <w:i w:val="0"/>
          <w:color w:val="000000" w:themeColor="text1"/>
          <w:szCs w:val="28"/>
          <w:lang w:val="en-US"/>
        </w:rPr>
      </w:pPr>
    </w:p>
    <w:p w14:paraId="07EDE4C5" w14:textId="177BF814" w:rsidR="00055C7E" w:rsidRPr="00990537" w:rsidRDefault="0058170A" w:rsidP="00610480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</w:rPr>
      </w:pPr>
      <w:r>
        <w:rPr>
          <w:rFonts w:ascii="Times New Roman" w:hAnsi="Times New Roman"/>
          <w:bCs/>
          <w:i w:val="0"/>
          <w:color w:val="000000" w:themeColor="text1"/>
          <w:szCs w:val="28"/>
        </w:rPr>
        <w:t xml:space="preserve">Рисунок А.2 </w:t>
      </w:r>
      <w:r w:rsidR="003221D2">
        <w:rPr>
          <w:rFonts w:ascii="Times New Roman" w:hAnsi="Times New Roman"/>
          <w:bCs/>
          <w:i w:val="0"/>
          <w:color w:val="000000" w:themeColor="text1"/>
          <w:szCs w:val="28"/>
        </w:rPr>
        <w:t>–</w:t>
      </w:r>
      <w:r>
        <w:rPr>
          <w:rFonts w:ascii="Times New Roman" w:hAnsi="Times New Roman"/>
          <w:bCs/>
          <w:i w:val="0"/>
          <w:color w:val="000000" w:themeColor="text1"/>
          <w:szCs w:val="28"/>
        </w:rPr>
        <w:t xml:space="preserve"> Создание репозитория </w:t>
      </w:r>
    </w:p>
    <w:p w14:paraId="73228513" w14:textId="77777777" w:rsidR="00932D2D" w:rsidRDefault="00932D2D">
      <w:pPr>
        <w:jc w:val="left"/>
        <w:rPr>
          <w:rFonts w:ascii="Times New Roman" w:hAnsi="Times New Roman"/>
          <w:b/>
          <w:i w:val="0"/>
          <w:color w:val="000000" w:themeColor="text1"/>
          <w:szCs w:val="28"/>
        </w:rPr>
      </w:pPr>
      <w:r>
        <w:rPr>
          <w:rFonts w:ascii="Times New Roman" w:hAnsi="Times New Roman"/>
          <w:b/>
          <w:i w:val="0"/>
          <w:color w:val="000000" w:themeColor="text1"/>
          <w:szCs w:val="28"/>
        </w:rPr>
        <w:br w:type="page"/>
      </w:r>
    </w:p>
    <w:p w14:paraId="6FFDA7B3" w14:textId="5307F3D8" w:rsidR="00055C7E" w:rsidRPr="00881C5C" w:rsidRDefault="00055C7E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r>
        <w:rPr>
          <w:rFonts w:ascii="Times New Roman" w:hAnsi="Times New Roman"/>
          <w:b/>
          <w:i w:val="0"/>
          <w:color w:val="000000" w:themeColor="text1"/>
          <w:szCs w:val="28"/>
        </w:rPr>
        <w:t>ПРИЛОЖЕНИЕ Б</w:t>
      </w:r>
    </w:p>
    <w:p w14:paraId="71175E62" w14:textId="2D3F7FBC" w:rsidR="00055C7E" w:rsidRDefault="00055C7E" w:rsidP="00610480">
      <w:pPr>
        <w:pStyle w:val="a8"/>
        <w:tabs>
          <w:tab w:val="left" w:pos="1134"/>
          <w:tab w:val="left" w:pos="8647"/>
        </w:tabs>
        <w:spacing w:line="360" w:lineRule="auto"/>
        <w:ind w:firstLine="0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r w:rsidRPr="00202362">
        <w:rPr>
          <w:rFonts w:ascii="Times New Roman" w:hAnsi="Times New Roman"/>
          <w:b/>
          <w:i w:val="0"/>
          <w:color w:val="000000" w:themeColor="text1"/>
          <w:szCs w:val="28"/>
        </w:rPr>
        <w:t>(обязательное)</w:t>
      </w:r>
    </w:p>
    <w:p w14:paraId="7814210A" w14:textId="3744835B" w:rsidR="00055C7E" w:rsidRDefault="00055C7E" w:rsidP="00610480">
      <w:pPr>
        <w:pStyle w:val="a8"/>
        <w:tabs>
          <w:tab w:val="left" w:pos="1134"/>
          <w:tab w:val="left" w:pos="8647"/>
        </w:tabs>
        <w:spacing w:line="360" w:lineRule="auto"/>
        <w:ind w:firstLine="0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24A98FB4" w14:textId="48F324B9" w:rsidR="00055C7E" w:rsidRPr="007D754D" w:rsidRDefault="00055C7E" w:rsidP="00610480">
      <w:pPr>
        <w:pStyle w:val="a8"/>
        <w:tabs>
          <w:tab w:val="left" w:pos="1134"/>
          <w:tab w:val="left" w:pos="8647"/>
        </w:tabs>
        <w:spacing w:line="360" w:lineRule="auto"/>
        <w:ind w:firstLine="0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bookmarkStart w:id="3" w:name="_Hlk90648242"/>
      <w:r w:rsidRPr="00055C7E">
        <w:rPr>
          <w:rFonts w:ascii="Times New Roman" w:hAnsi="Times New Roman"/>
          <w:b/>
          <w:i w:val="0"/>
          <w:color w:val="000000"/>
          <w:szCs w:val="28"/>
        </w:rPr>
        <w:t>Взаимодействие управляемого и неуправляемого кода</w:t>
      </w:r>
      <w:bookmarkEnd w:id="3"/>
    </w:p>
    <w:p w14:paraId="073AFDA6" w14:textId="7D217CC7" w:rsidR="00055C7E" w:rsidRDefault="00055C7E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/>
          <w:szCs w:val="28"/>
        </w:rPr>
      </w:pPr>
    </w:p>
    <w:p w14:paraId="08BCD655" w14:textId="32D49E35" w:rsidR="00055C7E" w:rsidRDefault="007D754D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/>
          <w:szCs w:val="28"/>
        </w:rPr>
      </w:pPr>
      <w:r>
        <w:rPr>
          <w:noProof/>
        </w:rPr>
        <w:drawing>
          <wp:inline distT="0" distB="0" distL="0" distR="0" wp14:anchorId="09524A9E" wp14:editId="20657686">
            <wp:extent cx="4901609" cy="217027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r="1017" b="22081"/>
                    <a:stretch/>
                  </pic:blipFill>
                  <pic:spPr bwMode="auto">
                    <a:xfrm>
                      <a:off x="0" y="0"/>
                      <a:ext cx="4905401" cy="2171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6184B" w14:textId="77777777" w:rsidR="007D754D" w:rsidRDefault="007D754D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/>
          <w:szCs w:val="28"/>
        </w:rPr>
      </w:pPr>
    </w:p>
    <w:p w14:paraId="2A7A562D" w14:textId="07CC20F4" w:rsidR="00583AD5" w:rsidRPr="00360BE3" w:rsidRDefault="00583AD5" w:rsidP="00610480">
      <w:pPr>
        <w:spacing w:line="360" w:lineRule="auto"/>
        <w:jc w:val="center"/>
        <w:rPr>
          <w:rFonts w:ascii="Times New Roman" w:hAnsi="Times New Roman"/>
          <w:bCs/>
          <w:i w:val="0"/>
          <w:color w:val="000000"/>
          <w:szCs w:val="28"/>
        </w:rPr>
      </w:pPr>
      <w:r>
        <w:rPr>
          <w:rFonts w:ascii="Times New Roman" w:hAnsi="Times New Roman"/>
          <w:bCs/>
          <w:i w:val="0"/>
          <w:color w:val="000000"/>
          <w:szCs w:val="28"/>
        </w:rPr>
        <w:t xml:space="preserve">Рисунок </w:t>
      </w:r>
      <w:r w:rsidR="00055C7E">
        <w:rPr>
          <w:rFonts w:ascii="Times New Roman" w:hAnsi="Times New Roman"/>
          <w:bCs/>
          <w:i w:val="0"/>
          <w:color w:val="000000"/>
          <w:szCs w:val="28"/>
        </w:rPr>
        <w:t>Б</w:t>
      </w:r>
      <w:r>
        <w:rPr>
          <w:rFonts w:ascii="Times New Roman" w:hAnsi="Times New Roman"/>
          <w:bCs/>
          <w:i w:val="0"/>
          <w:color w:val="000000"/>
          <w:szCs w:val="28"/>
        </w:rPr>
        <w:t xml:space="preserve">.1 </w:t>
      </w:r>
      <w:r w:rsidR="003221D2">
        <w:rPr>
          <w:rFonts w:ascii="Times New Roman" w:hAnsi="Times New Roman"/>
          <w:bCs/>
          <w:i w:val="0"/>
          <w:color w:val="000000"/>
          <w:szCs w:val="28"/>
        </w:rPr>
        <w:t>–</w:t>
      </w:r>
      <w:r>
        <w:rPr>
          <w:rFonts w:ascii="Times New Roman" w:hAnsi="Times New Roman"/>
          <w:bCs/>
          <w:i w:val="0"/>
          <w:color w:val="000000"/>
          <w:szCs w:val="28"/>
        </w:rPr>
        <w:t xml:space="preserve"> </w:t>
      </w:r>
      <w:r w:rsidR="00360BE3">
        <w:rPr>
          <w:rFonts w:ascii="Times New Roman" w:hAnsi="Times New Roman"/>
          <w:bCs/>
          <w:i w:val="0"/>
          <w:color w:val="000000"/>
          <w:szCs w:val="28"/>
        </w:rPr>
        <w:t xml:space="preserve">Обозреватель документов в формате </w:t>
      </w:r>
      <w:r w:rsidR="00360BE3">
        <w:rPr>
          <w:rFonts w:ascii="Times New Roman" w:hAnsi="Times New Roman"/>
          <w:bCs/>
          <w:i w:val="0"/>
          <w:color w:val="000000"/>
          <w:szCs w:val="28"/>
          <w:lang w:val="en-US"/>
        </w:rPr>
        <w:t>PDF</w:t>
      </w:r>
    </w:p>
    <w:p w14:paraId="455F310C" w14:textId="6FE96243" w:rsidR="001B64B4" w:rsidRDefault="001B64B4" w:rsidP="00610480">
      <w:pPr>
        <w:spacing w:line="360" w:lineRule="auto"/>
        <w:jc w:val="center"/>
        <w:rPr>
          <w:rFonts w:ascii="Times New Roman" w:hAnsi="Times New Roman"/>
          <w:bCs/>
          <w:i w:val="0"/>
          <w:color w:val="000000"/>
          <w:szCs w:val="28"/>
        </w:rPr>
      </w:pPr>
    </w:p>
    <w:p w14:paraId="676B9A6D" w14:textId="30E14598" w:rsidR="001B64B4" w:rsidRDefault="00191BFA" w:rsidP="00610480">
      <w:pPr>
        <w:spacing w:line="360" w:lineRule="auto"/>
        <w:jc w:val="center"/>
        <w:rPr>
          <w:rFonts w:ascii="Times New Roman" w:hAnsi="Times New Roman"/>
          <w:bCs/>
          <w:i w:val="0"/>
          <w:color w:val="000000"/>
          <w:szCs w:val="28"/>
        </w:rPr>
      </w:pPr>
      <w:r w:rsidRPr="00191BFA">
        <w:rPr>
          <w:rFonts w:ascii="Times New Roman" w:hAnsi="Times New Roman"/>
          <w:bCs/>
          <w:i w:val="0"/>
          <w:noProof/>
          <w:color w:val="000000"/>
          <w:szCs w:val="28"/>
        </w:rPr>
        <w:drawing>
          <wp:inline distT="0" distB="0" distL="0" distR="0" wp14:anchorId="4D37B2E2" wp14:editId="167CE1EB">
            <wp:extent cx="2227382" cy="23145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7720" cy="232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5922" w14:textId="2A6B48BE" w:rsidR="001B64B4" w:rsidRDefault="001B64B4" w:rsidP="00610480">
      <w:pPr>
        <w:spacing w:line="360" w:lineRule="auto"/>
        <w:jc w:val="center"/>
        <w:rPr>
          <w:rFonts w:ascii="Times New Roman" w:hAnsi="Times New Roman"/>
          <w:bCs/>
          <w:i w:val="0"/>
          <w:color w:val="000000"/>
          <w:szCs w:val="28"/>
        </w:rPr>
      </w:pPr>
    </w:p>
    <w:p w14:paraId="70D2601C" w14:textId="25E3C806" w:rsidR="001B64B4" w:rsidRDefault="001B64B4" w:rsidP="00610480">
      <w:pPr>
        <w:spacing w:line="360" w:lineRule="auto"/>
        <w:jc w:val="center"/>
        <w:rPr>
          <w:rFonts w:ascii="Times New Roman" w:hAnsi="Times New Roman"/>
          <w:bCs/>
          <w:i w:val="0"/>
          <w:color w:val="000000"/>
          <w:szCs w:val="28"/>
        </w:rPr>
      </w:pPr>
      <w:r>
        <w:rPr>
          <w:rFonts w:ascii="Times New Roman" w:hAnsi="Times New Roman"/>
          <w:bCs/>
          <w:i w:val="0"/>
          <w:color w:val="000000"/>
          <w:szCs w:val="28"/>
        </w:rPr>
        <w:t xml:space="preserve">Рисунок </w:t>
      </w:r>
      <w:r w:rsidR="00055C7E">
        <w:rPr>
          <w:rFonts w:ascii="Times New Roman" w:hAnsi="Times New Roman"/>
          <w:bCs/>
          <w:i w:val="0"/>
          <w:color w:val="000000"/>
          <w:szCs w:val="28"/>
        </w:rPr>
        <w:t>Б</w:t>
      </w:r>
      <w:r>
        <w:rPr>
          <w:rFonts w:ascii="Times New Roman" w:hAnsi="Times New Roman"/>
          <w:bCs/>
          <w:i w:val="0"/>
          <w:color w:val="000000"/>
          <w:szCs w:val="28"/>
        </w:rPr>
        <w:t xml:space="preserve">.2 – </w:t>
      </w:r>
      <w:r w:rsidR="00360BE3">
        <w:rPr>
          <w:rFonts w:ascii="Times New Roman" w:hAnsi="Times New Roman"/>
          <w:bCs/>
          <w:i w:val="0"/>
          <w:color w:val="000000"/>
          <w:szCs w:val="28"/>
        </w:rPr>
        <w:t>Анимация формы</w:t>
      </w:r>
    </w:p>
    <w:p w14:paraId="1A7307B0" w14:textId="068A714A" w:rsidR="00191BFA" w:rsidRDefault="00191BFA" w:rsidP="00610480">
      <w:pPr>
        <w:spacing w:line="360" w:lineRule="auto"/>
        <w:jc w:val="center"/>
        <w:rPr>
          <w:rFonts w:ascii="Times New Roman" w:hAnsi="Times New Roman"/>
          <w:bCs/>
          <w:i w:val="0"/>
          <w:color w:val="000000"/>
          <w:szCs w:val="28"/>
        </w:rPr>
      </w:pPr>
    </w:p>
    <w:p w14:paraId="339A7A1D" w14:textId="484B7E88" w:rsidR="00055C7E" w:rsidRPr="00411096" w:rsidRDefault="0018509F" w:rsidP="00610480">
      <w:pPr>
        <w:spacing w:line="360" w:lineRule="auto"/>
        <w:jc w:val="left"/>
        <w:rPr>
          <w:rFonts w:ascii="Times New Roman" w:hAnsi="Times New Roman"/>
          <w:bCs/>
          <w:i w:val="0"/>
          <w:color w:val="000000"/>
          <w:szCs w:val="28"/>
        </w:rPr>
      </w:pPr>
      <w:r>
        <w:rPr>
          <w:rFonts w:ascii="Times New Roman" w:hAnsi="Times New Roman"/>
          <w:bCs/>
          <w:i w:val="0"/>
          <w:color w:val="000000"/>
          <w:szCs w:val="28"/>
        </w:rPr>
        <w:br w:type="page"/>
      </w:r>
    </w:p>
    <w:p w14:paraId="36B600AD" w14:textId="11A5F85F" w:rsidR="00055C7E" w:rsidRPr="00CB4CC8" w:rsidRDefault="00BF0542" w:rsidP="00610480">
      <w:pPr>
        <w:spacing w:line="360" w:lineRule="auto"/>
        <w:jc w:val="right"/>
        <w:rPr>
          <w:rFonts w:ascii="Times New Roman" w:hAnsi="Times New Roman"/>
          <w:b/>
          <w:bCs/>
          <w:i w:val="0"/>
          <w:color w:val="000000"/>
          <w:szCs w:val="28"/>
        </w:rPr>
      </w:pPr>
      <w:r w:rsidRPr="00CB4CC8">
        <w:rPr>
          <w:rFonts w:ascii="Times New Roman" w:hAnsi="Times New Roman"/>
          <w:b/>
          <w:bCs/>
          <w:i w:val="0"/>
          <w:color w:val="000000"/>
          <w:szCs w:val="28"/>
        </w:rPr>
        <w:t xml:space="preserve">Окончание </w:t>
      </w:r>
      <w:r w:rsidR="00CB4CC8" w:rsidRPr="00CB4CC8">
        <w:rPr>
          <w:rFonts w:ascii="Times New Roman" w:hAnsi="Times New Roman"/>
          <w:b/>
          <w:bCs/>
          <w:i w:val="0"/>
          <w:color w:val="000000"/>
          <w:szCs w:val="28"/>
        </w:rPr>
        <w:t>приложения</w:t>
      </w:r>
      <w:r w:rsidRPr="00CB4CC8">
        <w:rPr>
          <w:rFonts w:ascii="Times New Roman" w:hAnsi="Times New Roman"/>
          <w:b/>
          <w:bCs/>
          <w:i w:val="0"/>
          <w:color w:val="000000"/>
          <w:szCs w:val="28"/>
        </w:rPr>
        <w:t xml:space="preserve"> Б</w:t>
      </w:r>
    </w:p>
    <w:p w14:paraId="78EF9311" w14:textId="77777777" w:rsidR="00BF0542" w:rsidRDefault="00BF0542" w:rsidP="00610480">
      <w:pPr>
        <w:spacing w:line="360" w:lineRule="auto"/>
        <w:jc w:val="left"/>
        <w:rPr>
          <w:rFonts w:ascii="Times New Roman" w:hAnsi="Times New Roman"/>
          <w:bCs/>
          <w:i w:val="0"/>
          <w:color w:val="000000"/>
          <w:szCs w:val="28"/>
        </w:rPr>
      </w:pPr>
    </w:p>
    <w:p w14:paraId="0828D2A4" w14:textId="1E7D370F" w:rsidR="00191BFA" w:rsidRDefault="00191BFA" w:rsidP="00610480">
      <w:pPr>
        <w:spacing w:line="360" w:lineRule="auto"/>
        <w:jc w:val="center"/>
        <w:rPr>
          <w:rFonts w:ascii="Times New Roman" w:hAnsi="Times New Roman"/>
          <w:bCs/>
          <w:i w:val="0"/>
          <w:color w:val="000000"/>
          <w:szCs w:val="28"/>
        </w:rPr>
      </w:pPr>
      <w:r w:rsidRPr="00191BFA">
        <w:rPr>
          <w:rFonts w:ascii="Times New Roman" w:hAnsi="Times New Roman"/>
          <w:bCs/>
          <w:i w:val="0"/>
          <w:noProof/>
          <w:color w:val="000000"/>
          <w:szCs w:val="28"/>
        </w:rPr>
        <w:drawing>
          <wp:inline distT="0" distB="0" distL="0" distR="0" wp14:anchorId="58CACAA5" wp14:editId="193D702D">
            <wp:extent cx="2214319" cy="22764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6296" cy="228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6A8D" w14:textId="261D6D0B" w:rsidR="00191BFA" w:rsidRDefault="00191BFA" w:rsidP="00610480">
      <w:pPr>
        <w:spacing w:line="360" w:lineRule="auto"/>
        <w:jc w:val="center"/>
        <w:rPr>
          <w:rFonts w:ascii="Times New Roman" w:hAnsi="Times New Roman"/>
          <w:bCs/>
          <w:i w:val="0"/>
          <w:color w:val="000000"/>
          <w:szCs w:val="28"/>
        </w:rPr>
      </w:pPr>
    </w:p>
    <w:p w14:paraId="43BCF4F8" w14:textId="35FA222F" w:rsidR="00583AD5" w:rsidRDefault="00191BFA" w:rsidP="00610480">
      <w:pPr>
        <w:spacing w:line="360" w:lineRule="auto"/>
        <w:jc w:val="center"/>
        <w:rPr>
          <w:rFonts w:ascii="Times New Roman" w:hAnsi="Times New Roman"/>
          <w:bCs/>
          <w:i w:val="0"/>
          <w:color w:val="000000"/>
          <w:szCs w:val="28"/>
        </w:rPr>
      </w:pPr>
      <w:r>
        <w:rPr>
          <w:rFonts w:ascii="Times New Roman" w:hAnsi="Times New Roman"/>
          <w:bCs/>
          <w:i w:val="0"/>
          <w:color w:val="000000"/>
          <w:szCs w:val="28"/>
        </w:rPr>
        <w:t xml:space="preserve">Рисунок </w:t>
      </w:r>
      <w:r w:rsidR="00055C7E">
        <w:rPr>
          <w:rFonts w:ascii="Times New Roman" w:hAnsi="Times New Roman"/>
          <w:bCs/>
          <w:i w:val="0"/>
          <w:color w:val="000000"/>
          <w:szCs w:val="28"/>
        </w:rPr>
        <w:t>Б</w:t>
      </w:r>
      <w:r>
        <w:rPr>
          <w:rFonts w:ascii="Times New Roman" w:hAnsi="Times New Roman"/>
          <w:bCs/>
          <w:i w:val="0"/>
          <w:color w:val="000000"/>
          <w:szCs w:val="28"/>
        </w:rPr>
        <w:t xml:space="preserve">.3 </w:t>
      </w:r>
      <w:r w:rsidR="003221D2">
        <w:rPr>
          <w:rFonts w:ascii="Times New Roman" w:hAnsi="Times New Roman"/>
          <w:bCs/>
          <w:i w:val="0"/>
          <w:color w:val="000000"/>
          <w:szCs w:val="28"/>
        </w:rPr>
        <w:t>–</w:t>
      </w:r>
      <w:r>
        <w:rPr>
          <w:rFonts w:ascii="Times New Roman" w:hAnsi="Times New Roman"/>
          <w:bCs/>
          <w:i w:val="0"/>
          <w:color w:val="000000"/>
          <w:szCs w:val="28"/>
        </w:rPr>
        <w:t xml:space="preserve"> </w:t>
      </w:r>
      <w:r w:rsidR="00360BE3">
        <w:rPr>
          <w:rFonts w:ascii="Times New Roman" w:hAnsi="Times New Roman"/>
          <w:bCs/>
          <w:i w:val="0"/>
          <w:color w:val="000000"/>
          <w:szCs w:val="28"/>
        </w:rPr>
        <w:t>Анимация формы</w:t>
      </w:r>
    </w:p>
    <w:p w14:paraId="7B0E1609" w14:textId="77777777" w:rsidR="00055C7E" w:rsidRDefault="00055C7E" w:rsidP="00610480">
      <w:pPr>
        <w:spacing w:line="360" w:lineRule="auto"/>
        <w:jc w:val="center"/>
        <w:rPr>
          <w:rFonts w:ascii="Times New Roman" w:hAnsi="Times New Roman"/>
          <w:bCs/>
          <w:i w:val="0"/>
          <w:color w:val="000000"/>
          <w:szCs w:val="28"/>
        </w:rPr>
      </w:pPr>
    </w:p>
    <w:p w14:paraId="25FF59F8" w14:textId="4A73750B" w:rsidR="00583AD5" w:rsidRDefault="00055C7E" w:rsidP="00610480">
      <w:pPr>
        <w:spacing w:line="360" w:lineRule="auto"/>
        <w:jc w:val="center"/>
        <w:rPr>
          <w:rFonts w:ascii="Times New Roman" w:hAnsi="Times New Roman"/>
          <w:bCs/>
          <w:i w:val="0"/>
          <w:color w:val="000000"/>
          <w:szCs w:val="28"/>
        </w:rPr>
      </w:pPr>
      <w:r w:rsidRPr="00055C7E">
        <w:rPr>
          <w:rFonts w:ascii="Times New Roman" w:hAnsi="Times New Roman"/>
          <w:bCs/>
          <w:i w:val="0"/>
          <w:noProof/>
          <w:color w:val="000000"/>
          <w:szCs w:val="28"/>
        </w:rPr>
        <w:drawing>
          <wp:inline distT="0" distB="0" distL="0" distR="0" wp14:anchorId="322A0227" wp14:editId="2F0155AC">
            <wp:extent cx="2562447" cy="2232837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5259"/>
                    <a:stretch/>
                  </pic:blipFill>
                  <pic:spPr bwMode="auto">
                    <a:xfrm>
                      <a:off x="0" y="0"/>
                      <a:ext cx="2572241" cy="2241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E118B" w14:textId="15D3E694" w:rsidR="00055C7E" w:rsidRDefault="00055C7E" w:rsidP="00610480">
      <w:pPr>
        <w:spacing w:line="360" w:lineRule="auto"/>
        <w:jc w:val="center"/>
        <w:rPr>
          <w:rFonts w:ascii="Times New Roman" w:hAnsi="Times New Roman"/>
          <w:bCs/>
          <w:i w:val="0"/>
          <w:color w:val="000000"/>
          <w:szCs w:val="28"/>
        </w:rPr>
      </w:pPr>
    </w:p>
    <w:p w14:paraId="7D417083" w14:textId="4E8CE4E7" w:rsidR="00055C7E" w:rsidRDefault="00055C7E" w:rsidP="00610480">
      <w:pPr>
        <w:spacing w:line="360" w:lineRule="auto"/>
        <w:jc w:val="center"/>
        <w:rPr>
          <w:rFonts w:ascii="Times New Roman" w:hAnsi="Times New Roman"/>
          <w:bCs/>
          <w:i w:val="0"/>
          <w:color w:val="000000"/>
          <w:szCs w:val="28"/>
        </w:rPr>
      </w:pPr>
      <w:r>
        <w:rPr>
          <w:rFonts w:ascii="Times New Roman" w:hAnsi="Times New Roman"/>
          <w:bCs/>
          <w:i w:val="0"/>
          <w:color w:val="000000"/>
          <w:szCs w:val="28"/>
        </w:rPr>
        <w:t xml:space="preserve">Рисунок Б.4 </w:t>
      </w:r>
      <w:r w:rsidR="003221D2">
        <w:rPr>
          <w:rFonts w:ascii="Times New Roman" w:hAnsi="Times New Roman"/>
          <w:bCs/>
          <w:i w:val="0"/>
          <w:color w:val="000000"/>
          <w:szCs w:val="28"/>
        </w:rPr>
        <w:t>–</w:t>
      </w:r>
      <w:r>
        <w:rPr>
          <w:rFonts w:ascii="Times New Roman" w:hAnsi="Times New Roman"/>
          <w:bCs/>
          <w:i w:val="0"/>
          <w:color w:val="000000"/>
          <w:szCs w:val="28"/>
        </w:rPr>
        <w:t xml:space="preserve"> </w:t>
      </w:r>
      <w:r w:rsidR="00360BE3">
        <w:rPr>
          <w:rFonts w:ascii="Times New Roman" w:hAnsi="Times New Roman"/>
          <w:bCs/>
          <w:i w:val="0"/>
          <w:color w:val="000000"/>
          <w:szCs w:val="28"/>
        </w:rPr>
        <w:t>Анимация формы</w:t>
      </w:r>
    </w:p>
    <w:p w14:paraId="44D05ACC" w14:textId="083829B7" w:rsidR="00583AD5" w:rsidRDefault="00583AD5" w:rsidP="00610480">
      <w:pPr>
        <w:spacing w:line="360" w:lineRule="auto"/>
        <w:jc w:val="center"/>
        <w:rPr>
          <w:rFonts w:ascii="Times New Roman" w:hAnsi="Times New Roman"/>
          <w:bCs/>
          <w:i w:val="0"/>
          <w:color w:val="000000"/>
          <w:szCs w:val="28"/>
        </w:rPr>
      </w:pPr>
    </w:p>
    <w:p w14:paraId="6DA510A4" w14:textId="77777777" w:rsidR="00583AD5" w:rsidRPr="00583AD5" w:rsidRDefault="00583AD5" w:rsidP="00610480">
      <w:pPr>
        <w:spacing w:line="360" w:lineRule="auto"/>
        <w:jc w:val="center"/>
        <w:rPr>
          <w:rFonts w:ascii="Times New Roman" w:hAnsi="Times New Roman"/>
          <w:bCs/>
          <w:i w:val="0"/>
          <w:color w:val="000000"/>
          <w:szCs w:val="28"/>
        </w:rPr>
      </w:pPr>
    </w:p>
    <w:p w14:paraId="58BE91F2" w14:textId="21F1C416" w:rsidR="00583AD5" w:rsidRDefault="00583AD5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/>
          <w:szCs w:val="28"/>
        </w:rPr>
      </w:pPr>
    </w:p>
    <w:p w14:paraId="52FC4B4B" w14:textId="77777777" w:rsidR="00583AD5" w:rsidRPr="00583AD5" w:rsidRDefault="00583AD5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73562050" w14:textId="77777777" w:rsidR="001B64B4" w:rsidRDefault="001B64B4">
      <w:pPr>
        <w:jc w:val="left"/>
        <w:rPr>
          <w:rFonts w:ascii="Times New Roman" w:hAnsi="Times New Roman"/>
          <w:b/>
          <w:i w:val="0"/>
          <w:color w:val="000000" w:themeColor="text1"/>
          <w:szCs w:val="28"/>
        </w:rPr>
      </w:pPr>
      <w:r>
        <w:rPr>
          <w:rFonts w:ascii="Times New Roman" w:hAnsi="Times New Roman"/>
          <w:b/>
          <w:i w:val="0"/>
          <w:color w:val="000000" w:themeColor="text1"/>
          <w:szCs w:val="28"/>
        </w:rPr>
        <w:br w:type="page"/>
      </w:r>
    </w:p>
    <w:p w14:paraId="58911E54" w14:textId="2A2EAB40" w:rsidR="001B64B4" w:rsidRPr="00881C5C" w:rsidRDefault="001B64B4" w:rsidP="001B64B4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r>
        <w:rPr>
          <w:rFonts w:ascii="Times New Roman" w:hAnsi="Times New Roman"/>
          <w:b/>
          <w:i w:val="0"/>
          <w:color w:val="000000" w:themeColor="text1"/>
          <w:szCs w:val="28"/>
        </w:rPr>
        <w:t xml:space="preserve">ПРИЛОЖЕНИЕ </w:t>
      </w:r>
      <w:r w:rsidR="00055C7E">
        <w:rPr>
          <w:rFonts w:ascii="Times New Roman" w:hAnsi="Times New Roman"/>
          <w:b/>
          <w:i w:val="0"/>
          <w:color w:val="000000" w:themeColor="text1"/>
          <w:szCs w:val="28"/>
        </w:rPr>
        <w:t>В</w:t>
      </w:r>
    </w:p>
    <w:p w14:paraId="52455DC6" w14:textId="77777777" w:rsidR="001B64B4" w:rsidRDefault="001B64B4" w:rsidP="001B64B4">
      <w:pPr>
        <w:pStyle w:val="a8"/>
        <w:tabs>
          <w:tab w:val="left" w:pos="1134"/>
          <w:tab w:val="left" w:pos="8647"/>
        </w:tabs>
        <w:spacing w:line="360" w:lineRule="auto"/>
        <w:ind w:firstLine="0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r w:rsidRPr="00202362">
        <w:rPr>
          <w:rFonts w:ascii="Times New Roman" w:hAnsi="Times New Roman"/>
          <w:b/>
          <w:i w:val="0"/>
          <w:color w:val="000000" w:themeColor="text1"/>
          <w:szCs w:val="28"/>
        </w:rPr>
        <w:t>(обязательное)</w:t>
      </w:r>
    </w:p>
    <w:p w14:paraId="4A2B45ED" w14:textId="77777777" w:rsidR="001B64B4" w:rsidRDefault="001B64B4" w:rsidP="001B64B4">
      <w:pPr>
        <w:pStyle w:val="a8"/>
        <w:tabs>
          <w:tab w:val="left" w:pos="1134"/>
          <w:tab w:val="left" w:pos="8647"/>
        </w:tabs>
        <w:spacing w:line="360" w:lineRule="auto"/>
        <w:ind w:firstLine="0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29B39103" w14:textId="2F797276" w:rsidR="001B64B4" w:rsidRDefault="00055C7E" w:rsidP="00610480">
      <w:pPr>
        <w:pStyle w:val="a8"/>
        <w:tabs>
          <w:tab w:val="left" w:pos="1134"/>
          <w:tab w:val="left" w:pos="8647"/>
        </w:tabs>
        <w:spacing w:line="360" w:lineRule="auto"/>
        <w:ind w:firstLine="0"/>
        <w:jc w:val="center"/>
        <w:rPr>
          <w:rFonts w:ascii="Times New Roman" w:hAnsi="Times New Roman"/>
          <w:b/>
          <w:i w:val="0"/>
          <w:iCs/>
          <w:szCs w:val="28"/>
        </w:rPr>
      </w:pPr>
      <w:r w:rsidRPr="00055C7E">
        <w:rPr>
          <w:rFonts w:ascii="Times New Roman" w:hAnsi="Times New Roman"/>
          <w:b/>
          <w:i w:val="0"/>
          <w:iCs/>
          <w:szCs w:val="28"/>
        </w:rPr>
        <w:t>Асинхронное программирование</w:t>
      </w:r>
    </w:p>
    <w:p w14:paraId="6128E704" w14:textId="77777777" w:rsidR="00055C7E" w:rsidRPr="00055C7E" w:rsidRDefault="00055C7E" w:rsidP="00610480">
      <w:pPr>
        <w:pStyle w:val="a8"/>
        <w:tabs>
          <w:tab w:val="left" w:pos="1134"/>
          <w:tab w:val="left" w:pos="8647"/>
        </w:tabs>
        <w:spacing w:line="360" w:lineRule="auto"/>
        <w:ind w:firstLine="0"/>
        <w:jc w:val="center"/>
        <w:rPr>
          <w:rFonts w:ascii="Times New Roman" w:hAnsi="Times New Roman"/>
          <w:b/>
          <w:i w:val="0"/>
          <w:szCs w:val="28"/>
        </w:rPr>
      </w:pPr>
    </w:p>
    <w:p w14:paraId="630442EC" w14:textId="2D58B909" w:rsidR="001B64B4" w:rsidRDefault="00196A19" w:rsidP="00610480">
      <w:pPr>
        <w:pStyle w:val="a8"/>
        <w:tabs>
          <w:tab w:val="left" w:pos="1134"/>
          <w:tab w:val="left" w:pos="8647"/>
        </w:tabs>
        <w:spacing w:line="360" w:lineRule="auto"/>
        <w:ind w:firstLine="0"/>
        <w:jc w:val="center"/>
        <w:rPr>
          <w:rFonts w:ascii="Times New Roman" w:hAnsi="Times New Roman"/>
          <w:b/>
          <w:bCs/>
          <w:i w:val="0"/>
          <w:szCs w:val="28"/>
        </w:rPr>
      </w:pPr>
      <w:r w:rsidRPr="009939D3">
        <w:rPr>
          <w:noProof/>
        </w:rPr>
        <w:drawing>
          <wp:inline distT="0" distB="0" distL="0" distR="0" wp14:anchorId="3FBF4FAF" wp14:editId="2960B601">
            <wp:extent cx="4610744" cy="128605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12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5023" w14:textId="750419CA" w:rsidR="008A0478" w:rsidRDefault="008A0478" w:rsidP="00610480">
      <w:pPr>
        <w:pStyle w:val="a8"/>
        <w:tabs>
          <w:tab w:val="left" w:pos="1134"/>
          <w:tab w:val="left" w:pos="8647"/>
        </w:tabs>
        <w:spacing w:line="360" w:lineRule="auto"/>
        <w:ind w:firstLine="0"/>
        <w:jc w:val="center"/>
        <w:rPr>
          <w:rFonts w:ascii="Times New Roman" w:hAnsi="Times New Roman"/>
          <w:b/>
          <w:bCs/>
          <w:i w:val="0"/>
          <w:szCs w:val="28"/>
        </w:rPr>
      </w:pPr>
    </w:p>
    <w:p w14:paraId="395E5ABC" w14:textId="6AA2717E" w:rsidR="008A0478" w:rsidRPr="00360BE3" w:rsidRDefault="008A0478" w:rsidP="00610480">
      <w:pPr>
        <w:pStyle w:val="a8"/>
        <w:tabs>
          <w:tab w:val="left" w:pos="1134"/>
          <w:tab w:val="left" w:pos="8647"/>
        </w:tabs>
        <w:spacing w:line="360" w:lineRule="auto"/>
        <w:ind w:firstLine="0"/>
        <w:jc w:val="center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 xml:space="preserve">Рисунок </w:t>
      </w:r>
      <w:r w:rsidR="00055C7E">
        <w:rPr>
          <w:rFonts w:ascii="Times New Roman" w:hAnsi="Times New Roman"/>
          <w:i w:val="0"/>
          <w:szCs w:val="28"/>
        </w:rPr>
        <w:t>В</w:t>
      </w:r>
      <w:r>
        <w:rPr>
          <w:rFonts w:ascii="Times New Roman" w:hAnsi="Times New Roman"/>
          <w:i w:val="0"/>
          <w:szCs w:val="28"/>
        </w:rPr>
        <w:t xml:space="preserve">.1 </w:t>
      </w:r>
      <w:r w:rsidR="003221D2">
        <w:rPr>
          <w:rFonts w:ascii="Times New Roman" w:hAnsi="Times New Roman"/>
          <w:i w:val="0"/>
          <w:szCs w:val="28"/>
        </w:rPr>
        <w:t>–</w:t>
      </w:r>
      <w:r>
        <w:rPr>
          <w:rFonts w:ascii="Times New Roman" w:hAnsi="Times New Roman"/>
          <w:i w:val="0"/>
          <w:szCs w:val="28"/>
        </w:rPr>
        <w:t xml:space="preserve"> </w:t>
      </w:r>
      <w:r w:rsidR="00360BE3">
        <w:rPr>
          <w:rFonts w:ascii="Times New Roman" w:hAnsi="Times New Roman"/>
          <w:i w:val="0"/>
          <w:szCs w:val="28"/>
        </w:rPr>
        <w:t xml:space="preserve">Работа с компонентом </w:t>
      </w:r>
      <w:r w:rsidR="00360BE3">
        <w:rPr>
          <w:rFonts w:ascii="Times New Roman" w:hAnsi="Times New Roman"/>
          <w:i w:val="0"/>
          <w:szCs w:val="28"/>
          <w:lang w:val="en-US"/>
        </w:rPr>
        <w:t>BackgroundWorker</w:t>
      </w:r>
    </w:p>
    <w:p w14:paraId="151FB07E" w14:textId="7BC28CE3" w:rsidR="008A0478" w:rsidRDefault="008A0478" w:rsidP="00610480">
      <w:pPr>
        <w:pStyle w:val="a8"/>
        <w:tabs>
          <w:tab w:val="left" w:pos="1134"/>
          <w:tab w:val="left" w:pos="8647"/>
        </w:tabs>
        <w:spacing w:line="360" w:lineRule="auto"/>
        <w:ind w:firstLine="0"/>
        <w:jc w:val="center"/>
        <w:rPr>
          <w:rFonts w:ascii="Times New Roman" w:hAnsi="Times New Roman"/>
          <w:i w:val="0"/>
          <w:szCs w:val="28"/>
        </w:rPr>
      </w:pPr>
    </w:p>
    <w:p w14:paraId="71A3ECBA" w14:textId="2A2CE783" w:rsidR="008A0478" w:rsidRDefault="008A0478" w:rsidP="00610480">
      <w:pPr>
        <w:pStyle w:val="a8"/>
        <w:tabs>
          <w:tab w:val="left" w:pos="1134"/>
          <w:tab w:val="left" w:pos="8647"/>
        </w:tabs>
        <w:spacing w:line="360" w:lineRule="auto"/>
        <w:ind w:firstLine="0"/>
        <w:jc w:val="center"/>
        <w:rPr>
          <w:rFonts w:ascii="Times New Roman" w:hAnsi="Times New Roman"/>
          <w:i w:val="0"/>
          <w:szCs w:val="28"/>
        </w:rPr>
      </w:pPr>
      <w:r w:rsidRPr="008A0478">
        <w:rPr>
          <w:rFonts w:ascii="Times New Roman" w:hAnsi="Times New Roman"/>
          <w:i w:val="0"/>
          <w:noProof/>
          <w:szCs w:val="28"/>
        </w:rPr>
        <w:drawing>
          <wp:inline distT="0" distB="0" distL="0" distR="0" wp14:anchorId="0B6CD5B7" wp14:editId="4AC6FDD1">
            <wp:extent cx="3009900" cy="9205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6583" cy="92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6742" w14:textId="1C617190" w:rsidR="008A0478" w:rsidRDefault="008A0478" w:rsidP="00610480">
      <w:pPr>
        <w:pStyle w:val="a8"/>
        <w:tabs>
          <w:tab w:val="left" w:pos="1134"/>
          <w:tab w:val="left" w:pos="8647"/>
        </w:tabs>
        <w:spacing w:line="360" w:lineRule="auto"/>
        <w:ind w:firstLine="0"/>
        <w:jc w:val="center"/>
        <w:rPr>
          <w:rFonts w:ascii="Times New Roman" w:hAnsi="Times New Roman"/>
          <w:i w:val="0"/>
          <w:szCs w:val="28"/>
        </w:rPr>
      </w:pPr>
    </w:p>
    <w:p w14:paraId="614E70CF" w14:textId="3D86B308" w:rsidR="008A0478" w:rsidRDefault="008A0478" w:rsidP="00610480">
      <w:pPr>
        <w:pStyle w:val="a8"/>
        <w:tabs>
          <w:tab w:val="left" w:pos="1134"/>
          <w:tab w:val="left" w:pos="8647"/>
        </w:tabs>
        <w:spacing w:line="360" w:lineRule="auto"/>
        <w:ind w:firstLine="0"/>
        <w:jc w:val="center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 xml:space="preserve">Рисунок </w:t>
      </w:r>
      <w:r w:rsidR="00055C7E">
        <w:rPr>
          <w:rFonts w:ascii="Times New Roman" w:hAnsi="Times New Roman"/>
          <w:i w:val="0"/>
          <w:szCs w:val="28"/>
        </w:rPr>
        <w:t>В</w:t>
      </w:r>
      <w:r>
        <w:rPr>
          <w:rFonts w:ascii="Times New Roman" w:hAnsi="Times New Roman"/>
          <w:i w:val="0"/>
          <w:szCs w:val="28"/>
        </w:rPr>
        <w:t xml:space="preserve">.2 </w:t>
      </w:r>
      <w:r w:rsidR="003221D2">
        <w:rPr>
          <w:rFonts w:ascii="Times New Roman" w:hAnsi="Times New Roman"/>
          <w:i w:val="0"/>
          <w:szCs w:val="28"/>
        </w:rPr>
        <w:t>–</w:t>
      </w:r>
      <w:r>
        <w:rPr>
          <w:rFonts w:ascii="Times New Roman" w:hAnsi="Times New Roman"/>
          <w:i w:val="0"/>
          <w:szCs w:val="28"/>
        </w:rPr>
        <w:t xml:space="preserve"> </w:t>
      </w:r>
      <w:r w:rsidR="00360BE3">
        <w:rPr>
          <w:rFonts w:ascii="Times New Roman" w:hAnsi="Times New Roman"/>
          <w:i w:val="0"/>
          <w:szCs w:val="28"/>
        </w:rPr>
        <w:t>Использование делегатов</w:t>
      </w:r>
    </w:p>
    <w:p w14:paraId="06543294" w14:textId="77777777" w:rsidR="00191BFA" w:rsidRDefault="00191BFA" w:rsidP="00610480">
      <w:pPr>
        <w:pStyle w:val="a8"/>
        <w:tabs>
          <w:tab w:val="left" w:pos="1134"/>
          <w:tab w:val="left" w:pos="8647"/>
        </w:tabs>
        <w:spacing w:line="360" w:lineRule="auto"/>
        <w:ind w:firstLine="0"/>
        <w:jc w:val="center"/>
        <w:rPr>
          <w:rFonts w:ascii="Times New Roman" w:hAnsi="Times New Roman"/>
          <w:i w:val="0"/>
          <w:szCs w:val="28"/>
        </w:rPr>
      </w:pPr>
    </w:p>
    <w:p w14:paraId="58713DD1" w14:textId="5EA5C1BE" w:rsidR="008A0478" w:rsidRDefault="00196A19" w:rsidP="00610480">
      <w:pPr>
        <w:pStyle w:val="a8"/>
        <w:tabs>
          <w:tab w:val="left" w:pos="1134"/>
          <w:tab w:val="left" w:pos="8647"/>
        </w:tabs>
        <w:spacing w:line="360" w:lineRule="auto"/>
        <w:ind w:firstLine="0"/>
        <w:jc w:val="center"/>
        <w:rPr>
          <w:rFonts w:ascii="Times New Roman" w:hAnsi="Times New Roman"/>
          <w:i w:val="0"/>
          <w:szCs w:val="28"/>
        </w:rPr>
      </w:pPr>
      <w:r w:rsidRPr="007B6C7A">
        <w:rPr>
          <w:noProof/>
        </w:rPr>
        <w:drawing>
          <wp:inline distT="0" distB="0" distL="0" distR="0" wp14:anchorId="18066E38" wp14:editId="64E50B01">
            <wp:extent cx="5071730" cy="1519107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1818" cy="152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8DC2" w14:textId="66BA4EC0" w:rsidR="00191BFA" w:rsidRDefault="00191BFA" w:rsidP="00610480">
      <w:pPr>
        <w:pStyle w:val="a8"/>
        <w:tabs>
          <w:tab w:val="left" w:pos="1134"/>
          <w:tab w:val="left" w:pos="8647"/>
        </w:tabs>
        <w:spacing w:line="360" w:lineRule="auto"/>
        <w:ind w:firstLine="0"/>
        <w:jc w:val="center"/>
        <w:rPr>
          <w:rFonts w:ascii="Times New Roman" w:hAnsi="Times New Roman"/>
          <w:i w:val="0"/>
          <w:szCs w:val="28"/>
        </w:rPr>
      </w:pPr>
    </w:p>
    <w:p w14:paraId="146BFE95" w14:textId="595D2A9B" w:rsidR="00191BFA" w:rsidRPr="00360BE3" w:rsidRDefault="00191BFA" w:rsidP="00610480">
      <w:pPr>
        <w:pStyle w:val="a8"/>
        <w:tabs>
          <w:tab w:val="left" w:pos="1134"/>
          <w:tab w:val="left" w:pos="8647"/>
        </w:tabs>
        <w:spacing w:line="360" w:lineRule="auto"/>
        <w:ind w:firstLine="0"/>
        <w:jc w:val="center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 xml:space="preserve">Рисунок </w:t>
      </w:r>
      <w:r w:rsidR="00055C7E">
        <w:rPr>
          <w:rFonts w:ascii="Times New Roman" w:hAnsi="Times New Roman"/>
          <w:i w:val="0"/>
          <w:szCs w:val="28"/>
        </w:rPr>
        <w:t>В</w:t>
      </w:r>
      <w:r>
        <w:rPr>
          <w:rFonts w:ascii="Times New Roman" w:hAnsi="Times New Roman"/>
          <w:i w:val="0"/>
          <w:szCs w:val="28"/>
        </w:rPr>
        <w:t xml:space="preserve">.3 </w:t>
      </w:r>
      <w:r w:rsidR="003221D2">
        <w:rPr>
          <w:rFonts w:ascii="Times New Roman" w:hAnsi="Times New Roman"/>
          <w:i w:val="0"/>
          <w:szCs w:val="28"/>
        </w:rPr>
        <w:t>–</w:t>
      </w:r>
      <w:r>
        <w:rPr>
          <w:rFonts w:ascii="Times New Roman" w:hAnsi="Times New Roman"/>
          <w:i w:val="0"/>
          <w:szCs w:val="28"/>
        </w:rPr>
        <w:t xml:space="preserve"> </w:t>
      </w:r>
      <w:r w:rsidR="00360BE3">
        <w:rPr>
          <w:rFonts w:ascii="Times New Roman" w:hAnsi="Times New Roman"/>
          <w:i w:val="0"/>
          <w:szCs w:val="28"/>
        </w:rPr>
        <w:t>Асинхронный запуск произвольного метода</w:t>
      </w:r>
    </w:p>
    <w:p w14:paraId="67F25F0B" w14:textId="58350754" w:rsidR="001D51FA" w:rsidRDefault="001D51FA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056715A9" w14:textId="77777777" w:rsidR="001D51FA" w:rsidRDefault="001D51FA" w:rsidP="00610480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  <w:highlight w:val="yellow"/>
        </w:rPr>
      </w:pPr>
    </w:p>
    <w:p w14:paraId="7A2C6A73" w14:textId="77777777" w:rsidR="00FE4BCA" w:rsidRDefault="00FE4BCA">
      <w:pPr>
        <w:jc w:val="left"/>
        <w:rPr>
          <w:rFonts w:ascii="Times New Roman" w:hAnsi="Times New Roman"/>
          <w:bCs/>
          <w:i w:val="0"/>
          <w:color w:val="000000" w:themeColor="text1"/>
          <w:szCs w:val="28"/>
          <w:highlight w:val="yellow"/>
        </w:rPr>
      </w:pPr>
      <w:r>
        <w:rPr>
          <w:rFonts w:ascii="Times New Roman" w:hAnsi="Times New Roman"/>
          <w:bCs/>
          <w:i w:val="0"/>
          <w:color w:val="000000" w:themeColor="text1"/>
          <w:szCs w:val="28"/>
          <w:highlight w:val="yellow"/>
        </w:rPr>
        <w:br w:type="page"/>
      </w:r>
    </w:p>
    <w:p w14:paraId="3BBEE65A" w14:textId="0138E23F" w:rsidR="00BF0542" w:rsidRPr="00881C5C" w:rsidRDefault="00BF0542" w:rsidP="00BF0542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r>
        <w:rPr>
          <w:rFonts w:ascii="Times New Roman" w:hAnsi="Times New Roman"/>
          <w:b/>
          <w:i w:val="0"/>
          <w:color w:val="000000" w:themeColor="text1"/>
          <w:szCs w:val="28"/>
        </w:rPr>
        <w:t xml:space="preserve">ПРИЛОЖЕНИЕ </w:t>
      </w:r>
      <w:r w:rsidR="0041528B">
        <w:rPr>
          <w:rFonts w:ascii="Times New Roman" w:hAnsi="Times New Roman"/>
          <w:b/>
          <w:i w:val="0"/>
          <w:color w:val="000000" w:themeColor="text1"/>
          <w:szCs w:val="28"/>
        </w:rPr>
        <w:t>Г</w:t>
      </w:r>
    </w:p>
    <w:p w14:paraId="3B3164A0" w14:textId="0098228A" w:rsidR="00FE4BCA" w:rsidRDefault="00BF0542" w:rsidP="00BF0542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r w:rsidRPr="00202362">
        <w:rPr>
          <w:rFonts w:ascii="Times New Roman" w:hAnsi="Times New Roman"/>
          <w:b/>
          <w:i w:val="0"/>
          <w:color w:val="000000" w:themeColor="text1"/>
          <w:szCs w:val="28"/>
        </w:rPr>
        <w:t>(обязательное)</w:t>
      </w:r>
    </w:p>
    <w:p w14:paraId="6771B610" w14:textId="10626AEB" w:rsidR="00BF0542" w:rsidRDefault="00BF0542" w:rsidP="00BF0542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2AAC75EA" w14:textId="4E1A86CF" w:rsidR="00BF0542" w:rsidRDefault="00BF0542" w:rsidP="00BF0542">
      <w:pPr>
        <w:spacing w:line="360" w:lineRule="auto"/>
        <w:jc w:val="center"/>
        <w:rPr>
          <w:rFonts w:ascii="Times New Roman" w:hAnsi="Times New Roman"/>
          <w:b/>
          <w:i w:val="0"/>
          <w:iCs/>
          <w:color w:val="000000"/>
          <w:szCs w:val="28"/>
        </w:rPr>
      </w:pPr>
      <w:r w:rsidRPr="00BF0542">
        <w:rPr>
          <w:rFonts w:ascii="Times New Roman" w:hAnsi="Times New Roman"/>
          <w:b/>
          <w:i w:val="0"/>
          <w:iCs/>
          <w:color w:val="000000"/>
          <w:szCs w:val="28"/>
        </w:rPr>
        <w:t>Повышение удобства использования приложений</w:t>
      </w:r>
    </w:p>
    <w:p w14:paraId="6AB28970" w14:textId="43A0C116" w:rsidR="00BF0542" w:rsidRDefault="00BF0542" w:rsidP="00BF0542">
      <w:pPr>
        <w:spacing w:line="360" w:lineRule="auto"/>
        <w:jc w:val="center"/>
        <w:rPr>
          <w:rFonts w:ascii="Times New Roman" w:hAnsi="Times New Roman"/>
          <w:b/>
          <w:i w:val="0"/>
          <w:iCs/>
          <w:color w:val="000000"/>
          <w:szCs w:val="28"/>
        </w:rPr>
      </w:pPr>
    </w:p>
    <w:p w14:paraId="091C37BF" w14:textId="046A2E39" w:rsidR="00BF0542" w:rsidRDefault="00196A19" w:rsidP="00BF0542">
      <w:pPr>
        <w:spacing w:line="360" w:lineRule="auto"/>
        <w:jc w:val="center"/>
        <w:rPr>
          <w:rFonts w:ascii="Times New Roman" w:hAnsi="Times New Roman"/>
          <w:b/>
          <w:i w:val="0"/>
          <w:iCs/>
          <w:color w:val="000000"/>
          <w:szCs w:val="28"/>
        </w:rPr>
      </w:pPr>
      <w:r w:rsidRPr="003B23AA">
        <w:rPr>
          <w:noProof/>
        </w:rPr>
        <w:drawing>
          <wp:inline distT="0" distB="0" distL="0" distR="0" wp14:anchorId="787BEB43" wp14:editId="66AE48C0">
            <wp:extent cx="3368528" cy="1201479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23649"/>
                    <a:stretch/>
                  </pic:blipFill>
                  <pic:spPr bwMode="auto">
                    <a:xfrm>
                      <a:off x="0" y="0"/>
                      <a:ext cx="3380498" cy="1205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21AB7" w14:textId="2067E38E" w:rsidR="0041528B" w:rsidRDefault="0041528B" w:rsidP="00BF0542">
      <w:pPr>
        <w:spacing w:line="360" w:lineRule="auto"/>
        <w:jc w:val="center"/>
        <w:rPr>
          <w:rFonts w:ascii="Times New Roman" w:hAnsi="Times New Roman"/>
          <w:b/>
          <w:i w:val="0"/>
          <w:iCs/>
          <w:color w:val="000000"/>
          <w:szCs w:val="28"/>
        </w:rPr>
      </w:pPr>
    </w:p>
    <w:p w14:paraId="4C9188D7" w14:textId="2A659CA7" w:rsidR="0041528B" w:rsidRPr="00360BE3" w:rsidRDefault="0041528B" w:rsidP="00BF0542">
      <w:pPr>
        <w:spacing w:line="360" w:lineRule="auto"/>
        <w:jc w:val="center"/>
        <w:rPr>
          <w:rFonts w:ascii="Times New Roman" w:hAnsi="Times New Roman"/>
          <w:bCs/>
          <w:i w:val="0"/>
          <w:iCs/>
          <w:color w:val="000000"/>
          <w:szCs w:val="28"/>
        </w:rPr>
      </w:pPr>
      <w:r>
        <w:rPr>
          <w:rFonts w:ascii="Times New Roman" w:hAnsi="Times New Roman"/>
          <w:bCs/>
          <w:i w:val="0"/>
          <w:iCs/>
          <w:color w:val="000000"/>
          <w:szCs w:val="28"/>
        </w:rPr>
        <w:t xml:space="preserve">Рисунок Г.1 </w:t>
      </w:r>
      <w:r w:rsidR="003221D2">
        <w:rPr>
          <w:rFonts w:ascii="Times New Roman" w:hAnsi="Times New Roman"/>
          <w:bCs/>
          <w:i w:val="0"/>
          <w:iCs/>
          <w:color w:val="000000"/>
          <w:szCs w:val="28"/>
        </w:rPr>
        <w:t>–</w:t>
      </w:r>
      <w:r>
        <w:rPr>
          <w:rFonts w:ascii="Times New Roman" w:hAnsi="Times New Roman"/>
          <w:bCs/>
          <w:i w:val="0"/>
          <w:iCs/>
          <w:color w:val="000000"/>
          <w:szCs w:val="28"/>
        </w:rPr>
        <w:t xml:space="preserve"> </w:t>
      </w:r>
      <w:r w:rsidR="00360BE3">
        <w:rPr>
          <w:rFonts w:ascii="Times New Roman" w:hAnsi="Times New Roman"/>
          <w:bCs/>
          <w:i w:val="0"/>
          <w:iCs/>
          <w:color w:val="000000"/>
          <w:szCs w:val="28"/>
        </w:rPr>
        <w:t>Создание контекстной справки</w:t>
      </w:r>
    </w:p>
    <w:p w14:paraId="5E187C97" w14:textId="6C70A14B" w:rsidR="0041528B" w:rsidRDefault="0041528B" w:rsidP="00BF0542">
      <w:pPr>
        <w:spacing w:line="360" w:lineRule="auto"/>
        <w:jc w:val="center"/>
        <w:rPr>
          <w:rFonts w:ascii="Times New Roman" w:hAnsi="Times New Roman"/>
          <w:bCs/>
          <w:i w:val="0"/>
          <w:iCs/>
          <w:color w:val="000000"/>
          <w:szCs w:val="28"/>
        </w:rPr>
      </w:pPr>
    </w:p>
    <w:p w14:paraId="37E89E6D" w14:textId="6D590135" w:rsidR="0041528B" w:rsidRDefault="00196A19" w:rsidP="00BF0542">
      <w:pPr>
        <w:spacing w:line="360" w:lineRule="auto"/>
        <w:jc w:val="center"/>
        <w:rPr>
          <w:rFonts w:ascii="Times New Roman" w:hAnsi="Times New Roman"/>
          <w:bCs/>
          <w:i w:val="0"/>
          <w:iCs/>
          <w:color w:val="000000"/>
          <w:szCs w:val="28"/>
        </w:rPr>
      </w:pPr>
      <w:r w:rsidRPr="00F15BD5">
        <w:rPr>
          <w:noProof/>
        </w:rPr>
        <w:drawing>
          <wp:inline distT="0" distB="0" distL="0" distR="0" wp14:anchorId="0A903C67" wp14:editId="2883DE50">
            <wp:extent cx="3317359" cy="156158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6483" cy="156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8F7E" w14:textId="32A7D73A" w:rsidR="00235B20" w:rsidRDefault="00235B20" w:rsidP="00BF0542">
      <w:pPr>
        <w:spacing w:line="360" w:lineRule="auto"/>
        <w:jc w:val="center"/>
        <w:rPr>
          <w:rFonts w:ascii="Times New Roman" w:hAnsi="Times New Roman"/>
          <w:bCs/>
          <w:i w:val="0"/>
          <w:iCs/>
          <w:color w:val="000000"/>
          <w:szCs w:val="28"/>
        </w:rPr>
      </w:pPr>
    </w:p>
    <w:p w14:paraId="6BF888AF" w14:textId="5A5FA4A5" w:rsidR="00235B20" w:rsidRDefault="00235B20" w:rsidP="00BF0542">
      <w:pPr>
        <w:spacing w:line="360" w:lineRule="auto"/>
        <w:jc w:val="center"/>
        <w:rPr>
          <w:rFonts w:ascii="Times New Roman" w:hAnsi="Times New Roman"/>
          <w:bCs/>
          <w:i w:val="0"/>
          <w:iCs/>
          <w:color w:val="000000"/>
          <w:szCs w:val="28"/>
        </w:rPr>
      </w:pPr>
      <w:r>
        <w:rPr>
          <w:rFonts w:ascii="Times New Roman" w:hAnsi="Times New Roman"/>
          <w:bCs/>
          <w:i w:val="0"/>
          <w:iCs/>
          <w:color w:val="000000"/>
          <w:szCs w:val="28"/>
        </w:rPr>
        <w:t xml:space="preserve">Рисунок Г.2 – </w:t>
      </w:r>
      <w:r w:rsidR="00360BE3">
        <w:rPr>
          <w:rFonts w:ascii="Times New Roman" w:hAnsi="Times New Roman"/>
          <w:bCs/>
          <w:i w:val="0"/>
          <w:iCs/>
          <w:color w:val="000000"/>
          <w:szCs w:val="28"/>
        </w:rPr>
        <w:t>Использование справочного файла</w:t>
      </w:r>
    </w:p>
    <w:p w14:paraId="1DAF89F7" w14:textId="724C7EAD" w:rsidR="00235B20" w:rsidRDefault="00235B20" w:rsidP="00BF0542">
      <w:pPr>
        <w:spacing w:line="360" w:lineRule="auto"/>
        <w:jc w:val="center"/>
        <w:rPr>
          <w:rFonts w:ascii="Times New Roman" w:hAnsi="Times New Roman"/>
          <w:bCs/>
          <w:i w:val="0"/>
          <w:iCs/>
          <w:color w:val="000000"/>
          <w:szCs w:val="28"/>
        </w:rPr>
      </w:pPr>
    </w:p>
    <w:p w14:paraId="7BA4AAA8" w14:textId="24B66243" w:rsidR="00235B20" w:rsidRDefault="00196A19" w:rsidP="00BF0542">
      <w:pPr>
        <w:spacing w:line="360" w:lineRule="auto"/>
        <w:jc w:val="center"/>
        <w:rPr>
          <w:rFonts w:ascii="Times New Roman" w:hAnsi="Times New Roman"/>
          <w:bCs/>
          <w:i w:val="0"/>
          <w:iCs/>
          <w:color w:val="000000"/>
          <w:szCs w:val="28"/>
        </w:rPr>
      </w:pPr>
      <w:r w:rsidRPr="00EF4F90">
        <w:rPr>
          <w:noProof/>
        </w:rPr>
        <w:drawing>
          <wp:inline distT="0" distB="0" distL="0" distR="0" wp14:anchorId="03E46DD9" wp14:editId="5CD7AE8B">
            <wp:extent cx="3327991" cy="1558985"/>
            <wp:effectExtent l="0" t="0" r="635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3169" cy="156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4746" w14:textId="29B09F7F" w:rsidR="00235B20" w:rsidRDefault="00235B20" w:rsidP="00BF0542">
      <w:pPr>
        <w:spacing w:line="360" w:lineRule="auto"/>
        <w:jc w:val="center"/>
        <w:rPr>
          <w:rFonts w:ascii="Times New Roman" w:hAnsi="Times New Roman"/>
          <w:bCs/>
          <w:i w:val="0"/>
          <w:iCs/>
          <w:color w:val="000000"/>
          <w:szCs w:val="28"/>
        </w:rPr>
      </w:pPr>
    </w:p>
    <w:p w14:paraId="6B238E34" w14:textId="077BE01B" w:rsidR="00BF0542" w:rsidRPr="00196A19" w:rsidRDefault="00196A19" w:rsidP="00196A19">
      <w:pPr>
        <w:spacing w:line="360" w:lineRule="auto"/>
        <w:jc w:val="center"/>
        <w:rPr>
          <w:rFonts w:ascii="Times New Roman" w:hAnsi="Times New Roman"/>
          <w:bCs/>
          <w:i w:val="0"/>
          <w:iCs/>
          <w:color w:val="000000"/>
          <w:szCs w:val="28"/>
        </w:rPr>
      </w:pPr>
      <w:r>
        <w:rPr>
          <w:rFonts w:ascii="Times New Roman" w:hAnsi="Times New Roman"/>
          <w:bCs/>
          <w:i w:val="0"/>
          <w:iCs/>
          <w:color w:val="000000"/>
          <w:szCs w:val="28"/>
        </w:rPr>
        <w:t xml:space="preserve">Рисунок Г.3 – </w:t>
      </w:r>
      <w:r w:rsidR="00C47D1F">
        <w:rPr>
          <w:rFonts w:ascii="Times New Roman" w:hAnsi="Times New Roman"/>
          <w:bCs/>
          <w:i w:val="0"/>
          <w:iCs/>
          <w:color w:val="000000"/>
          <w:szCs w:val="28"/>
        </w:rPr>
        <w:t>Добавление всплывающих подсказок</w:t>
      </w:r>
    </w:p>
    <w:p w14:paraId="259CF371" w14:textId="57AF502D" w:rsidR="00235B20" w:rsidRPr="00881C5C" w:rsidRDefault="00FE4BCA" w:rsidP="00235B2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r>
        <w:rPr>
          <w:rFonts w:ascii="Times New Roman" w:hAnsi="Times New Roman"/>
          <w:bCs/>
          <w:i w:val="0"/>
          <w:color w:val="000000" w:themeColor="text1"/>
          <w:szCs w:val="28"/>
          <w:highlight w:val="yellow"/>
        </w:rPr>
        <w:br w:type="page"/>
      </w:r>
      <w:r w:rsidR="00235B20">
        <w:rPr>
          <w:rFonts w:ascii="Times New Roman" w:hAnsi="Times New Roman"/>
          <w:b/>
          <w:i w:val="0"/>
          <w:color w:val="000000" w:themeColor="text1"/>
          <w:szCs w:val="28"/>
        </w:rPr>
        <w:t>ПРИЛОЖЕНИЕ Д</w:t>
      </w:r>
    </w:p>
    <w:p w14:paraId="11340148" w14:textId="4F6FA279" w:rsidR="00235B20" w:rsidRDefault="00235B20" w:rsidP="00235B2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r w:rsidRPr="00202362">
        <w:rPr>
          <w:rFonts w:ascii="Times New Roman" w:hAnsi="Times New Roman"/>
          <w:b/>
          <w:i w:val="0"/>
          <w:color w:val="000000" w:themeColor="text1"/>
          <w:szCs w:val="28"/>
        </w:rPr>
        <w:t>(обязательное)</w:t>
      </w:r>
    </w:p>
    <w:p w14:paraId="0CB0E0DB" w14:textId="78AEE5B5" w:rsidR="00235B20" w:rsidRDefault="00235B20" w:rsidP="00235B2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68AF3AC6" w14:textId="0B7B44B3" w:rsidR="00235B20" w:rsidRDefault="00235B20" w:rsidP="00235B20">
      <w:pPr>
        <w:spacing w:line="360" w:lineRule="auto"/>
        <w:jc w:val="center"/>
        <w:rPr>
          <w:rFonts w:ascii="Times New Roman" w:hAnsi="Times New Roman"/>
          <w:b/>
          <w:i w:val="0"/>
          <w:iCs/>
          <w:color w:val="000000"/>
          <w:szCs w:val="28"/>
        </w:rPr>
      </w:pPr>
      <w:r w:rsidRPr="00235B20">
        <w:rPr>
          <w:rFonts w:ascii="Times New Roman" w:hAnsi="Times New Roman"/>
          <w:b/>
          <w:i w:val="0"/>
          <w:iCs/>
          <w:color w:val="000000"/>
          <w:szCs w:val="28"/>
        </w:rPr>
        <w:t>Подключение к базе данных</w:t>
      </w:r>
    </w:p>
    <w:p w14:paraId="13074EE3" w14:textId="1A6A155C" w:rsidR="00235B20" w:rsidRDefault="00235B20" w:rsidP="00235B20">
      <w:pPr>
        <w:spacing w:line="360" w:lineRule="auto"/>
        <w:jc w:val="center"/>
        <w:rPr>
          <w:rFonts w:ascii="Times New Roman" w:hAnsi="Times New Roman"/>
          <w:b/>
          <w:i w:val="0"/>
          <w:iCs/>
          <w:color w:val="000000"/>
          <w:szCs w:val="28"/>
        </w:rPr>
      </w:pPr>
    </w:p>
    <w:p w14:paraId="72C23B6B" w14:textId="542FCE7A" w:rsidR="00235B20" w:rsidRDefault="0018509F" w:rsidP="00235B2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r w:rsidRPr="0061350B">
        <w:rPr>
          <w:noProof/>
        </w:rPr>
        <w:drawing>
          <wp:inline distT="0" distB="0" distL="0" distR="0" wp14:anchorId="49110DBD" wp14:editId="30CE77F9">
            <wp:extent cx="2816191" cy="2126511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602" b="20601"/>
                    <a:stretch/>
                  </pic:blipFill>
                  <pic:spPr bwMode="auto">
                    <a:xfrm>
                      <a:off x="0" y="0"/>
                      <a:ext cx="2825758" cy="213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2F1C0" w14:textId="5C68CBFE" w:rsidR="00BC577F" w:rsidRDefault="00BC577F" w:rsidP="00235B2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3B66A897" w14:textId="00457EA8" w:rsidR="00BC577F" w:rsidRDefault="00BC577F" w:rsidP="00235B20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</w:rPr>
      </w:pPr>
      <w:r>
        <w:rPr>
          <w:rFonts w:ascii="Times New Roman" w:hAnsi="Times New Roman"/>
          <w:bCs/>
          <w:i w:val="0"/>
          <w:color w:val="000000" w:themeColor="text1"/>
          <w:szCs w:val="28"/>
        </w:rPr>
        <w:t xml:space="preserve">Рисунок Д.1 </w:t>
      </w:r>
      <w:r w:rsidR="003221D2">
        <w:rPr>
          <w:rFonts w:ascii="Times New Roman" w:hAnsi="Times New Roman"/>
          <w:bCs/>
          <w:i w:val="0"/>
          <w:color w:val="000000" w:themeColor="text1"/>
          <w:szCs w:val="28"/>
        </w:rPr>
        <w:t>–</w:t>
      </w:r>
      <w:r>
        <w:rPr>
          <w:rFonts w:ascii="Times New Roman" w:hAnsi="Times New Roman"/>
          <w:bCs/>
          <w:i w:val="0"/>
          <w:color w:val="000000" w:themeColor="text1"/>
          <w:szCs w:val="28"/>
        </w:rPr>
        <w:t xml:space="preserve"> </w:t>
      </w:r>
      <w:r w:rsidR="00C47D1F">
        <w:rPr>
          <w:rFonts w:ascii="Times New Roman" w:hAnsi="Times New Roman"/>
          <w:bCs/>
          <w:i w:val="0"/>
          <w:color w:val="000000" w:themeColor="text1"/>
          <w:szCs w:val="28"/>
        </w:rPr>
        <w:t>Организация доступа к данным</w:t>
      </w:r>
    </w:p>
    <w:p w14:paraId="111C3B22" w14:textId="03153CEE" w:rsidR="00BC577F" w:rsidRDefault="00BC577F" w:rsidP="00235B20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</w:rPr>
      </w:pPr>
    </w:p>
    <w:p w14:paraId="60CF2511" w14:textId="714B8332" w:rsidR="00BC577F" w:rsidRDefault="0018509F" w:rsidP="00235B20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</w:rPr>
      </w:pPr>
      <w:r w:rsidRPr="000C5153">
        <w:rPr>
          <w:noProof/>
        </w:rPr>
        <w:drawing>
          <wp:inline distT="0" distB="0" distL="0" distR="0" wp14:anchorId="78F51357" wp14:editId="0902CD79">
            <wp:extent cx="2583712" cy="308693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7069" cy="309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8B62" w14:textId="61531B62" w:rsidR="00BC577F" w:rsidRDefault="00BC577F" w:rsidP="00235B20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</w:rPr>
      </w:pPr>
    </w:p>
    <w:p w14:paraId="4C4E603C" w14:textId="3CBF1287" w:rsidR="00BC577F" w:rsidRDefault="00BC577F" w:rsidP="00235B20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</w:rPr>
      </w:pPr>
      <w:r>
        <w:rPr>
          <w:rFonts w:ascii="Times New Roman" w:hAnsi="Times New Roman"/>
          <w:bCs/>
          <w:i w:val="0"/>
          <w:color w:val="000000" w:themeColor="text1"/>
          <w:szCs w:val="28"/>
        </w:rPr>
        <w:t xml:space="preserve">Рисунок Д.2 </w:t>
      </w:r>
      <w:r w:rsidR="003221D2">
        <w:rPr>
          <w:rFonts w:ascii="Times New Roman" w:hAnsi="Times New Roman"/>
          <w:bCs/>
          <w:i w:val="0"/>
          <w:color w:val="000000" w:themeColor="text1"/>
          <w:szCs w:val="28"/>
        </w:rPr>
        <w:t>–</w:t>
      </w:r>
      <w:r>
        <w:rPr>
          <w:rFonts w:ascii="Times New Roman" w:hAnsi="Times New Roman"/>
          <w:bCs/>
          <w:i w:val="0"/>
          <w:color w:val="000000" w:themeColor="text1"/>
          <w:szCs w:val="28"/>
        </w:rPr>
        <w:t xml:space="preserve"> </w:t>
      </w:r>
      <w:r w:rsidR="00C47D1F">
        <w:rPr>
          <w:rFonts w:ascii="Times New Roman" w:hAnsi="Times New Roman"/>
          <w:bCs/>
          <w:i w:val="0"/>
          <w:color w:val="000000" w:themeColor="text1"/>
          <w:szCs w:val="28"/>
        </w:rPr>
        <w:t>Извлечение и обновление данных</w:t>
      </w:r>
    </w:p>
    <w:p w14:paraId="7F22CE62" w14:textId="4F912E29" w:rsidR="00BC577F" w:rsidRPr="00411096" w:rsidRDefault="0018509F" w:rsidP="0018509F">
      <w:pPr>
        <w:jc w:val="left"/>
        <w:rPr>
          <w:rFonts w:ascii="Times New Roman" w:hAnsi="Times New Roman"/>
          <w:bCs/>
          <w:i w:val="0"/>
          <w:color w:val="000000" w:themeColor="text1"/>
          <w:szCs w:val="28"/>
        </w:rPr>
      </w:pPr>
      <w:r>
        <w:rPr>
          <w:rFonts w:ascii="Times New Roman" w:hAnsi="Times New Roman"/>
          <w:bCs/>
          <w:i w:val="0"/>
          <w:color w:val="000000" w:themeColor="text1"/>
          <w:szCs w:val="28"/>
        </w:rPr>
        <w:br w:type="page"/>
      </w:r>
    </w:p>
    <w:p w14:paraId="3EF1F797" w14:textId="794B2D76" w:rsidR="00BC577F" w:rsidRPr="00CB4CC8" w:rsidRDefault="00196A19" w:rsidP="00CB4CC8">
      <w:pPr>
        <w:spacing w:line="360" w:lineRule="auto"/>
        <w:jc w:val="right"/>
        <w:rPr>
          <w:rFonts w:ascii="Times New Roman" w:hAnsi="Times New Roman"/>
          <w:b/>
          <w:bCs/>
          <w:i w:val="0"/>
          <w:color w:val="000000" w:themeColor="text1"/>
          <w:szCs w:val="28"/>
        </w:rPr>
      </w:pPr>
      <w:r w:rsidRPr="00CB4CC8">
        <w:rPr>
          <w:rFonts w:ascii="Times New Roman" w:hAnsi="Times New Roman"/>
          <w:b/>
          <w:bCs/>
          <w:i w:val="0"/>
          <w:color w:val="000000" w:themeColor="text1"/>
          <w:szCs w:val="28"/>
        </w:rPr>
        <w:t>Окончание</w:t>
      </w:r>
      <w:r w:rsidR="00BC577F" w:rsidRPr="00CB4CC8">
        <w:rPr>
          <w:rFonts w:ascii="Times New Roman" w:hAnsi="Times New Roman"/>
          <w:b/>
          <w:bCs/>
          <w:i w:val="0"/>
          <w:color w:val="000000" w:themeColor="text1"/>
          <w:szCs w:val="28"/>
        </w:rPr>
        <w:t xml:space="preserve"> </w:t>
      </w:r>
      <w:r w:rsidR="00CB4CC8" w:rsidRPr="00CB4CC8">
        <w:rPr>
          <w:rFonts w:ascii="Times New Roman" w:hAnsi="Times New Roman"/>
          <w:b/>
          <w:bCs/>
          <w:i w:val="0"/>
          <w:color w:val="000000" w:themeColor="text1"/>
          <w:szCs w:val="28"/>
        </w:rPr>
        <w:t>приложения</w:t>
      </w:r>
      <w:r w:rsidR="00BC577F" w:rsidRPr="00CB4CC8">
        <w:rPr>
          <w:rFonts w:ascii="Times New Roman" w:hAnsi="Times New Roman"/>
          <w:b/>
          <w:bCs/>
          <w:i w:val="0"/>
          <w:color w:val="000000" w:themeColor="text1"/>
          <w:szCs w:val="28"/>
        </w:rPr>
        <w:t xml:space="preserve"> Д</w:t>
      </w:r>
    </w:p>
    <w:p w14:paraId="4CA167C7" w14:textId="67171E53" w:rsidR="00BC577F" w:rsidRDefault="00BC577F" w:rsidP="00BC577F">
      <w:pPr>
        <w:spacing w:line="360" w:lineRule="auto"/>
        <w:jc w:val="left"/>
        <w:rPr>
          <w:rFonts w:ascii="Times New Roman" w:hAnsi="Times New Roman"/>
          <w:bCs/>
          <w:i w:val="0"/>
          <w:color w:val="000000" w:themeColor="text1"/>
          <w:szCs w:val="28"/>
        </w:rPr>
      </w:pPr>
    </w:p>
    <w:p w14:paraId="7CF3389B" w14:textId="2863393F" w:rsidR="00BC577F" w:rsidRDefault="0018509F" w:rsidP="00BC577F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</w:rPr>
      </w:pPr>
      <w:r w:rsidRPr="00577C39">
        <w:rPr>
          <w:noProof/>
        </w:rPr>
        <w:drawing>
          <wp:inline distT="0" distB="0" distL="0" distR="0" wp14:anchorId="0197FC95" wp14:editId="3F2CBEAD">
            <wp:extent cx="4070478" cy="215840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3560" r="1617" b="5704"/>
                    <a:stretch/>
                  </pic:blipFill>
                  <pic:spPr bwMode="auto">
                    <a:xfrm>
                      <a:off x="0" y="0"/>
                      <a:ext cx="4087073" cy="216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81911" w14:textId="66AD8C5A" w:rsidR="00BC577F" w:rsidRDefault="00BC577F" w:rsidP="00BC577F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</w:rPr>
      </w:pPr>
    </w:p>
    <w:p w14:paraId="2AEE583A" w14:textId="2EBA7455" w:rsidR="00BC577F" w:rsidRPr="00C47D1F" w:rsidRDefault="00BC577F" w:rsidP="00BC577F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  <w:lang w:val="en-US"/>
        </w:rPr>
      </w:pPr>
      <w:r>
        <w:rPr>
          <w:rFonts w:ascii="Times New Roman" w:hAnsi="Times New Roman"/>
          <w:bCs/>
          <w:i w:val="0"/>
          <w:color w:val="000000" w:themeColor="text1"/>
          <w:szCs w:val="28"/>
        </w:rPr>
        <w:t xml:space="preserve">Рисунок Д.3 </w:t>
      </w:r>
      <w:r w:rsidR="003221D2">
        <w:rPr>
          <w:rFonts w:ascii="Times New Roman" w:hAnsi="Times New Roman"/>
          <w:bCs/>
          <w:i w:val="0"/>
          <w:color w:val="000000" w:themeColor="text1"/>
          <w:szCs w:val="28"/>
        </w:rPr>
        <w:t>–</w:t>
      </w:r>
      <w:r>
        <w:rPr>
          <w:rFonts w:ascii="Times New Roman" w:hAnsi="Times New Roman"/>
          <w:bCs/>
          <w:i w:val="0"/>
          <w:color w:val="000000" w:themeColor="text1"/>
          <w:szCs w:val="28"/>
        </w:rPr>
        <w:t xml:space="preserve"> </w:t>
      </w:r>
      <w:r w:rsidR="00C47D1F">
        <w:rPr>
          <w:rFonts w:ascii="Times New Roman" w:hAnsi="Times New Roman"/>
          <w:bCs/>
          <w:i w:val="0"/>
          <w:color w:val="000000" w:themeColor="text1"/>
          <w:szCs w:val="28"/>
        </w:rPr>
        <w:t xml:space="preserve">Использование объектов </w:t>
      </w:r>
      <w:r w:rsidR="00C47D1F">
        <w:rPr>
          <w:rFonts w:ascii="Times New Roman" w:hAnsi="Times New Roman"/>
          <w:bCs/>
          <w:i w:val="0"/>
          <w:color w:val="000000" w:themeColor="text1"/>
          <w:szCs w:val="28"/>
          <w:lang w:val="en-US"/>
        </w:rPr>
        <w:t>DataView</w:t>
      </w:r>
    </w:p>
    <w:p w14:paraId="711C03A2" w14:textId="5AC44BFF" w:rsidR="00A95110" w:rsidRDefault="00A95110" w:rsidP="00BC577F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</w:rPr>
      </w:pPr>
    </w:p>
    <w:p w14:paraId="37A45013" w14:textId="061A7B1B" w:rsidR="00A95110" w:rsidRDefault="0018509F" w:rsidP="00BC577F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</w:rPr>
      </w:pPr>
      <w:r w:rsidRPr="004307C6">
        <w:rPr>
          <w:noProof/>
        </w:rPr>
        <w:drawing>
          <wp:inline distT="0" distB="0" distL="0" distR="0" wp14:anchorId="40F176FA" wp14:editId="6427F2BB">
            <wp:extent cx="3455015" cy="1233376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22147"/>
                    <a:stretch/>
                  </pic:blipFill>
                  <pic:spPr bwMode="auto">
                    <a:xfrm>
                      <a:off x="0" y="0"/>
                      <a:ext cx="3475295" cy="124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E6EBD" w14:textId="55B19724" w:rsidR="00A95110" w:rsidRDefault="00A95110" w:rsidP="00BC577F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</w:rPr>
      </w:pPr>
    </w:p>
    <w:p w14:paraId="190026CF" w14:textId="4450C51E" w:rsidR="00A95110" w:rsidRDefault="00A95110" w:rsidP="00BC577F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</w:rPr>
      </w:pPr>
      <w:r>
        <w:rPr>
          <w:rFonts w:ascii="Times New Roman" w:hAnsi="Times New Roman"/>
          <w:bCs/>
          <w:i w:val="0"/>
          <w:color w:val="000000" w:themeColor="text1"/>
          <w:szCs w:val="28"/>
        </w:rPr>
        <w:t xml:space="preserve">Рисунок Д.4 </w:t>
      </w:r>
      <w:r w:rsidR="003221D2">
        <w:rPr>
          <w:rFonts w:ascii="Times New Roman" w:hAnsi="Times New Roman"/>
          <w:bCs/>
          <w:i w:val="0"/>
          <w:color w:val="000000" w:themeColor="text1"/>
          <w:szCs w:val="28"/>
        </w:rPr>
        <w:t>–</w:t>
      </w:r>
      <w:r>
        <w:rPr>
          <w:rFonts w:ascii="Times New Roman" w:hAnsi="Times New Roman"/>
          <w:bCs/>
          <w:i w:val="0"/>
          <w:color w:val="000000" w:themeColor="text1"/>
          <w:szCs w:val="28"/>
        </w:rPr>
        <w:t xml:space="preserve"> </w:t>
      </w:r>
      <w:r w:rsidR="00C47D1F">
        <w:rPr>
          <w:rFonts w:ascii="Times New Roman" w:hAnsi="Times New Roman"/>
          <w:bCs/>
          <w:i w:val="0"/>
          <w:color w:val="000000" w:themeColor="text1"/>
          <w:szCs w:val="28"/>
        </w:rPr>
        <w:t>Связывание данных с элементами управления</w:t>
      </w:r>
      <w:r>
        <w:rPr>
          <w:rFonts w:ascii="Times New Roman" w:hAnsi="Times New Roman"/>
          <w:bCs/>
          <w:i w:val="0"/>
          <w:color w:val="000000" w:themeColor="text1"/>
          <w:szCs w:val="28"/>
        </w:rPr>
        <w:t xml:space="preserve"> </w:t>
      </w:r>
    </w:p>
    <w:p w14:paraId="6AEE654F" w14:textId="56B188CD" w:rsidR="00A95110" w:rsidRDefault="00A95110" w:rsidP="00BC577F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</w:rPr>
      </w:pPr>
    </w:p>
    <w:p w14:paraId="73D9F91C" w14:textId="6A562F4A" w:rsidR="00A95110" w:rsidRDefault="0018509F" w:rsidP="00BC577F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</w:rPr>
      </w:pPr>
      <w:r w:rsidRPr="005C502A">
        <w:rPr>
          <w:noProof/>
        </w:rPr>
        <w:drawing>
          <wp:inline distT="0" distB="0" distL="0" distR="0" wp14:anchorId="07611B7A" wp14:editId="3CF016E4">
            <wp:extent cx="3785190" cy="1924493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b="24496"/>
                    <a:stretch/>
                  </pic:blipFill>
                  <pic:spPr bwMode="auto">
                    <a:xfrm>
                      <a:off x="0" y="0"/>
                      <a:ext cx="3789861" cy="192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08796" w14:textId="402E5BA9" w:rsidR="00A95110" w:rsidRDefault="00A95110" w:rsidP="00BC577F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</w:rPr>
      </w:pPr>
    </w:p>
    <w:p w14:paraId="3F032653" w14:textId="56BA6247" w:rsidR="00A95110" w:rsidRPr="00196A19" w:rsidRDefault="0018509F" w:rsidP="00196A19">
      <w:pPr>
        <w:spacing w:line="360" w:lineRule="auto"/>
        <w:jc w:val="center"/>
        <w:rPr>
          <w:rFonts w:ascii="Times New Roman" w:hAnsi="Times New Roman"/>
          <w:bCs/>
          <w:i w:val="0"/>
          <w:color w:val="000000" w:themeColor="text1"/>
          <w:szCs w:val="28"/>
        </w:rPr>
      </w:pPr>
      <w:r>
        <w:rPr>
          <w:rFonts w:ascii="Times New Roman" w:hAnsi="Times New Roman"/>
          <w:bCs/>
          <w:i w:val="0"/>
          <w:color w:val="000000" w:themeColor="text1"/>
          <w:szCs w:val="28"/>
        </w:rPr>
        <w:t xml:space="preserve">Рисунок Д.5 – </w:t>
      </w:r>
      <w:r w:rsidR="00C47D1F">
        <w:rPr>
          <w:rFonts w:ascii="Times New Roman" w:hAnsi="Times New Roman"/>
          <w:bCs/>
          <w:i w:val="0"/>
          <w:color w:val="000000" w:themeColor="text1"/>
          <w:szCs w:val="28"/>
        </w:rPr>
        <w:t>Создание связанной с данными формы источников данных</w:t>
      </w:r>
    </w:p>
    <w:p w14:paraId="50595549" w14:textId="264FBD90" w:rsidR="002320A8" w:rsidRPr="00881C5C" w:rsidRDefault="00FE4BCA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r>
        <w:rPr>
          <w:rFonts w:ascii="Times New Roman" w:hAnsi="Times New Roman"/>
          <w:bCs/>
          <w:i w:val="0"/>
          <w:color w:val="000000" w:themeColor="text1"/>
          <w:szCs w:val="28"/>
          <w:highlight w:val="yellow"/>
        </w:rPr>
        <w:br w:type="page"/>
      </w:r>
      <w:r w:rsidR="002320A8">
        <w:rPr>
          <w:rFonts w:ascii="Times New Roman" w:hAnsi="Times New Roman"/>
          <w:b/>
          <w:i w:val="0"/>
          <w:color w:val="000000" w:themeColor="text1"/>
          <w:szCs w:val="28"/>
        </w:rPr>
        <w:t xml:space="preserve">ПРИЛОЖЕНИЕ </w:t>
      </w:r>
      <w:r w:rsidR="001B28A4">
        <w:rPr>
          <w:rFonts w:ascii="Times New Roman" w:hAnsi="Times New Roman"/>
          <w:b/>
          <w:i w:val="0"/>
          <w:color w:val="000000" w:themeColor="text1"/>
          <w:szCs w:val="28"/>
        </w:rPr>
        <w:t>Е</w:t>
      </w:r>
    </w:p>
    <w:p w14:paraId="3DEA8E56" w14:textId="6A94F0CD" w:rsidR="00FE4BCA" w:rsidRDefault="002320A8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r w:rsidRPr="00202362">
        <w:rPr>
          <w:rFonts w:ascii="Times New Roman" w:hAnsi="Times New Roman"/>
          <w:b/>
          <w:i w:val="0"/>
          <w:color w:val="000000" w:themeColor="text1"/>
          <w:szCs w:val="28"/>
        </w:rPr>
        <w:t>(обязательное)</w:t>
      </w:r>
    </w:p>
    <w:p w14:paraId="6EE6C9F4" w14:textId="26DE7B8C" w:rsidR="002320A8" w:rsidRDefault="002320A8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40365E89" w14:textId="0D5849F9" w:rsidR="002320A8" w:rsidRPr="00CB4CC8" w:rsidRDefault="002320A8" w:rsidP="00610480">
      <w:pPr>
        <w:spacing w:line="360" w:lineRule="auto"/>
        <w:jc w:val="center"/>
        <w:rPr>
          <w:rFonts w:ascii="Times New Roman" w:hAnsi="Times New Roman"/>
          <w:b/>
          <w:bCs/>
          <w:i w:val="0"/>
          <w:color w:val="000000" w:themeColor="text1"/>
        </w:rPr>
      </w:pPr>
      <w:r w:rsidRPr="002320A8">
        <w:rPr>
          <w:rFonts w:ascii="Times New Roman" w:hAnsi="Times New Roman"/>
          <w:b/>
          <w:bCs/>
          <w:i w:val="0"/>
          <w:color w:val="000000" w:themeColor="text1"/>
        </w:rPr>
        <w:t xml:space="preserve">Вёрстка </w:t>
      </w:r>
      <w:r w:rsidR="00CB4CC8">
        <w:rPr>
          <w:rFonts w:ascii="Times New Roman" w:hAnsi="Times New Roman"/>
          <w:b/>
          <w:bCs/>
          <w:i w:val="0"/>
          <w:color w:val="000000" w:themeColor="text1"/>
          <w:lang w:val="en-US"/>
        </w:rPr>
        <w:t>Android</w:t>
      </w:r>
      <w:r w:rsidR="00CB4CC8" w:rsidRPr="00CB4CC8">
        <w:rPr>
          <w:rFonts w:ascii="Times New Roman" w:hAnsi="Times New Roman"/>
          <w:b/>
          <w:bCs/>
          <w:i w:val="0"/>
          <w:color w:val="000000" w:themeColor="text1"/>
        </w:rPr>
        <w:t xml:space="preserve"> </w:t>
      </w:r>
      <w:r w:rsidR="00CB4CC8">
        <w:rPr>
          <w:rFonts w:ascii="Times New Roman" w:hAnsi="Times New Roman"/>
          <w:b/>
          <w:bCs/>
          <w:i w:val="0"/>
          <w:color w:val="000000" w:themeColor="text1"/>
        </w:rPr>
        <w:t>приложения</w:t>
      </w:r>
    </w:p>
    <w:p w14:paraId="63108978" w14:textId="0C76B3E9" w:rsidR="002320A8" w:rsidRDefault="002320A8" w:rsidP="00610480">
      <w:pPr>
        <w:spacing w:line="360" w:lineRule="auto"/>
        <w:jc w:val="center"/>
        <w:rPr>
          <w:rFonts w:ascii="Times New Roman" w:hAnsi="Times New Roman"/>
          <w:b/>
          <w:bCs/>
          <w:i w:val="0"/>
          <w:color w:val="000000" w:themeColor="text1"/>
        </w:rPr>
      </w:pPr>
    </w:p>
    <w:p w14:paraId="40E0BA07" w14:textId="793DF7B0" w:rsidR="002320A8" w:rsidRDefault="004D54FD" w:rsidP="00610480">
      <w:pPr>
        <w:spacing w:line="360" w:lineRule="auto"/>
        <w:jc w:val="center"/>
        <w:rPr>
          <w:rFonts w:ascii="Times New Roman" w:hAnsi="Times New Roman"/>
          <w:b/>
          <w:bCs/>
          <w:i w:val="0"/>
          <w:color w:val="000000" w:themeColor="text1"/>
        </w:rPr>
      </w:pPr>
      <w:r w:rsidRPr="004D54FD">
        <w:rPr>
          <w:rFonts w:ascii="Times New Roman" w:hAnsi="Times New Roman"/>
          <w:b/>
          <w:bCs/>
          <w:i w:val="0"/>
          <w:noProof/>
          <w:color w:val="000000" w:themeColor="text1"/>
        </w:rPr>
        <w:drawing>
          <wp:inline distT="0" distB="0" distL="0" distR="0" wp14:anchorId="59541C56" wp14:editId="0AD003C2">
            <wp:extent cx="3600953" cy="6430273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43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7197" w14:textId="48546753" w:rsidR="001B28A4" w:rsidRDefault="001B28A4" w:rsidP="00610480">
      <w:pPr>
        <w:spacing w:line="360" w:lineRule="auto"/>
        <w:jc w:val="center"/>
        <w:rPr>
          <w:rFonts w:ascii="Times New Roman" w:hAnsi="Times New Roman"/>
          <w:b/>
          <w:bCs/>
          <w:i w:val="0"/>
          <w:color w:val="000000" w:themeColor="text1"/>
        </w:rPr>
      </w:pPr>
    </w:p>
    <w:p w14:paraId="7C53A7DE" w14:textId="7703B23B" w:rsidR="00DA378C" w:rsidRPr="004D54FD" w:rsidRDefault="001B28A4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t xml:space="preserve">Рисунок Е.1 </w:t>
      </w:r>
      <w:r w:rsidR="003221D2">
        <w:rPr>
          <w:rFonts w:ascii="Times New Roman" w:hAnsi="Times New Roman"/>
          <w:i w:val="0"/>
          <w:color w:val="000000" w:themeColor="text1"/>
        </w:rPr>
        <w:t>–</w:t>
      </w:r>
      <w:r>
        <w:rPr>
          <w:rFonts w:ascii="Times New Roman" w:hAnsi="Times New Roman"/>
          <w:i w:val="0"/>
          <w:color w:val="000000" w:themeColor="text1"/>
        </w:rPr>
        <w:t xml:space="preserve"> </w:t>
      </w:r>
      <w:r w:rsidR="00C47D1F">
        <w:rPr>
          <w:rFonts w:ascii="Times New Roman" w:hAnsi="Times New Roman"/>
          <w:i w:val="0"/>
          <w:color w:val="000000" w:themeColor="text1"/>
        </w:rPr>
        <w:t>Экран «Заставка»</w:t>
      </w:r>
    </w:p>
    <w:p w14:paraId="2E6B172C" w14:textId="77777777" w:rsidR="00DA378C" w:rsidRDefault="00DA378C" w:rsidP="00610480">
      <w:pPr>
        <w:spacing w:line="360" w:lineRule="auto"/>
        <w:jc w:val="left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br w:type="page"/>
      </w:r>
    </w:p>
    <w:p w14:paraId="5E0CD061" w14:textId="7F083EBD" w:rsidR="00DA378C" w:rsidRDefault="00CB4CC8" w:rsidP="00610480">
      <w:pPr>
        <w:spacing w:line="360" w:lineRule="auto"/>
        <w:jc w:val="right"/>
        <w:rPr>
          <w:rFonts w:ascii="Times New Roman" w:hAnsi="Times New Roman"/>
          <w:i w:val="0"/>
          <w:color w:val="000000" w:themeColor="text1"/>
        </w:rPr>
      </w:pPr>
      <w:r w:rsidRPr="00CB4CC8">
        <w:rPr>
          <w:rFonts w:ascii="Times New Roman" w:hAnsi="Times New Roman"/>
          <w:b/>
          <w:i w:val="0"/>
          <w:color w:val="000000" w:themeColor="text1"/>
        </w:rPr>
        <w:t>Продолжение приложение Е</w:t>
      </w:r>
    </w:p>
    <w:p w14:paraId="7F93FD81" w14:textId="6B713AEB" w:rsidR="00DA378C" w:rsidRDefault="00DA378C" w:rsidP="00610480">
      <w:pPr>
        <w:spacing w:line="360" w:lineRule="auto"/>
        <w:jc w:val="left"/>
        <w:rPr>
          <w:rFonts w:ascii="Times New Roman" w:hAnsi="Times New Roman"/>
          <w:i w:val="0"/>
          <w:color w:val="000000" w:themeColor="text1"/>
        </w:rPr>
      </w:pPr>
    </w:p>
    <w:p w14:paraId="71EE295A" w14:textId="7882564F" w:rsidR="00DA378C" w:rsidRDefault="004D54F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 w:rsidRPr="004D54FD">
        <w:rPr>
          <w:rFonts w:ascii="Times New Roman" w:hAnsi="Times New Roman"/>
          <w:i w:val="0"/>
          <w:noProof/>
          <w:color w:val="000000" w:themeColor="text1"/>
        </w:rPr>
        <w:drawing>
          <wp:inline distT="0" distB="0" distL="0" distR="0" wp14:anchorId="3B35FF79" wp14:editId="3EEB2773">
            <wp:extent cx="3143302" cy="55714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4832" cy="557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2197" w14:textId="77777777" w:rsidR="00DA378C" w:rsidRDefault="00DA378C" w:rsidP="00610480">
      <w:pPr>
        <w:spacing w:line="360" w:lineRule="auto"/>
        <w:jc w:val="left"/>
        <w:rPr>
          <w:rFonts w:ascii="Times New Roman" w:hAnsi="Times New Roman"/>
          <w:i w:val="0"/>
          <w:color w:val="000000" w:themeColor="text1"/>
        </w:rPr>
      </w:pPr>
    </w:p>
    <w:p w14:paraId="4E8B0925" w14:textId="56B149ED" w:rsidR="004D54FD" w:rsidRDefault="001B28A4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t xml:space="preserve">Рисунок Е.2 </w:t>
      </w:r>
      <w:r w:rsidR="003221D2">
        <w:rPr>
          <w:rFonts w:ascii="Times New Roman" w:hAnsi="Times New Roman"/>
          <w:i w:val="0"/>
          <w:color w:val="000000" w:themeColor="text1"/>
        </w:rPr>
        <w:t>–</w:t>
      </w:r>
      <w:r>
        <w:rPr>
          <w:rFonts w:ascii="Times New Roman" w:hAnsi="Times New Roman"/>
          <w:i w:val="0"/>
          <w:color w:val="000000" w:themeColor="text1"/>
        </w:rPr>
        <w:t xml:space="preserve"> </w:t>
      </w:r>
      <w:r w:rsidR="006D1DED">
        <w:rPr>
          <w:rFonts w:ascii="Times New Roman" w:hAnsi="Times New Roman"/>
          <w:i w:val="0"/>
          <w:color w:val="000000" w:themeColor="text1"/>
        </w:rPr>
        <w:t>Экран «Начальный»</w:t>
      </w:r>
    </w:p>
    <w:p w14:paraId="6FF5DEEB" w14:textId="4675C4D9" w:rsidR="001B28A4" w:rsidRDefault="004D54FD" w:rsidP="00610480">
      <w:pPr>
        <w:spacing w:line="360" w:lineRule="auto"/>
        <w:jc w:val="left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br w:type="page"/>
      </w:r>
    </w:p>
    <w:p w14:paraId="750D4B77" w14:textId="64C541A1" w:rsidR="004D54FD" w:rsidRPr="00CB4CC8" w:rsidRDefault="004D54FD" w:rsidP="00610480">
      <w:pPr>
        <w:spacing w:line="360" w:lineRule="auto"/>
        <w:jc w:val="right"/>
        <w:rPr>
          <w:rFonts w:ascii="Times New Roman" w:hAnsi="Times New Roman"/>
          <w:b/>
          <w:i w:val="0"/>
          <w:color w:val="000000" w:themeColor="text1"/>
        </w:rPr>
      </w:pPr>
      <w:r w:rsidRPr="00CB4CC8">
        <w:rPr>
          <w:rFonts w:ascii="Times New Roman" w:hAnsi="Times New Roman"/>
          <w:b/>
          <w:i w:val="0"/>
          <w:color w:val="000000" w:themeColor="text1"/>
        </w:rPr>
        <w:t xml:space="preserve">Продолжение </w:t>
      </w:r>
      <w:r w:rsidR="00CB4CC8" w:rsidRPr="00CB4CC8">
        <w:rPr>
          <w:rFonts w:ascii="Times New Roman" w:hAnsi="Times New Roman"/>
          <w:b/>
          <w:i w:val="0"/>
          <w:color w:val="000000" w:themeColor="text1"/>
        </w:rPr>
        <w:t>приложение</w:t>
      </w:r>
      <w:r w:rsidRPr="00CB4CC8">
        <w:rPr>
          <w:rFonts w:ascii="Times New Roman" w:hAnsi="Times New Roman"/>
          <w:b/>
          <w:i w:val="0"/>
          <w:color w:val="000000" w:themeColor="text1"/>
        </w:rPr>
        <w:t xml:space="preserve"> Е</w:t>
      </w:r>
    </w:p>
    <w:p w14:paraId="702239EB" w14:textId="77777777" w:rsidR="004D54FD" w:rsidRDefault="004D54F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0E47A906" w14:textId="6C14CD1A" w:rsidR="001B28A4" w:rsidRDefault="004D54F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t>\</w:t>
      </w:r>
      <w:r w:rsidRPr="004D54FD">
        <w:rPr>
          <w:rFonts w:ascii="Times New Roman" w:hAnsi="Times New Roman"/>
          <w:i w:val="0"/>
          <w:noProof/>
          <w:color w:val="000000" w:themeColor="text1"/>
        </w:rPr>
        <w:drawing>
          <wp:inline distT="0" distB="0" distL="0" distR="0" wp14:anchorId="497CDE09" wp14:editId="1A3FABD7">
            <wp:extent cx="3168502" cy="562451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9494" cy="562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E9F0" w14:textId="339C09BD" w:rsidR="001B28A4" w:rsidRDefault="001B28A4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042E5D46" w14:textId="509BDBD9" w:rsidR="001B28A4" w:rsidRDefault="001B28A4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t xml:space="preserve">Рисунок Е.3 </w:t>
      </w:r>
      <w:r w:rsidR="003221D2">
        <w:rPr>
          <w:rFonts w:ascii="Times New Roman" w:hAnsi="Times New Roman"/>
          <w:i w:val="0"/>
          <w:color w:val="000000" w:themeColor="text1"/>
        </w:rPr>
        <w:t>–</w:t>
      </w:r>
      <w:r>
        <w:rPr>
          <w:rFonts w:ascii="Times New Roman" w:hAnsi="Times New Roman"/>
          <w:i w:val="0"/>
          <w:color w:val="000000" w:themeColor="text1"/>
        </w:rPr>
        <w:t xml:space="preserve"> </w:t>
      </w:r>
      <w:r w:rsidR="006D1DED">
        <w:rPr>
          <w:rFonts w:ascii="Times New Roman" w:hAnsi="Times New Roman"/>
          <w:i w:val="0"/>
          <w:color w:val="000000" w:themeColor="text1"/>
        </w:rPr>
        <w:t>Экран «Авторизация»</w:t>
      </w:r>
    </w:p>
    <w:p w14:paraId="4837CD67" w14:textId="1A14F929" w:rsidR="004D54FD" w:rsidRDefault="004D54FD" w:rsidP="00610480">
      <w:pPr>
        <w:spacing w:line="360" w:lineRule="auto"/>
        <w:jc w:val="left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br w:type="page"/>
      </w:r>
    </w:p>
    <w:p w14:paraId="7E2CDAB1" w14:textId="152E0C1B" w:rsidR="004D54FD" w:rsidRPr="00CB4CC8" w:rsidRDefault="004D54FD" w:rsidP="00610480">
      <w:pPr>
        <w:spacing w:line="360" w:lineRule="auto"/>
        <w:jc w:val="right"/>
        <w:rPr>
          <w:rFonts w:ascii="Times New Roman" w:hAnsi="Times New Roman"/>
          <w:b/>
          <w:i w:val="0"/>
          <w:color w:val="000000" w:themeColor="text1"/>
        </w:rPr>
      </w:pPr>
      <w:r w:rsidRPr="00CB4CC8">
        <w:rPr>
          <w:rFonts w:ascii="Times New Roman" w:hAnsi="Times New Roman"/>
          <w:b/>
          <w:i w:val="0"/>
          <w:color w:val="000000" w:themeColor="text1"/>
        </w:rPr>
        <w:t xml:space="preserve">Продолжение </w:t>
      </w:r>
      <w:r w:rsidR="00CB4CC8" w:rsidRPr="00CB4CC8">
        <w:rPr>
          <w:rFonts w:ascii="Times New Roman" w:hAnsi="Times New Roman"/>
          <w:b/>
          <w:i w:val="0"/>
          <w:color w:val="000000" w:themeColor="text1"/>
        </w:rPr>
        <w:t>приложение</w:t>
      </w:r>
      <w:r w:rsidRPr="00CB4CC8">
        <w:rPr>
          <w:rFonts w:ascii="Times New Roman" w:hAnsi="Times New Roman"/>
          <w:b/>
          <w:i w:val="0"/>
          <w:color w:val="000000" w:themeColor="text1"/>
        </w:rPr>
        <w:t xml:space="preserve"> Е</w:t>
      </w:r>
    </w:p>
    <w:p w14:paraId="31A76726" w14:textId="77777777" w:rsidR="001B28A4" w:rsidRDefault="001B28A4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34089C5C" w14:textId="62F1AAC9" w:rsidR="00DA378C" w:rsidRDefault="004D54F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 w:rsidRPr="004D54FD">
        <w:rPr>
          <w:rFonts w:ascii="Times New Roman" w:hAnsi="Times New Roman"/>
          <w:i w:val="0"/>
          <w:noProof/>
          <w:color w:val="000000" w:themeColor="text1"/>
        </w:rPr>
        <w:drawing>
          <wp:inline distT="0" distB="0" distL="0" distR="0" wp14:anchorId="6C31D1DC" wp14:editId="4E4CD3E4">
            <wp:extent cx="3620005" cy="6392168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3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BC49" w14:textId="77777777" w:rsidR="004D54FD" w:rsidRDefault="004D54F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1F52ABAA" w14:textId="3D8C9A34" w:rsidR="004D54FD" w:rsidRDefault="004D54F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t>Рисунок Е.</w:t>
      </w:r>
      <w:r w:rsidR="006D1DED">
        <w:rPr>
          <w:rFonts w:ascii="Times New Roman" w:hAnsi="Times New Roman"/>
          <w:i w:val="0"/>
          <w:color w:val="000000" w:themeColor="text1"/>
        </w:rPr>
        <w:t>4</w:t>
      </w:r>
      <w:r>
        <w:rPr>
          <w:rFonts w:ascii="Times New Roman" w:hAnsi="Times New Roman"/>
          <w:i w:val="0"/>
          <w:color w:val="000000" w:themeColor="text1"/>
        </w:rPr>
        <w:t xml:space="preserve"> – </w:t>
      </w:r>
      <w:r w:rsidR="006D1DED">
        <w:rPr>
          <w:rFonts w:ascii="Times New Roman" w:hAnsi="Times New Roman"/>
          <w:i w:val="0"/>
          <w:color w:val="000000" w:themeColor="text1"/>
        </w:rPr>
        <w:t>Экран «Регистрация»</w:t>
      </w:r>
    </w:p>
    <w:p w14:paraId="258FF910" w14:textId="41904BDC" w:rsidR="004D54FD" w:rsidRDefault="004D54FD" w:rsidP="00610480">
      <w:pPr>
        <w:spacing w:line="360" w:lineRule="auto"/>
        <w:jc w:val="left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br w:type="page"/>
      </w:r>
    </w:p>
    <w:p w14:paraId="618B657E" w14:textId="27477A59" w:rsidR="004D54FD" w:rsidRPr="00CB4CC8" w:rsidRDefault="004D54FD" w:rsidP="00610480">
      <w:pPr>
        <w:spacing w:line="360" w:lineRule="auto"/>
        <w:jc w:val="right"/>
        <w:rPr>
          <w:rFonts w:ascii="Times New Roman" w:hAnsi="Times New Roman"/>
          <w:b/>
          <w:i w:val="0"/>
          <w:color w:val="000000" w:themeColor="text1"/>
        </w:rPr>
      </w:pPr>
      <w:r w:rsidRPr="00CB4CC8">
        <w:rPr>
          <w:rFonts w:ascii="Times New Roman" w:hAnsi="Times New Roman"/>
          <w:b/>
          <w:i w:val="0"/>
          <w:color w:val="000000" w:themeColor="text1"/>
        </w:rPr>
        <w:t xml:space="preserve">Продолжение </w:t>
      </w:r>
      <w:r w:rsidR="00CB4CC8" w:rsidRPr="00CB4CC8">
        <w:rPr>
          <w:rFonts w:ascii="Times New Roman" w:hAnsi="Times New Roman"/>
          <w:b/>
          <w:i w:val="0"/>
          <w:color w:val="000000" w:themeColor="text1"/>
        </w:rPr>
        <w:t xml:space="preserve">приложение </w:t>
      </w:r>
      <w:r w:rsidRPr="00CB4CC8">
        <w:rPr>
          <w:rFonts w:ascii="Times New Roman" w:hAnsi="Times New Roman"/>
          <w:b/>
          <w:i w:val="0"/>
          <w:color w:val="000000" w:themeColor="text1"/>
        </w:rPr>
        <w:t>Е</w:t>
      </w:r>
    </w:p>
    <w:p w14:paraId="57BB0C1D" w14:textId="77777777" w:rsidR="004D54FD" w:rsidRDefault="004D54F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7469AC1D" w14:textId="3BF33CDF" w:rsidR="004D54FD" w:rsidRDefault="004D54F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 w:rsidRPr="004D54FD">
        <w:rPr>
          <w:rFonts w:ascii="Times New Roman" w:hAnsi="Times New Roman"/>
          <w:i w:val="0"/>
          <w:noProof/>
          <w:color w:val="000000" w:themeColor="text1"/>
        </w:rPr>
        <w:drawing>
          <wp:inline distT="0" distB="0" distL="0" distR="0" wp14:anchorId="7D7314F8" wp14:editId="42F865C1">
            <wp:extent cx="3600953" cy="642074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42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64FC" w14:textId="77777777" w:rsidR="004D54FD" w:rsidRDefault="004D54F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608D0E4C" w14:textId="57759440" w:rsidR="004D54FD" w:rsidRDefault="004D54F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t>Рисунок Е.</w:t>
      </w:r>
      <w:r w:rsidR="006D1DED">
        <w:rPr>
          <w:rFonts w:ascii="Times New Roman" w:hAnsi="Times New Roman"/>
          <w:i w:val="0"/>
          <w:color w:val="000000" w:themeColor="text1"/>
        </w:rPr>
        <w:t>5</w:t>
      </w:r>
      <w:r>
        <w:rPr>
          <w:rFonts w:ascii="Times New Roman" w:hAnsi="Times New Roman"/>
          <w:i w:val="0"/>
          <w:color w:val="000000" w:themeColor="text1"/>
        </w:rPr>
        <w:t xml:space="preserve"> – </w:t>
      </w:r>
      <w:r w:rsidR="006D1DED">
        <w:rPr>
          <w:rFonts w:ascii="Times New Roman" w:hAnsi="Times New Roman"/>
          <w:i w:val="0"/>
          <w:color w:val="000000" w:themeColor="text1"/>
        </w:rPr>
        <w:t>Экран «Главная»</w:t>
      </w:r>
    </w:p>
    <w:p w14:paraId="3BC17993" w14:textId="72B0D62F" w:rsidR="004D54FD" w:rsidRDefault="004D54FD" w:rsidP="00610480">
      <w:pPr>
        <w:spacing w:line="360" w:lineRule="auto"/>
        <w:jc w:val="left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br w:type="page"/>
      </w:r>
    </w:p>
    <w:p w14:paraId="0515C396" w14:textId="11B1280C" w:rsidR="004D54FD" w:rsidRDefault="00CB4CC8" w:rsidP="00610480">
      <w:pPr>
        <w:spacing w:line="360" w:lineRule="auto"/>
        <w:jc w:val="right"/>
        <w:rPr>
          <w:rFonts w:ascii="Times New Roman" w:hAnsi="Times New Roman"/>
          <w:b/>
          <w:i w:val="0"/>
          <w:color w:val="000000" w:themeColor="text1"/>
        </w:rPr>
      </w:pPr>
      <w:r w:rsidRPr="00CB4CC8">
        <w:rPr>
          <w:rFonts w:ascii="Times New Roman" w:hAnsi="Times New Roman"/>
          <w:b/>
          <w:i w:val="0"/>
          <w:color w:val="000000" w:themeColor="text1"/>
        </w:rPr>
        <w:t>Продолжение приложение Е</w:t>
      </w:r>
    </w:p>
    <w:p w14:paraId="545A1F36" w14:textId="77777777" w:rsidR="00CB4CC8" w:rsidRDefault="00CB4CC8" w:rsidP="00610480">
      <w:pPr>
        <w:spacing w:line="360" w:lineRule="auto"/>
        <w:jc w:val="right"/>
        <w:rPr>
          <w:rFonts w:ascii="Times New Roman" w:hAnsi="Times New Roman"/>
          <w:i w:val="0"/>
          <w:color w:val="000000" w:themeColor="text1"/>
        </w:rPr>
      </w:pPr>
    </w:p>
    <w:p w14:paraId="4E647A19" w14:textId="7C267817" w:rsidR="004D54FD" w:rsidRDefault="006D1DE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 w:rsidRPr="006D1DED">
        <w:rPr>
          <w:rFonts w:ascii="Times New Roman" w:hAnsi="Times New Roman"/>
          <w:i w:val="0"/>
          <w:noProof/>
          <w:color w:val="000000" w:themeColor="text1"/>
        </w:rPr>
        <w:drawing>
          <wp:inline distT="0" distB="0" distL="0" distR="0" wp14:anchorId="6AD9FE44" wp14:editId="47FC76E8">
            <wp:extent cx="3600953" cy="642074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42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7407" w14:textId="77777777" w:rsidR="006D1DED" w:rsidRDefault="006D1DE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0DB94CAA" w14:textId="2FD1C1DF" w:rsidR="006D1DED" w:rsidRDefault="006D1DE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t>Рисунок Е.6 – Экран «Главная»</w:t>
      </w:r>
    </w:p>
    <w:p w14:paraId="7DF210E6" w14:textId="18BED4A0" w:rsidR="006D1DED" w:rsidRDefault="006D1DED" w:rsidP="00610480">
      <w:pPr>
        <w:spacing w:line="360" w:lineRule="auto"/>
        <w:jc w:val="left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br w:type="page"/>
      </w:r>
    </w:p>
    <w:p w14:paraId="6BEFC0CF" w14:textId="10148727" w:rsidR="006D1DED" w:rsidRDefault="00CB4CC8" w:rsidP="00610480">
      <w:pPr>
        <w:spacing w:line="360" w:lineRule="auto"/>
        <w:jc w:val="right"/>
        <w:rPr>
          <w:rFonts w:ascii="Times New Roman" w:hAnsi="Times New Roman"/>
          <w:b/>
          <w:i w:val="0"/>
          <w:color w:val="000000" w:themeColor="text1"/>
        </w:rPr>
      </w:pPr>
      <w:r w:rsidRPr="00CB4CC8">
        <w:rPr>
          <w:rFonts w:ascii="Times New Roman" w:hAnsi="Times New Roman"/>
          <w:b/>
          <w:i w:val="0"/>
          <w:color w:val="000000" w:themeColor="text1"/>
        </w:rPr>
        <w:t>Продолжение приложение Е</w:t>
      </w:r>
    </w:p>
    <w:p w14:paraId="7E919870" w14:textId="77777777" w:rsidR="00CB4CC8" w:rsidRDefault="00CB4CC8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271DF819" w14:textId="2F8AE7C1" w:rsidR="004D54FD" w:rsidRDefault="004D54F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 w:rsidRPr="004D54FD">
        <w:rPr>
          <w:rFonts w:ascii="Times New Roman" w:hAnsi="Times New Roman"/>
          <w:i w:val="0"/>
          <w:noProof/>
          <w:color w:val="000000" w:themeColor="text1"/>
        </w:rPr>
        <w:drawing>
          <wp:inline distT="0" distB="0" distL="0" distR="0" wp14:anchorId="7EE99872" wp14:editId="628A5C9A">
            <wp:extent cx="3581900" cy="641122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C464" w14:textId="77777777" w:rsidR="006D1DED" w:rsidRDefault="006D1DE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2510FE12" w14:textId="1140434F" w:rsidR="006D1DED" w:rsidRDefault="006D1DE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t>Рисунок Е.7 – Экран «Заказы»</w:t>
      </w:r>
    </w:p>
    <w:p w14:paraId="3E20EED2" w14:textId="17EFBB01" w:rsidR="006D1DED" w:rsidRDefault="006D1DED" w:rsidP="00610480">
      <w:pPr>
        <w:spacing w:line="360" w:lineRule="auto"/>
        <w:jc w:val="left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br w:type="page"/>
      </w:r>
    </w:p>
    <w:p w14:paraId="62E5CD42" w14:textId="3E8D2663" w:rsidR="006D1DED" w:rsidRDefault="00CB4CC8" w:rsidP="00610480">
      <w:pPr>
        <w:spacing w:line="360" w:lineRule="auto"/>
        <w:jc w:val="right"/>
        <w:rPr>
          <w:rFonts w:ascii="Times New Roman" w:hAnsi="Times New Roman"/>
          <w:b/>
          <w:i w:val="0"/>
          <w:color w:val="000000" w:themeColor="text1"/>
        </w:rPr>
      </w:pPr>
      <w:r w:rsidRPr="00CB4CC8">
        <w:rPr>
          <w:rFonts w:ascii="Times New Roman" w:hAnsi="Times New Roman"/>
          <w:b/>
          <w:i w:val="0"/>
          <w:color w:val="000000" w:themeColor="text1"/>
        </w:rPr>
        <w:t>Продолжение приложение Е</w:t>
      </w:r>
    </w:p>
    <w:p w14:paraId="480676AF" w14:textId="77777777" w:rsidR="00CB4CC8" w:rsidRDefault="00CB4CC8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710F5E47" w14:textId="21845656" w:rsidR="004D54FD" w:rsidRDefault="004D54F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 w:rsidRPr="004D54FD">
        <w:rPr>
          <w:rFonts w:ascii="Times New Roman" w:hAnsi="Times New Roman"/>
          <w:i w:val="0"/>
          <w:noProof/>
          <w:color w:val="000000" w:themeColor="text1"/>
        </w:rPr>
        <w:drawing>
          <wp:inline distT="0" distB="0" distL="0" distR="0" wp14:anchorId="6CF0DCCF" wp14:editId="6F53DA8C">
            <wp:extent cx="3591426" cy="6401694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40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DA82" w14:textId="77777777" w:rsidR="006D1DED" w:rsidRDefault="006D1DE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492CF441" w14:textId="6BC837A0" w:rsidR="006D1DED" w:rsidRDefault="006D1DE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t>Рисунок Е.8 – Экран «Избранное»</w:t>
      </w:r>
    </w:p>
    <w:p w14:paraId="7B2B71B5" w14:textId="5CA3409F" w:rsidR="006D1DED" w:rsidRDefault="006D1DED" w:rsidP="00610480">
      <w:pPr>
        <w:spacing w:line="360" w:lineRule="auto"/>
        <w:jc w:val="left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br w:type="page"/>
      </w:r>
    </w:p>
    <w:p w14:paraId="7DF2F9E3" w14:textId="038ABE89" w:rsidR="006D1DED" w:rsidRDefault="00CB4CC8" w:rsidP="00610480">
      <w:pPr>
        <w:spacing w:line="360" w:lineRule="auto"/>
        <w:jc w:val="right"/>
        <w:rPr>
          <w:rFonts w:ascii="Times New Roman" w:hAnsi="Times New Roman"/>
          <w:b/>
          <w:i w:val="0"/>
          <w:color w:val="000000" w:themeColor="text1"/>
        </w:rPr>
      </w:pPr>
      <w:r w:rsidRPr="00CB4CC8">
        <w:rPr>
          <w:rFonts w:ascii="Times New Roman" w:hAnsi="Times New Roman"/>
          <w:b/>
          <w:i w:val="0"/>
          <w:color w:val="000000" w:themeColor="text1"/>
        </w:rPr>
        <w:t>Продолжение приложение Е</w:t>
      </w:r>
    </w:p>
    <w:p w14:paraId="7CBC345B" w14:textId="77777777" w:rsidR="00CB4CC8" w:rsidRDefault="00CB4CC8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7EF415AE" w14:textId="04E0EA25" w:rsidR="004D54FD" w:rsidRDefault="004D54F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 w:rsidRPr="004D54FD">
        <w:rPr>
          <w:rFonts w:ascii="Times New Roman" w:hAnsi="Times New Roman"/>
          <w:i w:val="0"/>
          <w:noProof/>
          <w:color w:val="000000" w:themeColor="text1"/>
        </w:rPr>
        <w:drawing>
          <wp:inline distT="0" distB="0" distL="0" distR="0" wp14:anchorId="43833AA0" wp14:editId="1C6CD3E9">
            <wp:extent cx="3591426" cy="6392168"/>
            <wp:effectExtent l="0" t="0" r="952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3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A5D0" w14:textId="77777777" w:rsidR="006D1DED" w:rsidRDefault="006D1DE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126412F3" w14:textId="0249E71D" w:rsidR="006D1DED" w:rsidRDefault="006D1DE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t>Рисунок Е.9 – Экран «Сообщения»</w:t>
      </w:r>
    </w:p>
    <w:p w14:paraId="3D89F3B4" w14:textId="2437B2FF" w:rsidR="006D1DED" w:rsidRDefault="006D1DED" w:rsidP="00610480">
      <w:pPr>
        <w:spacing w:line="360" w:lineRule="auto"/>
        <w:jc w:val="left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br w:type="page"/>
      </w:r>
    </w:p>
    <w:p w14:paraId="07DA9564" w14:textId="76E2450E" w:rsidR="006D1DED" w:rsidRDefault="00CB4CC8" w:rsidP="00610480">
      <w:pPr>
        <w:spacing w:line="360" w:lineRule="auto"/>
        <w:jc w:val="right"/>
        <w:rPr>
          <w:rFonts w:ascii="Times New Roman" w:hAnsi="Times New Roman"/>
          <w:b/>
          <w:i w:val="0"/>
          <w:color w:val="000000" w:themeColor="text1"/>
        </w:rPr>
      </w:pPr>
      <w:r w:rsidRPr="00CB4CC8">
        <w:rPr>
          <w:rFonts w:ascii="Times New Roman" w:hAnsi="Times New Roman"/>
          <w:b/>
          <w:i w:val="0"/>
          <w:color w:val="000000" w:themeColor="text1"/>
        </w:rPr>
        <w:t>Продолжение приложение Е</w:t>
      </w:r>
    </w:p>
    <w:p w14:paraId="61802797" w14:textId="77777777" w:rsidR="00CB4CC8" w:rsidRDefault="00CB4CC8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160A4593" w14:textId="07214CFC" w:rsidR="004D54FD" w:rsidRDefault="004D54F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 w:rsidRPr="004D54FD">
        <w:rPr>
          <w:rFonts w:ascii="Times New Roman" w:hAnsi="Times New Roman"/>
          <w:i w:val="0"/>
          <w:noProof/>
          <w:color w:val="000000" w:themeColor="text1"/>
        </w:rPr>
        <w:drawing>
          <wp:inline distT="0" distB="0" distL="0" distR="0" wp14:anchorId="239317E5" wp14:editId="4B0ACD9E">
            <wp:extent cx="3581900" cy="640169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40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F309" w14:textId="77777777" w:rsidR="006D1DED" w:rsidRDefault="006D1DE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6FE17DC0" w14:textId="2A68A3F8" w:rsidR="006D1DED" w:rsidRDefault="006D1DE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t>Рисунок Е.10 – Экран «Уведомления»</w:t>
      </w:r>
    </w:p>
    <w:p w14:paraId="0E1F9C21" w14:textId="38A214BA" w:rsidR="006D1DED" w:rsidRDefault="006D1DED" w:rsidP="00610480">
      <w:pPr>
        <w:spacing w:line="360" w:lineRule="auto"/>
        <w:jc w:val="left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br w:type="page"/>
      </w:r>
    </w:p>
    <w:p w14:paraId="7561A87D" w14:textId="3582FA1E" w:rsidR="006D1DED" w:rsidRPr="00CB4CC8" w:rsidRDefault="006D1DED" w:rsidP="00610480">
      <w:pPr>
        <w:spacing w:line="360" w:lineRule="auto"/>
        <w:jc w:val="right"/>
        <w:rPr>
          <w:rFonts w:ascii="Times New Roman" w:hAnsi="Times New Roman"/>
          <w:b/>
          <w:i w:val="0"/>
          <w:color w:val="000000" w:themeColor="text1"/>
        </w:rPr>
      </w:pPr>
      <w:r w:rsidRPr="00CB4CC8">
        <w:rPr>
          <w:rFonts w:ascii="Times New Roman" w:hAnsi="Times New Roman"/>
          <w:b/>
          <w:i w:val="0"/>
          <w:color w:val="000000" w:themeColor="text1"/>
        </w:rPr>
        <w:t xml:space="preserve">Окончание </w:t>
      </w:r>
      <w:r w:rsidR="00CB4CC8">
        <w:rPr>
          <w:rFonts w:ascii="Times New Roman" w:hAnsi="Times New Roman"/>
          <w:b/>
          <w:i w:val="0"/>
          <w:color w:val="000000" w:themeColor="text1"/>
        </w:rPr>
        <w:t>приложение</w:t>
      </w:r>
      <w:r w:rsidRPr="00CB4CC8">
        <w:rPr>
          <w:rFonts w:ascii="Times New Roman" w:hAnsi="Times New Roman"/>
          <w:b/>
          <w:i w:val="0"/>
          <w:color w:val="000000" w:themeColor="text1"/>
        </w:rPr>
        <w:t xml:space="preserve"> Е</w:t>
      </w:r>
    </w:p>
    <w:p w14:paraId="3D0205A7" w14:textId="77777777" w:rsidR="006D1DED" w:rsidRDefault="006D1DE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28B4CD7B" w14:textId="5A898DF2" w:rsidR="004D54FD" w:rsidRDefault="004D54F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 w:rsidRPr="004D54FD">
        <w:rPr>
          <w:rFonts w:ascii="Times New Roman" w:hAnsi="Times New Roman"/>
          <w:i w:val="0"/>
          <w:noProof/>
          <w:color w:val="000000" w:themeColor="text1"/>
        </w:rPr>
        <w:drawing>
          <wp:inline distT="0" distB="0" distL="0" distR="0" wp14:anchorId="6A1769B5" wp14:editId="4299EB5F">
            <wp:extent cx="3620005" cy="640169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40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AB90" w14:textId="77777777" w:rsidR="006D1DED" w:rsidRDefault="006D1DE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499C5847" w14:textId="111082BA" w:rsidR="006D1DED" w:rsidRDefault="006D1DED" w:rsidP="00610480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t>Рисунок Е.11 – Экран «Профиль»</w:t>
      </w:r>
    </w:p>
    <w:p w14:paraId="50257753" w14:textId="146C6B37" w:rsidR="006D1DED" w:rsidRDefault="006D1DED" w:rsidP="006D1DED">
      <w:pPr>
        <w:jc w:val="left"/>
        <w:rPr>
          <w:rFonts w:ascii="Times New Roman" w:hAnsi="Times New Roman"/>
          <w:i w:val="0"/>
          <w:color w:val="000000" w:themeColor="text1"/>
        </w:rPr>
      </w:pPr>
    </w:p>
    <w:p w14:paraId="6E4EDA5B" w14:textId="621BC05B" w:rsidR="00610480" w:rsidRPr="00990537" w:rsidRDefault="00610480">
      <w:pPr>
        <w:jc w:val="left"/>
        <w:rPr>
          <w:rFonts w:ascii="Times New Roman" w:hAnsi="Times New Roman"/>
          <w:b/>
          <w:i w:val="0"/>
          <w:color w:val="000000" w:themeColor="text1"/>
          <w:szCs w:val="28"/>
        </w:rPr>
      </w:pPr>
      <w:r w:rsidRPr="00990537">
        <w:rPr>
          <w:rFonts w:ascii="Times New Roman" w:hAnsi="Times New Roman"/>
          <w:b/>
          <w:i w:val="0"/>
          <w:color w:val="000000" w:themeColor="text1"/>
          <w:szCs w:val="28"/>
        </w:rPr>
        <w:br w:type="page"/>
      </w:r>
    </w:p>
    <w:p w14:paraId="76DABB46" w14:textId="6FED4BD7" w:rsidR="00294279" w:rsidRDefault="00294279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r>
        <w:rPr>
          <w:rFonts w:ascii="Times New Roman" w:hAnsi="Times New Roman"/>
          <w:b/>
          <w:i w:val="0"/>
          <w:color w:val="000000" w:themeColor="text1"/>
          <w:szCs w:val="28"/>
        </w:rPr>
        <w:t>ПРИЛОЖЕНИЕ Ж</w:t>
      </w:r>
    </w:p>
    <w:p w14:paraId="7D83591C" w14:textId="4F1A96E7" w:rsidR="00294279" w:rsidRDefault="00294279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r>
        <w:rPr>
          <w:rFonts w:ascii="Times New Roman" w:hAnsi="Times New Roman"/>
          <w:b/>
          <w:i w:val="0"/>
          <w:color w:val="000000" w:themeColor="text1"/>
          <w:szCs w:val="28"/>
        </w:rPr>
        <w:t>(обязательное)</w:t>
      </w:r>
    </w:p>
    <w:p w14:paraId="4A1BFFB9" w14:textId="0BADB959" w:rsidR="00294279" w:rsidRDefault="00294279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22AC3F2F" w14:textId="1AE5677D" w:rsidR="00294279" w:rsidRDefault="00294279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r>
        <w:rPr>
          <w:rFonts w:ascii="Times New Roman" w:hAnsi="Times New Roman"/>
          <w:b/>
          <w:i w:val="0"/>
          <w:color w:val="000000" w:themeColor="text1"/>
          <w:szCs w:val="28"/>
        </w:rPr>
        <w:t>Тестирование приложения</w:t>
      </w:r>
    </w:p>
    <w:p w14:paraId="6DBFF741" w14:textId="4690257A" w:rsidR="00294279" w:rsidRDefault="00294279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22FA8812" w14:textId="4358A992" w:rsidR="00294279" w:rsidRDefault="00044B24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3B6E19A9" wp14:editId="0D24C58B">
            <wp:extent cx="2988860" cy="5308459"/>
            <wp:effectExtent l="0" t="0" r="2540" b="6985"/>
            <wp:docPr id="712" name="Рисунок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4761" cy="53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16AE" w14:textId="3DA280D6" w:rsidR="00294279" w:rsidRDefault="00294279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61D4D766" w14:textId="0573D74D" w:rsidR="00044B24" w:rsidRDefault="00044B24" w:rsidP="00044B24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t>Рисунок Ж.1 – Тестирование д</w:t>
      </w:r>
      <w:r w:rsidR="00F04D60">
        <w:rPr>
          <w:rFonts w:ascii="Times New Roman" w:hAnsi="Times New Roman"/>
          <w:i w:val="0"/>
          <w:color w:val="000000" w:themeColor="text1"/>
        </w:rPr>
        <w:t>иалогового окна</w:t>
      </w:r>
    </w:p>
    <w:p w14:paraId="13043D7E" w14:textId="5677BA2F" w:rsidR="00044B24" w:rsidRDefault="00044B24" w:rsidP="00044B24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4A2E7BEF" w14:textId="7B0FAD3C" w:rsidR="00044B24" w:rsidRDefault="00044B24" w:rsidP="00044B24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2375C46B" w14:textId="711D9A3D" w:rsidR="00044B24" w:rsidRDefault="00044B24" w:rsidP="00044B24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17B2FA31" w14:textId="5C345466" w:rsidR="00044B24" w:rsidRDefault="00044B24" w:rsidP="00044B24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5E96BF2B" w14:textId="7C2A43AE" w:rsidR="00044B24" w:rsidRDefault="00044B24" w:rsidP="00044B24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7C7365FD" w14:textId="5F0B47C5" w:rsidR="00044B24" w:rsidRPr="00CB573A" w:rsidRDefault="00044B24" w:rsidP="00044B24">
      <w:pPr>
        <w:spacing w:line="360" w:lineRule="auto"/>
        <w:jc w:val="right"/>
        <w:rPr>
          <w:rFonts w:ascii="Times New Roman" w:hAnsi="Times New Roman"/>
          <w:b/>
          <w:i w:val="0"/>
          <w:szCs w:val="24"/>
        </w:rPr>
      </w:pPr>
      <w:r>
        <w:rPr>
          <w:rFonts w:ascii="Times New Roman" w:hAnsi="Times New Roman"/>
          <w:b/>
          <w:i w:val="0"/>
          <w:szCs w:val="24"/>
        </w:rPr>
        <w:t xml:space="preserve">Продолжение приложения </w:t>
      </w:r>
      <w:r w:rsidR="00CB573A">
        <w:rPr>
          <w:rFonts w:ascii="Times New Roman" w:hAnsi="Times New Roman"/>
          <w:b/>
          <w:i w:val="0"/>
          <w:szCs w:val="24"/>
        </w:rPr>
        <w:t>Ж</w:t>
      </w:r>
    </w:p>
    <w:p w14:paraId="77EC4502" w14:textId="209E8C81" w:rsidR="00044B24" w:rsidRDefault="00044B24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7D80E2C3" w14:textId="0631D1A2" w:rsidR="00044B24" w:rsidRDefault="00044B24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3114D057" wp14:editId="09B683C4">
            <wp:extent cx="2484323" cy="4462818"/>
            <wp:effectExtent l="0" t="0" r="0" b="0"/>
            <wp:docPr id="713" name="Рисунок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5139" cy="448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F736" w14:textId="7B9CDB76" w:rsidR="00044B24" w:rsidRDefault="00044B24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6DA33BEA" w14:textId="2EEE064F" w:rsidR="00044B24" w:rsidRDefault="00044B24" w:rsidP="00044B24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t>Рисунок Ж.2 – Тестирование д</w:t>
      </w:r>
      <w:r w:rsidR="00F04D60">
        <w:rPr>
          <w:rFonts w:ascii="Times New Roman" w:hAnsi="Times New Roman"/>
          <w:i w:val="0"/>
          <w:color w:val="000000" w:themeColor="text1"/>
        </w:rPr>
        <w:t>иалогового окна</w:t>
      </w:r>
    </w:p>
    <w:p w14:paraId="42FCFAAB" w14:textId="6CA71763" w:rsidR="00044B24" w:rsidRDefault="00044B24" w:rsidP="00044B24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61392507" w14:textId="263A6C39" w:rsidR="00044B24" w:rsidRDefault="00044B24" w:rsidP="00044B24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>
        <w:rPr>
          <w:noProof/>
        </w:rPr>
        <w:drawing>
          <wp:inline distT="0" distB="0" distL="0" distR="0" wp14:anchorId="1E9727CC" wp14:editId="72304D30">
            <wp:extent cx="3314700" cy="1019175"/>
            <wp:effectExtent l="0" t="0" r="0" b="9525"/>
            <wp:docPr id="714" name="Рисунок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9C80" w14:textId="16E390EA" w:rsidR="00044B24" w:rsidRDefault="00044B24" w:rsidP="00044B24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333B27D1" w14:textId="535184C9" w:rsidR="00044B24" w:rsidRDefault="00F04D60" w:rsidP="00044B24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t>Рисунок Ж.3 – Тестирование передачи из диалогового окна</w:t>
      </w:r>
    </w:p>
    <w:p w14:paraId="79600668" w14:textId="5AC85906" w:rsidR="00F04D60" w:rsidRDefault="00F04D60" w:rsidP="00044B24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530C165E" w14:textId="06B36E1D" w:rsidR="00F04D60" w:rsidRDefault="00F04D60" w:rsidP="00044B24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2C940AA1" w14:textId="74D1273F" w:rsidR="00F04D60" w:rsidRDefault="00F04D60" w:rsidP="00044B24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16DBA30F" w14:textId="2A91D86F" w:rsidR="00F04D60" w:rsidRDefault="00F04D60" w:rsidP="00044B24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03F139F9" w14:textId="5F55EA07" w:rsidR="00F04D60" w:rsidRPr="00044B24" w:rsidRDefault="00F04D60" w:rsidP="00F04D60">
      <w:pPr>
        <w:spacing w:line="360" w:lineRule="auto"/>
        <w:jc w:val="right"/>
        <w:rPr>
          <w:rFonts w:ascii="Times New Roman" w:hAnsi="Times New Roman"/>
          <w:b/>
          <w:i w:val="0"/>
          <w:szCs w:val="24"/>
          <w:lang w:val="en-US"/>
        </w:rPr>
      </w:pPr>
      <w:r>
        <w:rPr>
          <w:rFonts w:ascii="Times New Roman" w:hAnsi="Times New Roman"/>
          <w:b/>
          <w:i w:val="0"/>
          <w:szCs w:val="24"/>
        </w:rPr>
        <w:t xml:space="preserve">Продолжение приложения </w:t>
      </w:r>
      <w:r w:rsidR="00CB573A">
        <w:rPr>
          <w:rFonts w:ascii="Times New Roman" w:hAnsi="Times New Roman"/>
          <w:b/>
          <w:i w:val="0"/>
          <w:szCs w:val="24"/>
        </w:rPr>
        <w:t>Ж</w:t>
      </w:r>
    </w:p>
    <w:p w14:paraId="3828F091" w14:textId="77777777" w:rsidR="00F04D60" w:rsidRDefault="00F04D60" w:rsidP="00044B24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</w:p>
    <w:p w14:paraId="5F7D3FAE" w14:textId="15AAFE83" w:rsidR="00294279" w:rsidRDefault="007D4085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7A2D3426" wp14:editId="6801ACE3">
            <wp:extent cx="2626242" cy="5365115"/>
            <wp:effectExtent l="0" t="0" r="3175" b="6985"/>
            <wp:docPr id="715" name="Рисунок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2358"/>
                    <a:stretch/>
                  </pic:blipFill>
                  <pic:spPr bwMode="auto">
                    <a:xfrm>
                      <a:off x="0" y="0"/>
                      <a:ext cx="2633848" cy="538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2A362" w14:textId="361F441A" w:rsidR="007D4085" w:rsidRDefault="007D4085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233224F6" w14:textId="41D3CE06" w:rsidR="007D4085" w:rsidRPr="007D4085" w:rsidRDefault="007D4085" w:rsidP="007D4085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t xml:space="preserve">Рисунок Ж.3 – Тестирование на </w:t>
      </w:r>
      <w:r>
        <w:rPr>
          <w:rFonts w:ascii="Times New Roman" w:hAnsi="Times New Roman"/>
          <w:i w:val="0"/>
          <w:color w:val="000000" w:themeColor="text1"/>
          <w:lang w:val="en-US"/>
        </w:rPr>
        <w:t>Pixel</w:t>
      </w:r>
      <w:r w:rsidRPr="007D4085">
        <w:rPr>
          <w:rFonts w:ascii="Times New Roman" w:hAnsi="Times New Roman"/>
          <w:i w:val="0"/>
          <w:color w:val="000000" w:themeColor="text1"/>
        </w:rPr>
        <w:t xml:space="preserve"> 3</w:t>
      </w:r>
    </w:p>
    <w:p w14:paraId="07D7389A" w14:textId="5A4EE2C3" w:rsidR="00294279" w:rsidRDefault="00294279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4D0E9C33" w14:textId="4285FAFD" w:rsidR="00893525" w:rsidRDefault="00893525" w:rsidP="00610480">
      <w:pPr>
        <w:spacing w:line="360" w:lineRule="auto"/>
        <w:jc w:val="center"/>
        <w:rPr>
          <w:noProof/>
        </w:rPr>
      </w:pPr>
    </w:p>
    <w:p w14:paraId="28FAA290" w14:textId="33DDD443" w:rsidR="00893525" w:rsidRDefault="00893525" w:rsidP="00610480">
      <w:pPr>
        <w:spacing w:line="360" w:lineRule="auto"/>
        <w:jc w:val="center"/>
        <w:rPr>
          <w:noProof/>
        </w:rPr>
      </w:pPr>
    </w:p>
    <w:p w14:paraId="6024E6C1" w14:textId="0301DEF4" w:rsidR="00893525" w:rsidRDefault="00893525" w:rsidP="00610480">
      <w:pPr>
        <w:spacing w:line="360" w:lineRule="auto"/>
        <w:jc w:val="center"/>
        <w:rPr>
          <w:noProof/>
        </w:rPr>
      </w:pPr>
    </w:p>
    <w:p w14:paraId="79D2DE6D" w14:textId="0929A028" w:rsidR="00893525" w:rsidRDefault="00893525" w:rsidP="00610480">
      <w:pPr>
        <w:spacing w:line="360" w:lineRule="auto"/>
        <w:jc w:val="center"/>
        <w:rPr>
          <w:noProof/>
        </w:rPr>
      </w:pPr>
    </w:p>
    <w:p w14:paraId="1CF1CD5D" w14:textId="3FA36091" w:rsidR="00893525" w:rsidRDefault="00893525" w:rsidP="00610480">
      <w:pPr>
        <w:spacing w:line="360" w:lineRule="auto"/>
        <w:jc w:val="center"/>
        <w:rPr>
          <w:noProof/>
        </w:rPr>
      </w:pPr>
    </w:p>
    <w:p w14:paraId="79BC60F5" w14:textId="29B58EC3" w:rsidR="00893525" w:rsidRDefault="00893525" w:rsidP="00610480">
      <w:pPr>
        <w:spacing w:line="360" w:lineRule="auto"/>
        <w:jc w:val="center"/>
        <w:rPr>
          <w:noProof/>
        </w:rPr>
      </w:pPr>
    </w:p>
    <w:p w14:paraId="0A2E43A0" w14:textId="419A8E81" w:rsidR="00893525" w:rsidRPr="00044B24" w:rsidRDefault="00CB573A" w:rsidP="00893525">
      <w:pPr>
        <w:spacing w:line="360" w:lineRule="auto"/>
        <w:jc w:val="right"/>
        <w:rPr>
          <w:rFonts w:ascii="Times New Roman" w:hAnsi="Times New Roman"/>
          <w:b/>
          <w:i w:val="0"/>
          <w:szCs w:val="24"/>
          <w:lang w:val="en-US"/>
        </w:rPr>
      </w:pPr>
      <w:r>
        <w:rPr>
          <w:rFonts w:ascii="Times New Roman" w:hAnsi="Times New Roman"/>
          <w:b/>
          <w:i w:val="0"/>
          <w:szCs w:val="24"/>
        </w:rPr>
        <w:t>Окончание</w:t>
      </w:r>
      <w:r w:rsidR="00893525">
        <w:rPr>
          <w:rFonts w:ascii="Times New Roman" w:hAnsi="Times New Roman"/>
          <w:b/>
          <w:i w:val="0"/>
          <w:szCs w:val="24"/>
        </w:rPr>
        <w:t xml:space="preserve"> приложения </w:t>
      </w:r>
      <w:r>
        <w:rPr>
          <w:rFonts w:ascii="Times New Roman" w:hAnsi="Times New Roman"/>
          <w:b/>
          <w:i w:val="0"/>
          <w:szCs w:val="24"/>
        </w:rPr>
        <w:t>Ж</w:t>
      </w:r>
    </w:p>
    <w:p w14:paraId="35328696" w14:textId="77777777" w:rsidR="00893525" w:rsidRDefault="00893525" w:rsidP="00610480">
      <w:pPr>
        <w:spacing w:line="360" w:lineRule="auto"/>
        <w:jc w:val="center"/>
        <w:rPr>
          <w:noProof/>
        </w:rPr>
      </w:pPr>
    </w:p>
    <w:p w14:paraId="1F5E4C27" w14:textId="72FCD5FB" w:rsidR="00893525" w:rsidRDefault="00893525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0051601F" wp14:editId="6DACBE72">
            <wp:extent cx="3189768" cy="5656854"/>
            <wp:effectExtent l="0" t="0" r="0" b="1270"/>
            <wp:docPr id="716" name="Рисунок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94480" cy="566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FCF6" w14:textId="72482F00" w:rsidR="00893525" w:rsidRDefault="00893525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4EB62040" w14:textId="54EE832C" w:rsidR="00893525" w:rsidRPr="007D4085" w:rsidRDefault="00893525" w:rsidP="00893525">
      <w:pPr>
        <w:spacing w:line="360" w:lineRule="auto"/>
        <w:jc w:val="center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t xml:space="preserve">Рисунок Ж.4 – Тестирование на </w:t>
      </w:r>
      <w:r>
        <w:rPr>
          <w:rFonts w:ascii="Times New Roman" w:hAnsi="Times New Roman"/>
          <w:i w:val="0"/>
          <w:color w:val="000000" w:themeColor="text1"/>
          <w:lang w:val="en-US"/>
        </w:rPr>
        <w:t>Pixel</w:t>
      </w:r>
      <w:r>
        <w:rPr>
          <w:rFonts w:ascii="Times New Roman" w:hAnsi="Times New Roman"/>
          <w:i w:val="0"/>
          <w:color w:val="000000" w:themeColor="text1"/>
        </w:rPr>
        <w:t xml:space="preserve"> </w:t>
      </w:r>
    </w:p>
    <w:p w14:paraId="28FD64AD" w14:textId="6BEDFC21" w:rsidR="00294279" w:rsidRDefault="00294279" w:rsidP="00893525">
      <w:pPr>
        <w:spacing w:line="360" w:lineRule="auto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2865572D" w14:textId="3121E6BD" w:rsidR="00294279" w:rsidRDefault="00294279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7C9DC12A" w14:textId="44947511" w:rsidR="00294279" w:rsidRDefault="00294279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0E5BE4C5" w14:textId="6B6EE1F9" w:rsidR="00294279" w:rsidRDefault="00294279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17E00844" w14:textId="4F0791BE" w:rsidR="00294279" w:rsidRDefault="00294279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706F1703" w14:textId="72BEF1E3" w:rsidR="00294279" w:rsidRDefault="00294279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</w:p>
    <w:p w14:paraId="18F5C005" w14:textId="20AC7F0E" w:rsidR="00294279" w:rsidRPr="00294279" w:rsidRDefault="00044B24" w:rsidP="00044B24">
      <w:pPr>
        <w:jc w:val="left"/>
        <w:rPr>
          <w:rFonts w:ascii="Times New Roman" w:hAnsi="Times New Roman"/>
          <w:b/>
          <w:i w:val="0"/>
          <w:color w:val="000000" w:themeColor="text1"/>
          <w:szCs w:val="28"/>
        </w:rPr>
      </w:pPr>
      <w:r>
        <w:rPr>
          <w:rFonts w:ascii="Times New Roman" w:hAnsi="Times New Roman"/>
          <w:b/>
          <w:i w:val="0"/>
          <w:color w:val="000000" w:themeColor="text1"/>
          <w:szCs w:val="28"/>
        </w:rPr>
        <w:br w:type="page"/>
      </w:r>
    </w:p>
    <w:p w14:paraId="27610DFC" w14:textId="52DF3717" w:rsidR="00610480" w:rsidRPr="00881C5C" w:rsidRDefault="00610480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</w:rPr>
      </w:pPr>
      <w:r>
        <w:rPr>
          <w:rFonts w:ascii="Times New Roman" w:hAnsi="Times New Roman"/>
          <w:b/>
          <w:i w:val="0"/>
          <w:color w:val="000000" w:themeColor="text1"/>
          <w:szCs w:val="28"/>
        </w:rPr>
        <w:t xml:space="preserve">ПРИЛОЖЕНИЕ </w:t>
      </w:r>
      <w:r w:rsidR="00044B24">
        <w:rPr>
          <w:rFonts w:ascii="Times New Roman" w:hAnsi="Times New Roman"/>
          <w:b/>
          <w:i w:val="0"/>
          <w:color w:val="000000" w:themeColor="text1"/>
          <w:szCs w:val="28"/>
        </w:rPr>
        <w:t>И</w:t>
      </w:r>
    </w:p>
    <w:p w14:paraId="51625556" w14:textId="77777777" w:rsidR="00610480" w:rsidRPr="002B4DA8" w:rsidRDefault="00610480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  <w:lang w:val="en-US"/>
        </w:rPr>
      </w:pPr>
      <w:r w:rsidRPr="002B4DA8">
        <w:rPr>
          <w:rFonts w:ascii="Times New Roman" w:hAnsi="Times New Roman"/>
          <w:b/>
          <w:i w:val="0"/>
          <w:color w:val="000000" w:themeColor="text1"/>
          <w:szCs w:val="28"/>
          <w:lang w:val="en-US"/>
        </w:rPr>
        <w:t>(</w:t>
      </w:r>
      <w:r w:rsidRPr="00202362">
        <w:rPr>
          <w:rFonts w:ascii="Times New Roman" w:hAnsi="Times New Roman"/>
          <w:b/>
          <w:i w:val="0"/>
          <w:color w:val="000000" w:themeColor="text1"/>
          <w:szCs w:val="28"/>
        </w:rPr>
        <w:t>обязательное</w:t>
      </w:r>
      <w:r w:rsidRPr="002B4DA8">
        <w:rPr>
          <w:rFonts w:ascii="Times New Roman" w:hAnsi="Times New Roman"/>
          <w:b/>
          <w:i w:val="0"/>
          <w:color w:val="000000" w:themeColor="text1"/>
          <w:szCs w:val="28"/>
          <w:lang w:val="en-US"/>
        </w:rPr>
        <w:t>)</w:t>
      </w:r>
    </w:p>
    <w:p w14:paraId="4470A773" w14:textId="77777777" w:rsidR="00610480" w:rsidRPr="002B4DA8" w:rsidRDefault="00610480" w:rsidP="00610480">
      <w:pPr>
        <w:spacing w:line="360" w:lineRule="auto"/>
        <w:jc w:val="center"/>
        <w:rPr>
          <w:rFonts w:ascii="Times New Roman" w:hAnsi="Times New Roman"/>
          <w:b/>
          <w:i w:val="0"/>
          <w:color w:val="000000" w:themeColor="text1"/>
          <w:szCs w:val="28"/>
          <w:lang w:val="en-US"/>
        </w:rPr>
      </w:pPr>
    </w:p>
    <w:p w14:paraId="30D4AD23" w14:textId="68F4A203" w:rsidR="00610480" w:rsidRPr="002B4DA8" w:rsidRDefault="00610480" w:rsidP="00852651">
      <w:pPr>
        <w:spacing w:line="360" w:lineRule="auto"/>
        <w:jc w:val="center"/>
        <w:rPr>
          <w:rFonts w:ascii="Times New Roman" w:hAnsi="Times New Roman"/>
          <w:b/>
          <w:bCs/>
          <w:i w:val="0"/>
          <w:color w:val="000000" w:themeColor="text1"/>
          <w:lang w:val="en-US"/>
        </w:rPr>
      </w:pPr>
      <w:r>
        <w:rPr>
          <w:rFonts w:ascii="Times New Roman" w:hAnsi="Times New Roman"/>
          <w:b/>
          <w:bCs/>
          <w:i w:val="0"/>
          <w:color w:val="000000" w:themeColor="text1"/>
        </w:rPr>
        <w:t>Листинг</w:t>
      </w:r>
    </w:p>
    <w:p w14:paraId="6A02E0B1" w14:textId="77777777" w:rsidR="00610480" w:rsidRPr="002B4DA8" w:rsidRDefault="00610480" w:rsidP="00852651">
      <w:pPr>
        <w:spacing w:line="360" w:lineRule="auto"/>
        <w:rPr>
          <w:rFonts w:ascii="Times New Roman" w:hAnsi="Times New Roman"/>
          <w:b/>
          <w:bCs/>
          <w:i w:val="0"/>
          <w:color w:val="000000" w:themeColor="text1"/>
          <w:lang w:val="en-US"/>
        </w:rPr>
      </w:pPr>
    </w:p>
    <w:p w14:paraId="3662E85A" w14:textId="77777777" w:rsidR="006B5665" w:rsidRPr="002B4DA8" w:rsidRDefault="006B5665" w:rsidP="00852651">
      <w:pPr>
        <w:spacing w:line="360" w:lineRule="auto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6B566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class</w:t>
      </w:r>
      <w:r w:rsidRPr="002B4DA8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</w:t>
      </w:r>
      <w:r w:rsidRPr="006B566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SplashActivity</w:t>
      </w:r>
      <w:r w:rsidRPr="002B4DA8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: </w:t>
      </w:r>
      <w:r w:rsidRPr="006B566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AppCompatActivity</w:t>
      </w:r>
      <w:r w:rsidRPr="002B4DA8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() {</w:t>
      </w:r>
    </w:p>
    <w:p w14:paraId="0B78989E" w14:textId="77777777" w:rsidR="006B5665" w:rsidRPr="006B5665" w:rsidRDefault="006B5665" w:rsidP="00852651">
      <w:pPr>
        <w:spacing w:line="360" w:lineRule="auto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2B4DA8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</w:t>
      </w:r>
      <w:r w:rsidRPr="006B566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override</w:t>
      </w:r>
      <w:r w:rsidRPr="002B4DA8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</w:t>
      </w:r>
      <w:r w:rsidRPr="006B566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fun</w:t>
      </w:r>
      <w:r w:rsidRPr="002B4DA8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</w:t>
      </w:r>
      <w:r w:rsidRPr="006B566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onCreate</w:t>
      </w:r>
      <w:r w:rsidRPr="002B4DA8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(</w:t>
      </w:r>
      <w:r w:rsidRPr="006B566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savedInstanceState: Bundle?) {</w:t>
      </w:r>
    </w:p>
    <w:p w14:paraId="2C83A9A9" w14:textId="77777777" w:rsidR="006B5665" w:rsidRPr="006B5665" w:rsidRDefault="006B5665" w:rsidP="00852651">
      <w:pPr>
        <w:spacing w:line="360" w:lineRule="auto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6B566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super.onCreate(savedInstanceState)</w:t>
      </w:r>
    </w:p>
    <w:p w14:paraId="5DC19C42" w14:textId="4B3749B0" w:rsidR="006B5665" w:rsidRPr="006B5665" w:rsidRDefault="006B5665" w:rsidP="00852651">
      <w:pPr>
        <w:spacing w:line="360" w:lineRule="auto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6B566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setConten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tView(R.layout.activity_splash)</w:t>
      </w:r>
    </w:p>
    <w:p w14:paraId="4302B03A" w14:textId="4E051DD5" w:rsidR="006B5665" w:rsidRPr="006B5665" w:rsidRDefault="006B5665" w:rsidP="00852651">
      <w:pPr>
        <w:spacing w:line="360" w:lineRule="auto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6B566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val handler = 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Handler(Looper.getMainLooper())</w:t>
      </w:r>
    </w:p>
    <w:p w14:paraId="592F876C" w14:textId="77777777" w:rsidR="006B5665" w:rsidRPr="006B5665" w:rsidRDefault="006B5665" w:rsidP="00852651">
      <w:pPr>
        <w:spacing w:line="360" w:lineRule="auto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6B566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handler.postDelayed({</w:t>
      </w:r>
    </w:p>
    <w:p w14:paraId="0F6B18B9" w14:textId="77777777" w:rsidR="006B5665" w:rsidRPr="006B5665" w:rsidRDefault="006B5665" w:rsidP="00852651">
      <w:pPr>
        <w:spacing w:line="360" w:lineRule="auto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6B566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val intent = Intent(this, MainActivity::class.java)</w:t>
      </w:r>
    </w:p>
    <w:p w14:paraId="1AA0268F" w14:textId="77777777" w:rsidR="006B5665" w:rsidRPr="006B5665" w:rsidRDefault="006B5665" w:rsidP="00852651">
      <w:pPr>
        <w:spacing w:line="360" w:lineRule="auto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6B566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startActivity(intent)</w:t>
      </w:r>
    </w:p>
    <w:p w14:paraId="0CF3FC04" w14:textId="77777777" w:rsidR="006B5665" w:rsidRPr="006B5665" w:rsidRDefault="006B5665" w:rsidP="00852651">
      <w:pPr>
        <w:spacing w:line="360" w:lineRule="auto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6B566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finish()</w:t>
      </w:r>
    </w:p>
    <w:p w14:paraId="0717E48C" w14:textId="77777777" w:rsidR="006B5665" w:rsidRPr="006B5665" w:rsidRDefault="006B5665" w:rsidP="00852651">
      <w:pPr>
        <w:spacing w:line="360" w:lineRule="auto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6B566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}, 3000)</w:t>
      </w:r>
    </w:p>
    <w:p w14:paraId="3AA78017" w14:textId="77777777" w:rsidR="006B5665" w:rsidRPr="006B5665" w:rsidRDefault="006B5665" w:rsidP="00852651">
      <w:pPr>
        <w:spacing w:line="360" w:lineRule="auto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6B566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}</w:t>
      </w:r>
    </w:p>
    <w:p w14:paraId="3A1ECDBF" w14:textId="77777777" w:rsidR="006F6E39" w:rsidRPr="00990537" w:rsidRDefault="006B5665" w:rsidP="006F6E39">
      <w:pPr>
        <w:spacing w:line="360" w:lineRule="auto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6B566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}</w:t>
      </w:r>
    </w:p>
    <w:p w14:paraId="72683AF7" w14:textId="77777777" w:rsidR="006F6E39" w:rsidRPr="00990537" w:rsidRDefault="006F6E39" w:rsidP="006F6E39">
      <w:pPr>
        <w:spacing w:line="360" w:lineRule="auto"/>
        <w:rPr>
          <w:rFonts w:ascii="Times New Roman" w:hAnsi="Times New Roman"/>
          <w:i w:val="0"/>
          <w:color w:val="000000" w:themeColor="text1"/>
          <w:szCs w:val="28"/>
          <w:lang w:val="en-US"/>
        </w:rPr>
      </w:pPr>
    </w:p>
    <w:p w14:paraId="338AB8A9" w14:textId="0622C15E" w:rsidR="00852651" w:rsidRPr="00C42026" w:rsidRDefault="00852651" w:rsidP="006F6E39">
      <w:pPr>
        <w:spacing w:line="360" w:lineRule="auto"/>
        <w:jc w:val="center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515F05">
        <w:rPr>
          <w:rFonts w:ascii="Times New Roman" w:hAnsi="Times New Roman"/>
          <w:i w:val="0"/>
          <w:szCs w:val="24"/>
        </w:rPr>
        <w:t>Листинг</w:t>
      </w:r>
      <w:r w:rsidRPr="00990537">
        <w:rPr>
          <w:rFonts w:ascii="Times New Roman" w:hAnsi="Times New Roman"/>
          <w:i w:val="0"/>
          <w:szCs w:val="24"/>
          <w:lang w:val="en-US"/>
        </w:rPr>
        <w:t xml:space="preserve"> </w:t>
      </w:r>
      <w:r w:rsidR="00044B24">
        <w:rPr>
          <w:rFonts w:ascii="Times New Roman" w:hAnsi="Times New Roman"/>
          <w:i w:val="0"/>
          <w:szCs w:val="24"/>
        </w:rPr>
        <w:t>И</w:t>
      </w:r>
      <w:r w:rsidR="00970057" w:rsidRPr="00990537">
        <w:rPr>
          <w:rFonts w:ascii="Times New Roman" w:hAnsi="Times New Roman"/>
          <w:i w:val="0"/>
          <w:szCs w:val="24"/>
          <w:lang w:val="en-US"/>
        </w:rPr>
        <w:t>.</w:t>
      </w:r>
      <w:r w:rsidRPr="00990537">
        <w:rPr>
          <w:rFonts w:ascii="Times New Roman" w:hAnsi="Times New Roman"/>
          <w:i w:val="0"/>
          <w:szCs w:val="24"/>
          <w:lang w:val="en-US"/>
        </w:rPr>
        <w:t xml:space="preserve">1 – </w:t>
      </w:r>
      <w:r w:rsidR="00C42026">
        <w:rPr>
          <w:rFonts w:ascii="Times New Roman" w:hAnsi="Times New Roman"/>
          <w:i w:val="0"/>
          <w:szCs w:val="24"/>
          <w:lang w:val="en-US"/>
        </w:rPr>
        <w:t>SplashActivity.kt</w:t>
      </w:r>
    </w:p>
    <w:p w14:paraId="44A669A3" w14:textId="77777777" w:rsidR="00852651" w:rsidRPr="00990537" w:rsidRDefault="00852651" w:rsidP="00852651">
      <w:pPr>
        <w:spacing w:line="360" w:lineRule="auto"/>
        <w:jc w:val="center"/>
        <w:rPr>
          <w:rFonts w:ascii="Times New Roman" w:hAnsi="Times New Roman"/>
          <w:i w:val="0"/>
          <w:szCs w:val="24"/>
          <w:lang w:val="en-US"/>
        </w:rPr>
      </w:pPr>
    </w:p>
    <w:p w14:paraId="06441AC7" w14:textId="77777777" w:rsidR="00852651" w:rsidRPr="00852651" w:rsidRDefault="00852651" w:rsidP="00852651">
      <w:pPr>
        <w:spacing w:line="360" w:lineRule="auto"/>
        <w:rPr>
          <w:rFonts w:ascii="Consolas" w:hAnsi="Consolas"/>
          <w:i w:val="0"/>
          <w:sz w:val="24"/>
          <w:szCs w:val="24"/>
          <w:lang w:val="en-US"/>
        </w:rPr>
      </w:pPr>
      <w:r w:rsidRPr="00852651">
        <w:rPr>
          <w:rFonts w:ascii="Consolas" w:hAnsi="Consolas"/>
          <w:i w:val="0"/>
          <w:sz w:val="24"/>
          <w:szCs w:val="24"/>
          <w:lang w:val="en-US"/>
        </w:rPr>
        <w:t>class MainActivity : AppCompatActivity() {</w:t>
      </w:r>
    </w:p>
    <w:p w14:paraId="7DC3EB7A" w14:textId="77777777" w:rsidR="00852651" w:rsidRPr="00852651" w:rsidRDefault="00852651" w:rsidP="00852651">
      <w:pPr>
        <w:spacing w:line="360" w:lineRule="auto"/>
        <w:rPr>
          <w:rFonts w:ascii="Consolas" w:hAnsi="Consolas"/>
          <w:i w:val="0"/>
          <w:sz w:val="24"/>
          <w:szCs w:val="24"/>
          <w:lang w:val="en-US"/>
        </w:rPr>
      </w:pPr>
      <w:r w:rsidRPr="00852651">
        <w:rPr>
          <w:rFonts w:ascii="Consolas" w:hAnsi="Consolas"/>
          <w:i w:val="0"/>
          <w:sz w:val="24"/>
          <w:szCs w:val="24"/>
          <w:lang w:val="en-US"/>
        </w:rPr>
        <w:t xml:space="preserve">    override fun onCreate(savedInstanceState: Bundle?) {</w:t>
      </w:r>
    </w:p>
    <w:p w14:paraId="602DA772" w14:textId="77777777" w:rsidR="00852651" w:rsidRPr="00852651" w:rsidRDefault="00852651" w:rsidP="00852651">
      <w:pPr>
        <w:spacing w:line="360" w:lineRule="auto"/>
        <w:rPr>
          <w:rFonts w:ascii="Consolas" w:hAnsi="Consolas"/>
          <w:i w:val="0"/>
          <w:sz w:val="24"/>
          <w:szCs w:val="24"/>
          <w:lang w:val="en-US"/>
        </w:rPr>
      </w:pPr>
      <w:r w:rsidRPr="00852651">
        <w:rPr>
          <w:rFonts w:ascii="Consolas" w:hAnsi="Consolas"/>
          <w:i w:val="0"/>
          <w:sz w:val="24"/>
          <w:szCs w:val="24"/>
          <w:lang w:val="en-US"/>
        </w:rPr>
        <w:t xml:space="preserve">        val binding = ActivityMainBinding.inflate(layoutInflater)</w:t>
      </w:r>
    </w:p>
    <w:p w14:paraId="527DB1A1" w14:textId="77777777" w:rsidR="00852651" w:rsidRPr="00852651" w:rsidRDefault="00852651" w:rsidP="00852651">
      <w:pPr>
        <w:spacing w:line="360" w:lineRule="auto"/>
        <w:rPr>
          <w:rFonts w:ascii="Consolas" w:hAnsi="Consolas"/>
          <w:i w:val="0"/>
          <w:sz w:val="24"/>
          <w:szCs w:val="24"/>
          <w:lang w:val="en-US"/>
        </w:rPr>
      </w:pPr>
      <w:r w:rsidRPr="00852651">
        <w:rPr>
          <w:rFonts w:ascii="Consolas" w:hAnsi="Consolas"/>
          <w:i w:val="0"/>
          <w:sz w:val="24"/>
          <w:szCs w:val="24"/>
          <w:lang w:val="en-US"/>
        </w:rPr>
        <w:t xml:space="preserve">        super.onCreate(savedInstanceState)</w:t>
      </w:r>
    </w:p>
    <w:p w14:paraId="3B1458F0" w14:textId="77777777" w:rsidR="00852651" w:rsidRPr="00852651" w:rsidRDefault="00852651" w:rsidP="00852651">
      <w:pPr>
        <w:spacing w:line="360" w:lineRule="auto"/>
        <w:rPr>
          <w:rFonts w:ascii="Consolas" w:hAnsi="Consolas"/>
          <w:i w:val="0"/>
          <w:sz w:val="24"/>
          <w:szCs w:val="24"/>
          <w:lang w:val="en-US"/>
        </w:rPr>
      </w:pPr>
      <w:r w:rsidRPr="00852651">
        <w:rPr>
          <w:rFonts w:ascii="Consolas" w:hAnsi="Consolas"/>
          <w:i w:val="0"/>
          <w:sz w:val="24"/>
          <w:szCs w:val="24"/>
          <w:lang w:val="en-US"/>
        </w:rPr>
        <w:t xml:space="preserve">        setContentView(binding.root)</w:t>
      </w:r>
    </w:p>
    <w:p w14:paraId="16A4B4CC" w14:textId="77777777" w:rsidR="00852651" w:rsidRPr="00852651" w:rsidRDefault="00852651" w:rsidP="00852651">
      <w:pPr>
        <w:spacing w:line="360" w:lineRule="auto"/>
        <w:rPr>
          <w:rFonts w:ascii="Consolas" w:hAnsi="Consolas"/>
          <w:i w:val="0"/>
          <w:sz w:val="24"/>
          <w:szCs w:val="24"/>
          <w:lang w:val="en-US"/>
        </w:rPr>
      </w:pPr>
    </w:p>
    <w:p w14:paraId="47B8C622" w14:textId="77777777" w:rsidR="00852651" w:rsidRPr="00852651" w:rsidRDefault="00852651" w:rsidP="00852651">
      <w:pPr>
        <w:spacing w:line="360" w:lineRule="auto"/>
        <w:rPr>
          <w:rFonts w:ascii="Consolas" w:hAnsi="Consolas"/>
          <w:i w:val="0"/>
          <w:sz w:val="24"/>
          <w:szCs w:val="24"/>
          <w:lang w:val="en-US"/>
        </w:rPr>
      </w:pPr>
      <w:r w:rsidRPr="00852651">
        <w:rPr>
          <w:rFonts w:ascii="Consolas" w:hAnsi="Consolas"/>
          <w:i w:val="0"/>
          <w:sz w:val="24"/>
          <w:szCs w:val="24"/>
          <w:lang w:val="en-US"/>
        </w:rPr>
        <w:t xml:space="preserve">        binding.loginButton.setOnClickListener {</w:t>
      </w:r>
    </w:p>
    <w:p w14:paraId="1695DFE5" w14:textId="77777777" w:rsidR="00852651" w:rsidRPr="00852651" w:rsidRDefault="00852651" w:rsidP="00852651">
      <w:pPr>
        <w:spacing w:line="360" w:lineRule="auto"/>
        <w:rPr>
          <w:rFonts w:ascii="Consolas" w:hAnsi="Consolas"/>
          <w:i w:val="0"/>
          <w:sz w:val="24"/>
          <w:szCs w:val="24"/>
          <w:lang w:val="en-US"/>
        </w:rPr>
      </w:pPr>
      <w:r w:rsidRPr="00852651">
        <w:rPr>
          <w:rFonts w:ascii="Consolas" w:hAnsi="Consolas"/>
          <w:i w:val="0"/>
          <w:sz w:val="24"/>
          <w:szCs w:val="24"/>
          <w:lang w:val="en-US"/>
        </w:rPr>
        <w:t xml:space="preserve">            val intent = Intent(this, HomeActivity::class.java)</w:t>
      </w:r>
    </w:p>
    <w:p w14:paraId="0EBB09FE" w14:textId="77777777" w:rsidR="00852651" w:rsidRPr="00852651" w:rsidRDefault="00852651" w:rsidP="00852651">
      <w:pPr>
        <w:spacing w:line="360" w:lineRule="auto"/>
        <w:rPr>
          <w:rFonts w:ascii="Consolas" w:hAnsi="Consolas"/>
          <w:i w:val="0"/>
          <w:sz w:val="24"/>
          <w:szCs w:val="24"/>
          <w:lang w:val="en-US"/>
        </w:rPr>
      </w:pPr>
      <w:r w:rsidRPr="00852651">
        <w:rPr>
          <w:rFonts w:ascii="Consolas" w:hAnsi="Consolas"/>
          <w:i w:val="0"/>
          <w:sz w:val="24"/>
          <w:szCs w:val="24"/>
          <w:lang w:val="en-US"/>
        </w:rPr>
        <w:t xml:space="preserve">            startActivity(intent)</w:t>
      </w:r>
    </w:p>
    <w:p w14:paraId="387B18C9" w14:textId="77777777" w:rsidR="00852651" w:rsidRPr="00852651" w:rsidRDefault="00852651" w:rsidP="00852651">
      <w:pPr>
        <w:spacing w:line="360" w:lineRule="auto"/>
        <w:rPr>
          <w:rFonts w:ascii="Consolas" w:hAnsi="Consolas"/>
          <w:i w:val="0"/>
          <w:sz w:val="24"/>
          <w:szCs w:val="24"/>
          <w:lang w:val="en-US"/>
        </w:rPr>
      </w:pPr>
      <w:r w:rsidRPr="00852651">
        <w:rPr>
          <w:rFonts w:ascii="Consolas" w:hAnsi="Consolas"/>
          <w:i w:val="0"/>
          <w:sz w:val="24"/>
          <w:szCs w:val="24"/>
          <w:lang w:val="en-US"/>
        </w:rPr>
        <w:t xml:space="preserve">            finish()</w:t>
      </w:r>
    </w:p>
    <w:p w14:paraId="6572A3BF" w14:textId="4C14FB6E" w:rsidR="00F05193" w:rsidRDefault="00852651" w:rsidP="00852651">
      <w:pPr>
        <w:spacing w:line="360" w:lineRule="auto"/>
        <w:rPr>
          <w:rFonts w:ascii="Consolas" w:hAnsi="Consolas"/>
          <w:i w:val="0"/>
          <w:sz w:val="24"/>
          <w:szCs w:val="24"/>
          <w:lang w:val="en-US"/>
        </w:rPr>
      </w:pPr>
      <w:r w:rsidRPr="00852651">
        <w:rPr>
          <w:rFonts w:ascii="Consolas" w:hAnsi="Consolas"/>
          <w:i w:val="0"/>
          <w:sz w:val="24"/>
          <w:szCs w:val="24"/>
          <w:lang w:val="en-US"/>
        </w:rPr>
        <w:t xml:space="preserve">        }</w:t>
      </w:r>
    </w:p>
    <w:p w14:paraId="1F6E0B11" w14:textId="4ECC178C" w:rsidR="006F6E39" w:rsidRPr="00990537" w:rsidRDefault="00F05193" w:rsidP="00F05193">
      <w:pPr>
        <w:jc w:val="left"/>
        <w:rPr>
          <w:rFonts w:ascii="Consolas" w:hAnsi="Consolas"/>
          <w:i w:val="0"/>
          <w:sz w:val="24"/>
          <w:szCs w:val="24"/>
          <w:lang w:val="en-US"/>
        </w:rPr>
      </w:pPr>
      <w:r>
        <w:rPr>
          <w:rFonts w:ascii="Consolas" w:hAnsi="Consolas"/>
          <w:i w:val="0"/>
          <w:sz w:val="24"/>
          <w:szCs w:val="24"/>
          <w:lang w:val="en-US"/>
        </w:rPr>
        <w:br w:type="page"/>
      </w:r>
    </w:p>
    <w:p w14:paraId="5BAB4D7D" w14:textId="7FA1891D" w:rsidR="006F6E39" w:rsidRPr="00990537" w:rsidRDefault="00044B24" w:rsidP="006F6E39">
      <w:pPr>
        <w:spacing w:line="360" w:lineRule="auto"/>
        <w:jc w:val="right"/>
        <w:rPr>
          <w:rFonts w:ascii="Times New Roman" w:hAnsi="Times New Roman"/>
          <w:b/>
          <w:i w:val="0"/>
          <w:szCs w:val="24"/>
          <w:lang w:val="en-US"/>
        </w:rPr>
      </w:pPr>
      <w:r>
        <w:rPr>
          <w:rFonts w:ascii="Times New Roman" w:hAnsi="Times New Roman"/>
          <w:b/>
          <w:i w:val="0"/>
          <w:szCs w:val="24"/>
        </w:rPr>
        <w:t>Продолжение</w:t>
      </w:r>
      <w:r w:rsidRPr="002B4DA8">
        <w:rPr>
          <w:rFonts w:ascii="Times New Roman" w:hAnsi="Times New Roman"/>
          <w:b/>
          <w:i w:val="0"/>
          <w:szCs w:val="24"/>
          <w:lang w:val="en-US"/>
        </w:rPr>
        <w:t xml:space="preserve"> </w:t>
      </w:r>
      <w:r>
        <w:rPr>
          <w:rFonts w:ascii="Times New Roman" w:hAnsi="Times New Roman"/>
          <w:b/>
          <w:i w:val="0"/>
          <w:szCs w:val="24"/>
        </w:rPr>
        <w:t>приложения</w:t>
      </w:r>
      <w:r w:rsidRPr="002B4DA8">
        <w:rPr>
          <w:rFonts w:ascii="Times New Roman" w:hAnsi="Times New Roman"/>
          <w:b/>
          <w:i w:val="0"/>
          <w:szCs w:val="24"/>
          <w:lang w:val="en-US"/>
        </w:rPr>
        <w:t xml:space="preserve"> </w:t>
      </w:r>
      <w:r>
        <w:rPr>
          <w:rFonts w:ascii="Times New Roman" w:hAnsi="Times New Roman"/>
          <w:b/>
          <w:i w:val="0"/>
          <w:szCs w:val="24"/>
        </w:rPr>
        <w:t>И</w:t>
      </w:r>
    </w:p>
    <w:p w14:paraId="29EED400" w14:textId="77777777" w:rsidR="00852651" w:rsidRPr="00990537" w:rsidRDefault="00852651" w:rsidP="00852651">
      <w:pPr>
        <w:spacing w:line="360" w:lineRule="auto"/>
        <w:rPr>
          <w:rFonts w:ascii="Consolas" w:hAnsi="Consolas"/>
          <w:i w:val="0"/>
          <w:sz w:val="24"/>
          <w:szCs w:val="24"/>
          <w:lang w:val="en-US"/>
        </w:rPr>
      </w:pPr>
    </w:p>
    <w:p w14:paraId="7A00B039" w14:textId="6DC6A6F9" w:rsidR="00852651" w:rsidRPr="00990537" w:rsidRDefault="00852651" w:rsidP="00852651">
      <w:pPr>
        <w:spacing w:line="360" w:lineRule="auto"/>
        <w:rPr>
          <w:rFonts w:ascii="Consolas" w:hAnsi="Consolas"/>
          <w:i w:val="0"/>
          <w:sz w:val="24"/>
          <w:szCs w:val="24"/>
          <w:lang w:val="en-US"/>
        </w:rPr>
      </w:pPr>
      <w:r w:rsidRPr="00852651">
        <w:rPr>
          <w:rFonts w:ascii="Consolas" w:hAnsi="Consolas"/>
          <w:i w:val="0"/>
          <w:sz w:val="24"/>
          <w:szCs w:val="24"/>
          <w:lang w:val="en-US"/>
        </w:rPr>
        <w:t>binding</w:t>
      </w:r>
      <w:r w:rsidRPr="00990537">
        <w:rPr>
          <w:rFonts w:ascii="Consolas" w:hAnsi="Consolas"/>
          <w:i w:val="0"/>
          <w:sz w:val="24"/>
          <w:szCs w:val="24"/>
          <w:lang w:val="en-US"/>
        </w:rPr>
        <w:t>.</w:t>
      </w:r>
      <w:r w:rsidRPr="00852651">
        <w:rPr>
          <w:rFonts w:ascii="Consolas" w:hAnsi="Consolas"/>
          <w:i w:val="0"/>
          <w:sz w:val="24"/>
          <w:szCs w:val="24"/>
          <w:lang w:val="en-US"/>
        </w:rPr>
        <w:t>loginTextMain</w:t>
      </w:r>
      <w:r w:rsidRPr="00990537">
        <w:rPr>
          <w:rFonts w:ascii="Consolas" w:hAnsi="Consolas"/>
          <w:i w:val="0"/>
          <w:sz w:val="24"/>
          <w:szCs w:val="24"/>
          <w:lang w:val="en-US"/>
        </w:rPr>
        <w:t>.</w:t>
      </w:r>
      <w:r w:rsidRPr="00852651">
        <w:rPr>
          <w:rFonts w:ascii="Consolas" w:hAnsi="Consolas"/>
          <w:i w:val="0"/>
          <w:sz w:val="24"/>
          <w:szCs w:val="24"/>
          <w:lang w:val="en-US"/>
        </w:rPr>
        <w:t>setOnClickListener</w:t>
      </w:r>
      <w:r w:rsidRPr="00990537">
        <w:rPr>
          <w:rFonts w:ascii="Consolas" w:hAnsi="Consolas"/>
          <w:i w:val="0"/>
          <w:sz w:val="24"/>
          <w:szCs w:val="24"/>
          <w:lang w:val="en-US"/>
        </w:rPr>
        <w:t>{</w:t>
      </w:r>
    </w:p>
    <w:p w14:paraId="077572BF" w14:textId="77777777" w:rsidR="00852651" w:rsidRPr="00852651" w:rsidRDefault="00852651" w:rsidP="00852651">
      <w:pPr>
        <w:spacing w:line="360" w:lineRule="auto"/>
        <w:rPr>
          <w:rFonts w:ascii="Consolas" w:hAnsi="Consolas"/>
          <w:i w:val="0"/>
          <w:sz w:val="24"/>
          <w:szCs w:val="24"/>
          <w:lang w:val="en-US"/>
        </w:rPr>
      </w:pPr>
      <w:r w:rsidRPr="00990537">
        <w:rPr>
          <w:rFonts w:ascii="Consolas" w:hAnsi="Consolas"/>
          <w:i w:val="0"/>
          <w:sz w:val="24"/>
          <w:szCs w:val="24"/>
          <w:lang w:val="en-US"/>
        </w:rPr>
        <w:t xml:space="preserve">            </w:t>
      </w:r>
      <w:r w:rsidRPr="00852651">
        <w:rPr>
          <w:rFonts w:ascii="Consolas" w:hAnsi="Consolas"/>
          <w:i w:val="0"/>
          <w:sz w:val="24"/>
          <w:szCs w:val="24"/>
          <w:lang w:val="en-US"/>
        </w:rPr>
        <w:t>val intent = Intent(this, LoginActivity::class.java)</w:t>
      </w:r>
    </w:p>
    <w:p w14:paraId="3FBFBC90" w14:textId="77777777" w:rsidR="00852651" w:rsidRPr="00852651" w:rsidRDefault="00852651" w:rsidP="00852651">
      <w:pPr>
        <w:spacing w:line="360" w:lineRule="auto"/>
        <w:rPr>
          <w:rFonts w:ascii="Consolas" w:hAnsi="Consolas"/>
          <w:i w:val="0"/>
          <w:sz w:val="24"/>
          <w:szCs w:val="24"/>
          <w:lang w:val="en-US"/>
        </w:rPr>
      </w:pPr>
      <w:r w:rsidRPr="00852651">
        <w:rPr>
          <w:rFonts w:ascii="Consolas" w:hAnsi="Consolas"/>
          <w:i w:val="0"/>
          <w:sz w:val="24"/>
          <w:szCs w:val="24"/>
          <w:lang w:val="en-US"/>
        </w:rPr>
        <w:t xml:space="preserve">            startActivity(intent)</w:t>
      </w:r>
    </w:p>
    <w:p w14:paraId="39B1BC7A" w14:textId="77777777" w:rsidR="00852651" w:rsidRPr="00852651" w:rsidRDefault="00852651" w:rsidP="00852651">
      <w:pPr>
        <w:spacing w:line="360" w:lineRule="auto"/>
        <w:rPr>
          <w:rFonts w:ascii="Consolas" w:hAnsi="Consolas"/>
          <w:i w:val="0"/>
          <w:sz w:val="24"/>
          <w:szCs w:val="24"/>
          <w:lang w:val="en-US"/>
        </w:rPr>
      </w:pPr>
      <w:r w:rsidRPr="00852651">
        <w:rPr>
          <w:rFonts w:ascii="Consolas" w:hAnsi="Consolas"/>
          <w:i w:val="0"/>
          <w:sz w:val="24"/>
          <w:szCs w:val="24"/>
          <w:lang w:val="en-US"/>
        </w:rPr>
        <w:t xml:space="preserve">            finish()</w:t>
      </w:r>
    </w:p>
    <w:p w14:paraId="729857D4" w14:textId="77777777" w:rsidR="00852651" w:rsidRPr="00852651" w:rsidRDefault="00852651" w:rsidP="00852651">
      <w:pPr>
        <w:spacing w:line="360" w:lineRule="auto"/>
        <w:rPr>
          <w:rFonts w:ascii="Consolas" w:hAnsi="Consolas"/>
          <w:i w:val="0"/>
          <w:sz w:val="24"/>
          <w:szCs w:val="24"/>
          <w:lang w:val="en-US"/>
        </w:rPr>
      </w:pPr>
      <w:r w:rsidRPr="00852651">
        <w:rPr>
          <w:rFonts w:ascii="Consolas" w:hAnsi="Consolas"/>
          <w:i w:val="0"/>
          <w:sz w:val="24"/>
          <w:szCs w:val="24"/>
          <w:lang w:val="en-US"/>
        </w:rPr>
        <w:t xml:space="preserve">        }</w:t>
      </w:r>
    </w:p>
    <w:p w14:paraId="596E531B" w14:textId="77777777" w:rsidR="00852651" w:rsidRPr="00852651" w:rsidRDefault="00852651" w:rsidP="00852651">
      <w:pPr>
        <w:spacing w:line="360" w:lineRule="auto"/>
        <w:rPr>
          <w:rFonts w:ascii="Consolas" w:hAnsi="Consolas"/>
          <w:i w:val="0"/>
          <w:sz w:val="24"/>
          <w:szCs w:val="24"/>
          <w:lang w:val="en-US"/>
        </w:rPr>
      </w:pPr>
      <w:r w:rsidRPr="00852651">
        <w:rPr>
          <w:rFonts w:ascii="Consolas" w:hAnsi="Consolas"/>
          <w:i w:val="0"/>
          <w:sz w:val="24"/>
          <w:szCs w:val="24"/>
          <w:lang w:val="en-US"/>
        </w:rPr>
        <w:t xml:space="preserve">    }</w:t>
      </w:r>
    </w:p>
    <w:p w14:paraId="3F2F6F93" w14:textId="78770CA5" w:rsidR="00852651" w:rsidRDefault="00852651" w:rsidP="00852651">
      <w:pPr>
        <w:spacing w:line="360" w:lineRule="auto"/>
        <w:rPr>
          <w:rFonts w:ascii="Consolas" w:hAnsi="Consolas"/>
          <w:i w:val="0"/>
          <w:sz w:val="24"/>
          <w:szCs w:val="24"/>
          <w:lang w:val="en-US"/>
        </w:rPr>
      </w:pPr>
      <w:r w:rsidRPr="00852651">
        <w:rPr>
          <w:rFonts w:ascii="Consolas" w:hAnsi="Consolas"/>
          <w:i w:val="0"/>
          <w:sz w:val="24"/>
          <w:szCs w:val="24"/>
          <w:lang w:val="en-US"/>
        </w:rPr>
        <w:t>}</w:t>
      </w:r>
    </w:p>
    <w:p w14:paraId="26B6F7DF" w14:textId="77777777" w:rsidR="00852651" w:rsidRDefault="00852651" w:rsidP="00852651">
      <w:pPr>
        <w:spacing w:line="360" w:lineRule="auto"/>
        <w:rPr>
          <w:rFonts w:ascii="Consolas" w:hAnsi="Consolas"/>
          <w:i w:val="0"/>
          <w:sz w:val="24"/>
          <w:szCs w:val="24"/>
          <w:lang w:val="en-US"/>
        </w:rPr>
      </w:pPr>
    </w:p>
    <w:p w14:paraId="22B43E20" w14:textId="5EAE3906" w:rsidR="00970057" w:rsidRPr="00C42026" w:rsidRDefault="00970057" w:rsidP="00970057">
      <w:pPr>
        <w:spacing w:line="360" w:lineRule="auto"/>
        <w:jc w:val="center"/>
        <w:rPr>
          <w:rFonts w:ascii="Times New Roman" w:hAnsi="Times New Roman"/>
          <w:i w:val="0"/>
          <w:szCs w:val="24"/>
          <w:lang w:val="en-US"/>
        </w:rPr>
      </w:pPr>
      <w:r w:rsidRPr="00515F05">
        <w:rPr>
          <w:rFonts w:ascii="Times New Roman" w:hAnsi="Times New Roman"/>
          <w:i w:val="0"/>
          <w:szCs w:val="24"/>
        </w:rPr>
        <w:t>Листинг</w:t>
      </w:r>
      <w:r w:rsidRPr="00990537">
        <w:rPr>
          <w:rFonts w:ascii="Times New Roman" w:hAnsi="Times New Roman"/>
          <w:i w:val="0"/>
          <w:szCs w:val="24"/>
          <w:lang w:val="en-US"/>
        </w:rPr>
        <w:t xml:space="preserve"> </w:t>
      </w:r>
      <w:r w:rsidR="00044B24">
        <w:rPr>
          <w:rFonts w:ascii="Times New Roman" w:hAnsi="Times New Roman"/>
          <w:i w:val="0"/>
          <w:szCs w:val="24"/>
        </w:rPr>
        <w:t>И</w:t>
      </w:r>
      <w:r w:rsidRPr="00990537">
        <w:rPr>
          <w:rFonts w:ascii="Times New Roman" w:hAnsi="Times New Roman"/>
          <w:i w:val="0"/>
          <w:szCs w:val="24"/>
          <w:lang w:val="en-US"/>
        </w:rPr>
        <w:t>.</w:t>
      </w:r>
      <w:r w:rsidR="00C42026" w:rsidRPr="00990537">
        <w:rPr>
          <w:rFonts w:ascii="Times New Roman" w:hAnsi="Times New Roman"/>
          <w:i w:val="0"/>
          <w:szCs w:val="24"/>
          <w:lang w:val="en-US"/>
        </w:rPr>
        <w:t>2</w:t>
      </w:r>
      <w:r w:rsidRPr="00990537">
        <w:rPr>
          <w:rFonts w:ascii="Times New Roman" w:hAnsi="Times New Roman"/>
          <w:i w:val="0"/>
          <w:szCs w:val="24"/>
          <w:lang w:val="en-US"/>
        </w:rPr>
        <w:t xml:space="preserve"> – </w:t>
      </w:r>
      <w:r w:rsidR="00C42026">
        <w:rPr>
          <w:rFonts w:ascii="Times New Roman" w:hAnsi="Times New Roman"/>
          <w:i w:val="0"/>
          <w:szCs w:val="24"/>
          <w:lang w:val="en-US"/>
        </w:rPr>
        <w:t>MainActivity.kt</w:t>
      </w:r>
    </w:p>
    <w:p w14:paraId="7F91D70E" w14:textId="77777777" w:rsidR="006B5665" w:rsidRPr="00990537" w:rsidRDefault="006B5665" w:rsidP="00852651">
      <w:pPr>
        <w:spacing w:line="360" w:lineRule="auto"/>
        <w:jc w:val="left"/>
        <w:rPr>
          <w:rFonts w:ascii="Consolas" w:hAnsi="Consolas"/>
          <w:i w:val="0"/>
          <w:color w:val="000000" w:themeColor="text1"/>
          <w:szCs w:val="28"/>
          <w:lang w:val="en-US"/>
        </w:rPr>
      </w:pPr>
    </w:p>
    <w:p w14:paraId="7455D080" w14:textId="77777777" w:rsidR="006F6E39" w:rsidRPr="00990537" w:rsidRDefault="00852651" w:rsidP="00C9376D">
      <w:pPr>
        <w:spacing w:line="360" w:lineRule="auto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class LoginActivity : AppCompatActivity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() {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override fun onCreate(savedInstanceState: Bundle?) {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    super.onCreate(savedInstanceState)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    val binding = ActivityLoginBinding.inflate(</w:t>
      </w:r>
      <w:r w:rsidRPr="00852651">
        <w:rPr>
          <w:rFonts w:ascii="Consolas" w:hAnsi="Consolas"/>
          <w:iCs/>
          <w:color w:val="000000" w:themeColor="text1"/>
          <w:sz w:val="24"/>
          <w:szCs w:val="28"/>
          <w:lang w:val="en-US"/>
        </w:rPr>
        <w:t>layoutInflater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)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    setContentView(binding.</w:t>
      </w:r>
      <w:r w:rsidRPr="00852651">
        <w:rPr>
          <w:rFonts w:ascii="Consolas" w:hAnsi="Consolas"/>
          <w:iCs/>
          <w:color w:val="000000" w:themeColor="text1"/>
          <w:sz w:val="24"/>
          <w:szCs w:val="28"/>
          <w:lang w:val="en-US"/>
        </w:rPr>
        <w:t>root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)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    binding.registerButtonLogin.setOnClickListener </w:t>
      </w:r>
      <w:r w:rsidRPr="00852651">
        <w:rPr>
          <w:rFonts w:ascii="Consolas" w:hAnsi="Consolas"/>
          <w:bCs/>
          <w:i w:val="0"/>
          <w:color w:val="000000" w:themeColor="text1"/>
          <w:sz w:val="24"/>
          <w:szCs w:val="28"/>
          <w:lang w:val="en-US"/>
        </w:rPr>
        <w:t>{</w:t>
      </w:r>
      <w:r w:rsidRPr="00852651">
        <w:rPr>
          <w:rFonts w:ascii="Consolas" w:hAnsi="Consolas"/>
          <w:b/>
          <w:bCs/>
          <w:i w:val="0"/>
          <w:color w:val="000000" w:themeColor="text1"/>
          <w:sz w:val="24"/>
          <w:szCs w:val="28"/>
          <w:lang w:val="en-US"/>
        </w:rPr>
        <w:br/>
        <w:t xml:space="preserve">            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val intent = Intent(this</w:t>
      </w:r>
      <w:r w:rsidRPr="00852651">
        <w:rPr>
          <w:rFonts w:ascii="Consolas" w:hAnsi="Consolas"/>
          <w:b/>
          <w:bCs/>
          <w:i w:val="0"/>
          <w:color w:val="000000" w:themeColor="text1"/>
          <w:sz w:val="24"/>
          <w:szCs w:val="28"/>
          <w:lang w:val="en-US"/>
        </w:rPr>
        <w:t xml:space="preserve">, 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RegisterActivity::class.</w:t>
      </w:r>
      <w:r w:rsidRPr="00852651">
        <w:rPr>
          <w:rFonts w:ascii="Consolas" w:hAnsi="Consolas"/>
          <w:iCs/>
          <w:color w:val="000000" w:themeColor="text1"/>
          <w:sz w:val="24"/>
          <w:szCs w:val="28"/>
          <w:lang w:val="en-US"/>
        </w:rPr>
        <w:t>java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)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        startActivity(intent)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    </w:t>
      </w:r>
      <w:r w:rsidRPr="00852651">
        <w:rPr>
          <w:rFonts w:ascii="Consolas" w:hAnsi="Consolas"/>
          <w:bCs/>
          <w:i w:val="0"/>
          <w:color w:val="000000" w:themeColor="text1"/>
          <w:sz w:val="24"/>
          <w:szCs w:val="28"/>
          <w:lang w:val="en-US"/>
        </w:rPr>
        <w:t>}</w:t>
      </w:r>
      <w:r w:rsidRPr="00852651">
        <w:rPr>
          <w:rFonts w:ascii="Consolas" w:hAnsi="Consolas"/>
          <w:bCs/>
          <w:i w:val="0"/>
          <w:color w:val="000000" w:themeColor="text1"/>
          <w:sz w:val="24"/>
          <w:szCs w:val="28"/>
          <w:lang w:val="en-US"/>
        </w:rPr>
        <w:br/>
        <w:t xml:space="preserve">        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binding.loginButtonLogin.setOnClickListener </w:t>
      </w:r>
      <w:r w:rsidRPr="00852651">
        <w:rPr>
          <w:rFonts w:ascii="Consolas" w:hAnsi="Consolas"/>
          <w:bCs/>
          <w:i w:val="0"/>
          <w:color w:val="000000" w:themeColor="text1"/>
          <w:sz w:val="24"/>
          <w:szCs w:val="28"/>
          <w:lang w:val="en-US"/>
        </w:rPr>
        <w:t>{</w:t>
      </w:r>
      <w:r w:rsidRPr="00852651">
        <w:rPr>
          <w:rFonts w:ascii="Consolas" w:hAnsi="Consolas"/>
          <w:bCs/>
          <w:i w:val="0"/>
          <w:color w:val="000000" w:themeColor="text1"/>
          <w:sz w:val="24"/>
          <w:szCs w:val="28"/>
          <w:lang w:val="en-US"/>
        </w:rPr>
        <w:br/>
        <w:t xml:space="preserve">            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verificationLogin(binding)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    </w:t>
      </w:r>
      <w:r w:rsidRPr="00852651">
        <w:rPr>
          <w:rFonts w:ascii="Consolas" w:hAnsi="Consolas"/>
          <w:bCs/>
          <w:i w:val="0"/>
          <w:color w:val="000000" w:themeColor="text1"/>
          <w:sz w:val="24"/>
          <w:szCs w:val="28"/>
          <w:lang w:val="en-US"/>
        </w:rPr>
        <w:t>}</w:t>
      </w:r>
      <w:r w:rsidRPr="00852651">
        <w:rPr>
          <w:rFonts w:ascii="Consolas" w:hAnsi="Consolas"/>
          <w:bCs/>
          <w:i w:val="0"/>
          <w:color w:val="000000" w:themeColor="text1"/>
          <w:sz w:val="24"/>
          <w:szCs w:val="28"/>
          <w:lang w:val="en-US"/>
        </w:rPr>
        <w:br/>
      </w:r>
      <w:r w:rsidRPr="00852651">
        <w:rPr>
          <w:rFonts w:ascii="Consolas" w:hAnsi="Consolas"/>
          <w:b/>
          <w:bCs/>
          <w:i w:val="0"/>
          <w:color w:val="000000" w:themeColor="text1"/>
          <w:sz w:val="24"/>
          <w:szCs w:val="28"/>
          <w:lang w:val="en-US"/>
        </w:rPr>
        <w:t xml:space="preserve">    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}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private fun verificationLogin(binding: ActivityLoginBinding) {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    val email = binding.emailEditLogin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    val password = binding.passwordEditLogin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    val emailInputLayout = binding.emailInputLogin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    val passwordInputLayout = binding.passwordInputLogin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    val validate = Validator(this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)</w:t>
      </w:r>
    </w:p>
    <w:p w14:paraId="1E1B7709" w14:textId="77777777" w:rsidR="006F6E39" w:rsidRPr="00990537" w:rsidRDefault="006F6E39" w:rsidP="00C9376D">
      <w:pPr>
        <w:spacing w:line="360" w:lineRule="auto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39884FC6" w14:textId="77777777" w:rsidR="006F6E39" w:rsidRPr="00990537" w:rsidRDefault="006F6E39" w:rsidP="00C9376D">
      <w:pPr>
        <w:spacing w:line="360" w:lineRule="auto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44F44686" w14:textId="309CC323" w:rsidR="006F6E39" w:rsidRPr="00990537" w:rsidRDefault="00044B24" w:rsidP="006F6E39">
      <w:pPr>
        <w:spacing w:line="360" w:lineRule="auto"/>
        <w:jc w:val="right"/>
        <w:rPr>
          <w:rFonts w:ascii="Times New Roman" w:hAnsi="Times New Roman"/>
          <w:b/>
          <w:i w:val="0"/>
          <w:szCs w:val="24"/>
          <w:lang w:val="en-US"/>
        </w:rPr>
      </w:pPr>
      <w:r>
        <w:rPr>
          <w:rFonts w:ascii="Times New Roman" w:hAnsi="Times New Roman"/>
          <w:b/>
          <w:i w:val="0"/>
          <w:szCs w:val="24"/>
        </w:rPr>
        <w:t>Продолжение</w:t>
      </w:r>
      <w:r w:rsidRPr="002B4DA8">
        <w:rPr>
          <w:rFonts w:ascii="Times New Roman" w:hAnsi="Times New Roman"/>
          <w:b/>
          <w:i w:val="0"/>
          <w:szCs w:val="24"/>
          <w:lang w:val="en-US"/>
        </w:rPr>
        <w:t xml:space="preserve"> </w:t>
      </w:r>
      <w:r>
        <w:rPr>
          <w:rFonts w:ascii="Times New Roman" w:hAnsi="Times New Roman"/>
          <w:b/>
          <w:i w:val="0"/>
          <w:szCs w:val="24"/>
        </w:rPr>
        <w:t>приложения</w:t>
      </w:r>
      <w:r w:rsidRPr="002B4DA8">
        <w:rPr>
          <w:rFonts w:ascii="Times New Roman" w:hAnsi="Times New Roman"/>
          <w:b/>
          <w:i w:val="0"/>
          <w:szCs w:val="24"/>
          <w:lang w:val="en-US"/>
        </w:rPr>
        <w:t xml:space="preserve"> </w:t>
      </w:r>
      <w:r>
        <w:rPr>
          <w:rFonts w:ascii="Times New Roman" w:hAnsi="Times New Roman"/>
          <w:b/>
          <w:i w:val="0"/>
          <w:szCs w:val="24"/>
        </w:rPr>
        <w:t>И</w:t>
      </w:r>
    </w:p>
    <w:p w14:paraId="728E0118" w14:textId="667A0FDF" w:rsidR="00852651" w:rsidRPr="006F6E39" w:rsidRDefault="00852651" w:rsidP="006F6E39">
      <w:pPr>
        <w:spacing w:line="360" w:lineRule="auto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6F6E39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    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binding</w:t>
      </w:r>
      <w:r w:rsidRPr="006F6E39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.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emailInputLogin</w:t>
      </w:r>
      <w:r w:rsidRPr="006F6E39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.</w:t>
      </w:r>
      <w:r w:rsidRPr="006F6E39">
        <w:rPr>
          <w:rFonts w:ascii="Consolas" w:hAnsi="Consolas"/>
          <w:i w:val="0"/>
          <w:iCs/>
          <w:color w:val="000000" w:themeColor="text1"/>
          <w:sz w:val="24"/>
          <w:szCs w:val="28"/>
          <w:lang w:val="en-US"/>
        </w:rPr>
        <w:t>error</w:t>
      </w:r>
      <w:r w:rsidRPr="006F6E39">
        <w:rPr>
          <w:rFonts w:ascii="Consolas" w:hAnsi="Consolas"/>
          <w:iCs/>
          <w:color w:val="000000" w:themeColor="text1"/>
          <w:sz w:val="24"/>
          <w:szCs w:val="28"/>
          <w:lang w:val="en-US"/>
        </w:rPr>
        <w:t xml:space="preserve"> </w:t>
      </w:r>
      <w:r w:rsidRPr="006F6E39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= 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validate</w:t>
      </w:r>
      <w:r w:rsidRPr="006F6E39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.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validateEmail</w:t>
      </w:r>
      <w:r w:rsidRPr="006F6E39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(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email</w:t>
      </w:r>
      <w:r w:rsidRPr="006F6E39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)</w:t>
      </w:r>
      <w:r w:rsidRPr="006F6E39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    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passwordInputLayout</w:t>
      </w:r>
      <w:r w:rsidRPr="006F6E39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.</w:t>
      </w:r>
      <w:r w:rsidRPr="00852651">
        <w:rPr>
          <w:rFonts w:ascii="Consolas" w:hAnsi="Consolas"/>
          <w:iCs/>
          <w:color w:val="000000" w:themeColor="text1"/>
          <w:sz w:val="24"/>
          <w:szCs w:val="28"/>
          <w:lang w:val="en-US"/>
        </w:rPr>
        <w:t>error</w:t>
      </w:r>
      <w:r w:rsidRPr="006F6E39">
        <w:rPr>
          <w:rFonts w:ascii="Consolas" w:hAnsi="Consolas"/>
          <w:iCs/>
          <w:color w:val="000000" w:themeColor="text1"/>
          <w:sz w:val="24"/>
          <w:szCs w:val="28"/>
          <w:lang w:val="en-US"/>
        </w:rPr>
        <w:t xml:space="preserve"> </w:t>
      </w:r>
      <w:r w:rsidRPr="006F6E39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= 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validate</w:t>
      </w:r>
      <w:r w:rsidRPr="006F6E39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.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validatePassword</w:t>
      </w:r>
      <w:r w:rsidRPr="006F6E39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(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password</w:t>
      </w:r>
      <w:r w:rsidR="006F6E39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)</w:t>
      </w:r>
      <w:r w:rsidRPr="006F6E39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</w:t>
      </w:r>
    </w:p>
    <w:p w14:paraId="39E850E6" w14:textId="1A4ED033" w:rsidR="00852651" w:rsidRPr="00970057" w:rsidRDefault="00852651" w:rsidP="00852651">
      <w:pPr>
        <w:spacing w:line="360" w:lineRule="auto"/>
        <w:ind w:firstLine="720"/>
        <w:jc w:val="left"/>
        <w:rPr>
          <w:rFonts w:ascii="Times New Roman" w:hAnsi="Times New Roman"/>
          <w:i w:val="0"/>
          <w:color w:val="000000" w:themeColor="text1"/>
          <w:szCs w:val="28"/>
          <w:lang w:val="en-US"/>
        </w:rPr>
      </w:pPr>
      <w:r w:rsidRPr="006F6E39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if (emailInputLayout.</w:t>
      </w:r>
      <w:r w:rsidRPr="00852651">
        <w:rPr>
          <w:rFonts w:ascii="Consolas" w:hAnsi="Consolas"/>
          <w:iCs/>
          <w:color w:val="000000" w:themeColor="text1"/>
          <w:sz w:val="24"/>
          <w:szCs w:val="28"/>
          <w:lang w:val="en-US"/>
        </w:rPr>
        <w:t xml:space="preserve">error 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== null &amp;&amp;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        passwordInputLayout.</w:t>
      </w:r>
      <w:r w:rsidRPr="00852651">
        <w:rPr>
          <w:rFonts w:ascii="Consolas" w:hAnsi="Consolas"/>
          <w:iCs/>
          <w:color w:val="000000" w:themeColor="text1"/>
          <w:sz w:val="24"/>
          <w:szCs w:val="28"/>
          <w:lang w:val="en-US"/>
        </w:rPr>
        <w:t xml:space="preserve">error 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== null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    ) {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        val intent = Intent(this</w:t>
      </w:r>
      <w:r w:rsidRPr="00852651">
        <w:rPr>
          <w:rFonts w:ascii="Consolas" w:hAnsi="Consolas"/>
          <w:b/>
          <w:bCs/>
          <w:i w:val="0"/>
          <w:color w:val="000000" w:themeColor="text1"/>
          <w:sz w:val="24"/>
          <w:szCs w:val="28"/>
          <w:lang w:val="en-US"/>
        </w:rPr>
        <w:t xml:space="preserve">, 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HomeActivity::class.</w:t>
      </w:r>
      <w:r w:rsidRPr="00852651">
        <w:rPr>
          <w:rFonts w:ascii="Consolas" w:hAnsi="Consolas"/>
          <w:iCs/>
          <w:color w:val="000000" w:themeColor="text1"/>
          <w:sz w:val="24"/>
          <w:szCs w:val="28"/>
          <w:lang w:val="en-US"/>
        </w:rPr>
        <w:t>java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)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        intent.putExtra("Name"</w:t>
      </w:r>
      <w:r w:rsidRPr="00852651">
        <w:rPr>
          <w:rFonts w:ascii="Consolas" w:hAnsi="Consolas"/>
          <w:b/>
          <w:bCs/>
          <w:i w:val="0"/>
          <w:color w:val="000000" w:themeColor="text1"/>
          <w:sz w:val="24"/>
          <w:szCs w:val="28"/>
          <w:lang w:val="en-US"/>
        </w:rPr>
        <w:t xml:space="preserve">, 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email.</w:t>
      </w:r>
      <w:r w:rsidRPr="006F6E39">
        <w:rPr>
          <w:rFonts w:ascii="Consolas" w:hAnsi="Consolas"/>
          <w:i w:val="0"/>
          <w:iCs/>
          <w:color w:val="000000" w:themeColor="text1"/>
          <w:sz w:val="24"/>
          <w:szCs w:val="28"/>
          <w:lang w:val="en-US"/>
        </w:rPr>
        <w:t>text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.</w:t>
      </w:r>
      <w:r w:rsidRPr="006F6E39">
        <w:rPr>
          <w:rFonts w:ascii="Consolas" w:hAnsi="Consolas"/>
          <w:i w:val="0"/>
          <w:iCs/>
          <w:color w:val="000000" w:themeColor="text1"/>
          <w:sz w:val="24"/>
          <w:szCs w:val="28"/>
          <w:lang w:val="en-US"/>
        </w:rPr>
        <w:t>toString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())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        startActivity(intent)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        finish()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    }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 xml:space="preserve">    }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br/>
        <w:t>}</w:t>
      </w:r>
    </w:p>
    <w:p w14:paraId="74670D57" w14:textId="77777777" w:rsidR="00852651" w:rsidRPr="00970057" w:rsidRDefault="00852651" w:rsidP="00852651">
      <w:pPr>
        <w:spacing w:line="360" w:lineRule="auto"/>
        <w:ind w:firstLine="720"/>
        <w:jc w:val="left"/>
        <w:rPr>
          <w:rFonts w:ascii="Times New Roman" w:hAnsi="Times New Roman"/>
          <w:i w:val="0"/>
          <w:color w:val="000000" w:themeColor="text1"/>
          <w:szCs w:val="28"/>
          <w:lang w:val="en-US"/>
        </w:rPr>
      </w:pPr>
    </w:p>
    <w:p w14:paraId="77C01E33" w14:textId="79C6AC27" w:rsidR="00970057" w:rsidRPr="00C42026" w:rsidRDefault="00970057" w:rsidP="00970057">
      <w:pPr>
        <w:spacing w:line="360" w:lineRule="auto"/>
        <w:jc w:val="center"/>
        <w:rPr>
          <w:rFonts w:ascii="Times New Roman" w:hAnsi="Times New Roman"/>
          <w:i w:val="0"/>
          <w:szCs w:val="28"/>
          <w:lang w:val="en-US"/>
        </w:rPr>
      </w:pPr>
      <w:r w:rsidRPr="00970057">
        <w:rPr>
          <w:rFonts w:ascii="Times New Roman" w:hAnsi="Times New Roman"/>
          <w:i w:val="0"/>
          <w:szCs w:val="28"/>
        </w:rPr>
        <w:t>Листинг</w:t>
      </w:r>
      <w:r w:rsidRPr="00C42026">
        <w:rPr>
          <w:rFonts w:ascii="Times New Roman" w:hAnsi="Times New Roman"/>
          <w:i w:val="0"/>
          <w:szCs w:val="28"/>
          <w:lang w:val="en-US"/>
        </w:rPr>
        <w:t xml:space="preserve"> </w:t>
      </w:r>
      <w:r w:rsidR="00044B24">
        <w:rPr>
          <w:rFonts w:ascii="Times New Roman" w:hAnsi="Times New Roman"/>
          <w:i w:val="0"/>
          <w:szCs w:val="28"/>
        </w:rPr>
        <w:t>И</w:t>
      </w:r>
      <w:r w:rsidRPr="00C42026">
        <w:rPr>
          <w:rFonts w:ascii="Times New Roman" w:hAnsi="Times New Roman"/>
          <w:i w:val="0"/>
          <w:szCs w:val="28"/>
          <w:lang w:val="en-US"/>
        </w:rPr>
        <w:t>.</w:t>
      </w:r>
      <w:r w:rsidR="00C42026">
        <w:rPr>
          <w:rFonts w:ascii="Times New Roman" w:hAnsi="Times New Roman"/>
          <w:i w:val="0"/>
          <w:szCs w:val="28"/>
          <w:lang w:val="en-US"/>
        </w:rPr>
        <w:t>3</w:t>
      </w:r>
      <w:r w:rsidRPr="00C42026">
        <w:rPr>
          <w:rFonts w:ascii="Times New Roman" w:hAnsi="Times New Roman"/>
          <w:i w:val="0"/>
          <w:szCs w:val="28"/>
          <w:lang w:val="en-US"/>
        </w:rPr>
        <w:t xml:space="preserve"> – </w:t>
      </w:r>
      <w:r w:rsidR="00C42026">
        <w:rPr>
          <w:rFonts w:ascii="Times New Roman" w:hAnsi="Times New Roman"/>
          <w:i w:val="0"/>
          <w:szCs w:val="28"/>
          <w:lang w:val="en-US"/>
        </w:rPr>
        <w:t>LoginActivity.kt</w:t>
      </w:r>
    </w:p>
    <w:p w14:paraId="76F670AA" w14:textId="77777777" w:rsidR="00852651" w:rsidRPr="00C42026" w:rsidRDefault="00852651" w:rsidP="00852651">
      <w:pPr>
        <w:spacing w:line="360" w:lineRule="auto"/>
        <w:ind w:firstLine="720"/>
        <w:jc w:val="center"/>
        <w:rPr>
          <w:rFonts w:ascii="Times New Roman" w:hAnsi="Times New Roman"/>
          <w:i w:val="0"/>
          <w:color w:val="000000" w:themeColor="text1"/>
          <w:szCs w:val="28"/>
          <w:lang w:val="en-US"/>
        </w:rPr>
      </w:pPr>
    </w:p>
    <w:p w14:paraId="17D59330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class RegisterActivity : AppCompatActivity() {</w:t>
      </w:r>
    </w:p>
    <w:p w14:paraId="777C5222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override fun onCreate(savedInstanceState: Bundle?) {</w:t>
      </w:r>
    </w:p>
    <w:p w14:paraId="7767CDF2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super.onCreate(savedInstanceState)</w:t>
      </w:r>
    </w:p>
    <w:p w14:paraId="6454B6D2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val binding = ActivityRegisterBinding.inflate(layoutInflater)</w:t>
      </w:r>
    </w:p>
    <w:p w14:paraId="2C46507C" w14:textId="316A349C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setContentView(binding.root)</w:t>
      </w:r>
    </w:p>
    <w:p w14:paraId="7ADF6B65" w14:textId="56FA4CCA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binding.loginBut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tonRegister.setOnClickListener{</w:t>
      </w:r>
    </w:p>
    <w:p w14:paraId="6827F501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val intent = Intent(this, LoginActivity::class.java)</w:t>
      </w:r>
    </w:p>
    <w:p w14:paraId="5FEF162E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startActivity(intent)</w:t>
      </w:r>
    </w:p>
    <w:p w14:paraId="232FB417" w14:textId="5B60C33D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}</w:t>
      </w:r>
    </w:p>
    <w:p w14:paraId="781C9A76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binding.registerButtonRegister.setOnClickListener {</w:t>
      </w:r>
    </w:p>
    <w:p w14:paraId="7C5EA556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55F9D9D7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verificationRegister(binding)</w:t>
      </w:r>
    </w:p>
    <w:p w14:paraId="6D26E1D9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}</w:t>
      </w:r>
    </w:p>
    <w:p w14:paraId="2A2EDD8B" w14:textId="22AA4DA9" w:rsidR="00852651" w:rsidRPr="00990537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}</w:t>
      </w:r>
    </w:p>
    <w:p w14:paraId="73BFCBEE" w14:textId="77777777" w:rsidR="006F6E39" w:rsidRPr="00990537" w:rsidRDefault="006F6E39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6A425D6A" w14:textId="7FD31FFC" w:rsidR="006F6E39" w:rsidRPr="00990537" w:rsidRDefault="00044B24" w:rsidP="006F6E39">
      <w:pPr>
        <w:spacing w:line="360" w:lineRule="auto"/>
        <w:jc w:val="right"/>
        <w:rPr>
          <w:rFonts w:ascii="Times New Roman" w:hAnsi="Times New Roman"/>
          <w:b/>
          <w:i w:val="0"/>
          <w:szCs w:val="24"/>
          <w:lang w:val="en-US"/>
        </w:rPr>
      </w:pPr>
      <w:r>
        <w:rPr>
          <w:rFonts w:ascii="Times New Roman" w:hAnsi="Times New Roman"/>
          <w:b/>
          <w:i w:val="0"/>
          <w:szCs w:val="24"/>
        </w:rPr>
        <w:t>Продолжение</w:t>
      </w:r>
      <w:r w:rsidRPr="002B4DA8">
        <w:rPr>
          <w:rFonts w:ascii="Times New Roman" w:hAnsi="Times New Roman"/>
          <w:b/>
          <w:i w:val="0"/>
          <w:szCs w:val="24"/>
          <w:lang w:val="en-US"/>
        </w:rPr>
        <w:t xml:space="preserve"> </w:t>
      </w:r>
      <w:r>
        <w:rPr>
          <w:rFonts w:ascii="Times New Roman" w:hAnsi="Times New Roman"/>
          <w:b/>
          <w:i w:val="0"/>
          <w:szCs w:val="24"/>
        </w:rPr>
        <w:t>приложения</w:t>
      </w:r>
      <w:r w:rsidRPr="002B4DA8">
        <w:rPr>
          <w:rFonts w:ascii="Times New Roman" w:hAnsi="Times New Roman"/>
          <w:b/>
          <w:i w:val="0"/>
          <w:szCs w:val="24"/>
          <w:lang w:val="en-US"/>
        </w:rPr>
        <w:t xml:space="preserve"> </w:t>
      </w:r>
      <w:r>
        <w:rPr>
          <w:rFonts w:ascii="Times New Roman" w:hAnsi="Times New Roman"/>
          <w:b/>
          <w:i w:val="0"/>
          <w:szCs w:val="24"/>
        </w:rPr>
        <w:t>И</w:t>
      </w:r>
    </w:p>
    <w:p w14:paraId="1FFF5536" w14:textId="77777777" w:rsidR="006F6E39" w:rsidRPr="006F6E39" w:rsidRDefault="006F6E39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1035D7D7" w14:textId="1525D8F2" w:rsidR="00C9376D" w:rsidRPr="006F6E39" w:rsidRDefault="00852651" w:rsidP="006F6E39">
      <w:pPr>
        <w:spacing w:line="360" w:lineRule="auto"/>
        <w:ind w:left="720"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private fun verificationRegister(binding: ActivityRegisterBinding) {</w:t>
      </w:r>
    </w:p>
    <w:p w14:paraId="0515D71D" w14:textId="7BE31BC3" w:rsidR="00852651" w:rsidRPr="00852651" w:rsidRDefault="00852651" w:rsidP="00852651">
      <w:pPr>
        <w:spacing w:line="360" w:lineRule="auto"/>
        <w:ind w:left="720"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</w:t>
      </w: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val emailInputLayout = binding.emailInputRegister</w:t>
      </w:r>
    </w:p>
    <w:p w14:paraId="31EA158E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val passwordInputLayout = binding.passwordInputRegister</w:t>
      </w:r>
    </w:p>
    <w:p w14:paraId="7C49ADE4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val usernameInputLayout = binding.userInputRegister</w:t>
      </w:r>
    </w:p>
    <w:p w14:paraId="31A104B5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val phoneInputLayout = binding.phoneInputRegister</w:t>
      </w:r>
    </w:p>
    <w:p w14:paraId="37AC582C" w14:textId="0DC60540" w:rsidR="00852651" w:rsidRPr="00852651" w:rsidRDefault="00852651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</w:t>
      </w:r>
      <w:r w:rsid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val validate = Validator(this)</w:t>
      </w:r>
    </w:p>
    <w:p w14:paraId="6E0F638C" w14:textId="0F06AA71" w:rsidR="00852651" w:rsidRPr="00852651" w:rsidRDefault="00852651" w:rsidP="006F6E39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usernameInputLayout.error = </w:t>
      </w:r>
    </w:p>
    <w:p w14:paraId="5F6AEA91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passwordInputLayout.error = validate.validatePassword(binding.passwordEditRegister)</w:t>
      </w:r>
    </w:p>
    <w:p w14:paraId="0BF3EE3F" w14:textId="2FD6C43C" w:rsidR="00852651" w:rsidRPr="00852651" w:rsidRDefault="00852651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phoneInputLayout.error = validate.validatePhone(binding.phoneEditRegister</w:t>
      </w:r>
      <w:r w:rsid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)</w:t>
      </w:r>
    </w:p>
    <w:p w14:paraId="28078B87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if (usernameInputLayout.error == null &amp;&amp;</w:t>
      </w:r>
    </w:p>
    <w:p w14:paraId="44808D10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emailInputLayout.error == null &amp;&amp;</w:t>
      </w:r>
    </w:p>
    <w:p w14:paraId="12B0828C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passwordInputLayout.error == null &amp;&amp;</w:t>
      </w:r>
    </w:p>
    <w:p w14:paraId="188CDF46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phoneInputLayout.error == null</w:t>
      </w:r>
    </w:p>
    <w:p w14:paraId="6483BFB4" w14:textId="374DA110" w:rsidR="00C9376D" w:rsidRPr="00852651" w:rsidRDefault="00852651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) {</w:t>
      </w:r>
    </w:p>
    <w:p w14:paraId="0AE069A1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val intent = Intent(this, HomeActivity::class.java)</w:t>
      </w:r>
    </w:p>
    <w:p w14:paraId="5E410CBE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intent.putExtra("Name", binding.userEditRegister.text.toString())</w:t>
      </w:r>
    </w:p>
    <w:p w14:paraId="0092CB44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intent.putExtra("Email", binding.emailEditRegister.text.toString())</w:t>
      </w:r>
    </w:p>
    <w:p w14:paraId="1A8C94F2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intent.putExtra("Phone", binding.phoneEditRegister.text.toString())</w:t>
      </w:r>
    </w:p>
    <w:p w14:paraId="1E3AC5F5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startActivity(intent)</w:t>
      </w:r>
    </w:p>
    <w:p w14:paraId="4FC91644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finish()</w:t>
      </w:r>
    </w:p>
    <w:p w14:paraId="7068111E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}</w:t>
      </w:r>
    </w:p>
    <w:p w14:paraId="6365AF52" w14:textId="77777777" w:rsidR="00852651" w:rsidRPr="00852651" w:rsidRDefault="00852651" w:rsidP="00852651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852651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}</w:t>
      </w:r>
    </w:p>
    <w:p w14:paraId="674D0F49" w14:textId="29096AFC" w:rsidR="00852651" w:rsidRDefault="00852651" w:rsidP="00C9376D">
      <w:pPr>
        <w:spacing w:line="360" w:lineRule="auto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674AAEE6" w14:textId="3D6D3446" w:rsidR="00F05193" w:rsidRPr="002B4DA8" w:rsidRDefault="00F05193" w:rsidP="00F05193">
      <w:pPr>
        <w:spacing w:line="360" w:lineRule="auto"/>
        <w:jc w:val="center"/>
        <w:rPr>
          <w:rFonts w:ascii="Times New Roman" w:hAnsi="Times New Roman"/>
          <w:i w:val="0"/>
          <w:szCs w:val="28"/>
          <w:lang w:val="en-US"/>
        </w:rPr>
      </w:pPr>
      <w:r w:rsidRPr="00970057">
        <w:rPr>
          <w:rFonts w:ascii="Times New Roman" w:hAnsi="Times New Roman"/>
          <w:i w:val="0"/>
          <w:szCs w:val="28"/>
        </w:rPr>
        <w:t>Листинг</w:t>
      </w:r>
      <w:r w:rsidRPr="002B4DA8">
        <w:rPr>
          <w:rFonts w:ascii="Times New Roman" w:hAnsi="Times New Roman"/>
          <w:i w:val="0"/>
          <w:szCs w:val="28"/>
          <w:lang w:val="en-US"/>
        </w:rPr>
        <w:t xml:space="preserve"> </w:t>
      </w:r>
      <w:r w:rsidR="00044B24">
        <w:rPr>
          <w:rFonts w:ascii="Times New Roman" w:hAnsi="Times New Roman"/>
          <w:i w:val="0"/>
          <w:szCs w:val="28"/>
        </w:rPr>
        <w:t>И</w:t>
      </w:r>
      <w:r w:rsidRPr="002B4DA8">
        <w:rPr>
          <w:rFonts w:ascii="Times New Roman" w:hAnsi="Times New Roman"/>
          <w:i w:val="0"/>
          <w:szCs w:val="28"/>
          <w:lang w:val="en-US"/>
        </w:rPr>
        <w:t>.</w:t>
      </w:r>
      <w:r w:rsidR="00C42026" w:rsidRPr="002B4DA8">
        <w:rPr>
          <w:rFonts w:ascii="Times New Roman" w:hAnsi="Times New Roman"/>
          <w:i w:val="0"/>
          <w:szCs w:val="28"/>
          <w:lang w:val="en-US"/>
        </w:rPr>
        <w:t>4</w:t>
      </w:r>
      <w:r w:rsidRPr="002B4DA8">
        <w:rPr>
          <w:rFonts w:ascii="Times New Roman" w:hAnsi="Times New Roman"/>
          <w:i w:val="0"/>
          <w:szCs w:val="28"/>
          <w:lang w:val="en-US"/>
        </w:rPr>
        <w:t xml:space="preserve"> – </w:t>
      </w:r>
      <w:r w:rsidR="00C42026">
        <w:rPr>
          <w:rFonts w:ascii="Times New Roman" w:hAnsi="Times New Roman"/>
          <w:i w:val="0"/>
          <w:szCs w:val="28"/>
          <w:lang w:val="en-US"/>
        </w:rPr>
        <w:t>RegisterActivity</w:t>
      </w:r>
      <w:r w:rsidR="00C42026" w:rsidRPr="002B4DA8">
        <w:rPr>
          <w:rFonts w:ascii="Times New Roman" w:hAnsi="Times New Roman"/>
          <w:i w:val="0"/>
          <w:szCs w:val="28"/>
          <w:lang w:val="en-US"/>
        </w:rPr>
        <w:t>.</w:t>
      </w:r>
      <w:r w:rsidR="00C42026">
        <w:rPr>
          <w:rFonts w:ascii="Times New Roman" w:hAnsi="Times New Roman"/>
          <w:i w:val="0"/>
          <w:szCs w:val="28"/>
          <w:lang w:val="en-US"/>
        </w:rPr>
        <w:t>kt</w:t>
      </w:r>
    </w:p>
    <w:p w14:paraId="0DC558FE" w14:textId="77777777" w:rsidR="006F6E39" w:rsidRPr="002B4DA8" w:rsidRDefault="006F6E39" w:rsidP="00C9376D">
      <w:pPr>
        <w:spacing w:line="360" w:lineRule="auto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2E6572B6" w14:textId="60F38857" w:rsidR="006F6E39" w:rsidRPr="002B4DA8" w:rsidRDefault="00044B24" w:rsidP="006F6E39">
      <w:pPr>
        <w:spacing w:line="360" w:lineRule="auto"/>
        <w:jc w:val="right"/>
        <w:rPr>
          <w:rFonts w:ascii="Times New Roman" w:hAnsi="Times New Roman"/>
          <w:b/>
          <w:i w:val="0"/>
          <w:szCs w:val="24"/>
          <w:lang w:val="en-US"/>
        </w:rPr>
      </w:pPr>
      <w:r>
        <w:rPr>
          <w:rFonts w:ascii="Times New Roman" w:hAnsi="Times New Roman"/>
          <w:b/>
          <w:i w:val="0"/>
          <w:szCs w:val="24"/>
        </w:rPr>
        <w:t>Продолжение</w:t>
      </w:r>
      <w:r w:rsidRPr="002B4DA8">
        <w:rPr>
          <w:rFonts w:ascii="Times New Roman" w:hAnsi="Times New Roman"/>
          <w:b/>
          <w:i w:val="0"/>
          <w:szCs w:val="24"/>
          <w:lang w:val="en-US"/>
        </w:rPr>
        <w:t xml:space="preserve"> </w:t>
      </w:r>
      <w:r>
        <w:rPr>
          <w:rFonts w:ascii="Times New Roman" w:hAnsi="Times New Roman"/>
          <w:b/>
          <w:i w:val="0"/>
          <w:szCs w:val="24"/>
        </w:rPr>
        <w:t>приложения</w:t>
      </w:r>
      <w:r w:rsidRPr="002B4DA8">
        <w:rPr>
          <w:rFonts w:ascii="Times New Roman" w:hAnsi="Times New Roman"/>
          <w:b/>
          <w:i w:val="0"/>
          <w:szCs w:val="24"/>
          <w:lang w:val="en-US"/>
        </w:rPr>
        <w:t xml:space="preserve"> </w:t>
      </w:r>
      <w:r>
        <w:rPr>
          <w:rFonts w:ascii="Times New Roman" w:hAnsi="Times New Roman"/>
          <w:b/>
          <w:i w:val="0"/>
          <w:szCs w:val="24"/>
        </w:rPr>
        <w:t>И</w:t>
      </w:r>
    </w:p>
    <w:p w14:paraId="0AB01D9D" w14:textId="77777777" w:rsidR="00C9376D" w:rsidRPr="002B4DA8" w:rsidRDefault="00C9376D" w:rsidP="006F6E39">
      <w:pPr>
        <w:spacing w:line="360" w:lineRule="auto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79397707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class HomeActivity : AppCompatActivity() {</w:t>
      </w:r>
    </w:p>
    <w:p w14:paraId="2C984772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override fun onCreate(savedInstanceState: Bundle?) {</w:t>
      </w:r>
    </w:p>
    <w:p w14:paraId="4FC71D25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val binding = ActivityHomeBinding.inflate(layoutInflater)</w:t>
      </w:r>
    </w:p>
    <w:p w14:paraId="75ADAD5B" w14:textId="2E5C60B1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setContentView(binding.root)</w:t>
      </w:r>
    </w:p>
    <w:p w14:paraId="22E07093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binding.bottomNavigation.setOnItemSelectedListener { menuItem -&gt;</w:t>
      </w:r>
    </w:p>
    <w:p w14:paraId="174B7C44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when (menuItem.itemId) {</w:t>
      </w:r>
    </w:p>
    <w:p w14:paraId="45EAED68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R.id.homeNavigation -&gt; supportBottomNavigation(HomeFragment())</w:t>
      </w:r>
    </w:p>
    <w:p w14:paraId="60A28B2B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R.id.orderNavigation -&gt; supportBottomNavigation(OrderFragment())</w:t>
      </w:r>
    </w:p>
    <w:p w14:paraId="56C1C909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R.id.likedNavigation -&gt; supportBottomNavigation(LikedFragment())</w:t>
      </w:r>
    </w:p>
    <w:p w14:paraId="634A44FF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R.id.messageNavigation -&gt; supportBottomNavigation(MessageFragment())</w:t>
      </w:r>
    </w:p>
    <w:p w14:paraId="3345C59A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R.id.profileNavigation -&gt; supportBottomNavigation(ProfileFragment())</w:t>
      </w:r>
    </w:p>
    <w:p w14:paraId="16BA6C0E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}</w:t>
      </w:r>
    </w:p>
    <w:p w14:paraId="08D01707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true</w:t>
      </w:r>
    </w:p>
    <w:p w14:paraId="32101507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}</w:t>
      </w:r>
    </w:p>
    <w:p w14:paraId="2E036AD6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}</w:t>
      </w:r>
    </w:p>
    <w:p w14:paraId="54265D8C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private fun supportBottomNavigation(fragment: Fragment) {</w:t>
      </w:r>
    </w:p>
    <w:p w14:paraId="5EDF9A7A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supportFragmentManager</w:t>
      </w:r>
    </w:p>
    <w:p w14:paraId="43361343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.beginTransaction()</w:t>
      </w:r>
    </w:p>
    <w:p w14:paraId="0C8DBC1F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.replace(R.id.fragmentContainerView, fragment)</w:t>
      </w:r>
    </w:p>
    <w:p w14:paraId="3476AF61" w14:textId="77777777" w:rsidR="00C9376D" w:rsidRPr="00C004DB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</w:t>
      </w:r>
      <w:r w:rsidRPr="00C004DB">
        <w:rPr>
          <w:rFonts w:ascii="Consolas" w:hAnsi="Consolas"/>
          <w:i w:val="0"/>
          <w:color w:val="000000" w:themeColor="text1"/>
          <w:sz w:val="24"/>
          <w:szCs w:val="28"/>
        </w:rPr>
        <w:t>.</w:t>
      </w: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commit</w:t>
      </w:r>
      <w:r w:rsidRPr="00C004DB">
        <w:rPr>
          <w:rFonts w:ascii="Consolas" w:hAnsi="Consolas"/>
          <w:i w:val="0"/>
          <w:color w:val="000000" w:themeColor="text1"/>
          <w:sz w:val="24"/>
          <w:szCs w:val="28"/>
        </w:rPr>
        <w:t>()</w:t>
      </w:r>
    </w:p>
    <w:p w14:paraId="4832E5F8" w14:textId="77777777" w:rsidR="00C9376D" w:rsidRPr="00C004DB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  <w:r w:rsidRPr="00C004DB">
        <w:rPr>
          <w:rFonts w:ascii="Consolas" w:hAnsi="Consolas"/>
          <w:i w:val="0"/>
          <w:color w:val="000000" w:themeColor="text1"/>
          <w:sz w:val="24"/>
          <w:szCs w:val="28"/>
        </w:rPr>
        <w:t xml:space="preserve">    }</w:t>
      </w:r>
    </w:p>
    <w:p w14:paraId="5337D824" w14:textId="206BC84E" w:rsidR="00F05193" w:rsidRPr="00C004DB" w:rsidRDefault="00C9376D" w:rsidP="00F05193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  <w:r w:rsidRPr="00C004DB">
        <w:rPr>
          <w:rFonts w:ascii="Consolas" w:hAnsi="Consolas"/>
          <w:i w:val="0"/>
          <w:color w:val="000000" w:themeColor="text1"/>
          <w:sz w:val="24"/>
          <w:szCs w:val="28"/>
        </w:rPr>
        <w:t>}</w:t>
      </w:r>
    </w:p>
    <w:p w14:paraId="4F97A021" w14:textId="77777777" w:rsidR="00F05193" w:rsidRPr="00C004DB" w:rsidRDefault="00F05193" w:rsidP="00F05193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</w:p>
    <w:p w14:paraId="04EE6B04" w14:textId="1E31C4D4" w:rsidR="006F6E39" w:rsidRPr="00C004DB" w:rsidRDefault="00F05193" w:rsidP="00F05193">
      <w:pPr>
        <w:spacing w:line="360" w:lineRule="auto"/>
        <w:jc w:val="center"/>
        <w:rPr>
          <w:rFonts w:ascii="Times New Roman" w:hAnsi="Times New Roman"/>
          <w:i w:val="0"/>
          <w:szCs w:val="28"/>
        </w:rPr>
      </w:pPr>
      <w:r w:rsidRPr="00970057">
        <w:rPr>
          <w:rFonts w:ascii="Times New Roman" w:hAnsi="Times New Roman"/>
          <w:i w:val="0"/>
          <w:szCs w:val="28"/>
        </w:rPr>
        <w:t>Листинг</w:t>
      </w:r>
      <w:r w:rsidRPr="00C004DB">
        <w:rPr>
          <w:rFonts w:ascii="Times New Roman" w:hAnsi="Times New Roman"/>
          <w:i w:val="0"/>
          <w:szCs w:val="28"/>
        </w:rPr>
        <w:t xml:space="preserve"> </w:t>
      </w:r>
      <w:r w:rsidR="00044B24">
        <w:rPr>
          <w:rFonts w:ascii="Times New Roman" w:hAnsi="Times New Roman"/>
          <w:i w:val="0"/>
          <w:szCs w:val="28"/>
        </w:rPr>
        <w:t>И</w:t>
      </w:r>
      <w:r w:rsidRPr="00C004DB">
        <w:rPr>
          <w:rFonts w:ascii="Times New Roman" w:hAnsi="Times New Roman"/>
          <w:i w:val="0"/>
          <w:szCs w:val="28"/>
        </w:rPr>
        <w:t>.</w:t>
      </w:r>
      <w:r w:rsidR="00C42026" w:rsidRPr="00C004DB">
        <w:rPr>
          <w:rFonts w:ascii="Times New Roman" w:hAnsi="Times New Roman"/>
          <w:i w:val="0"/>
          <w:szCs w:val="28"/>
        </w:rPr>
        <w:t>5</w:t>
      </w:r>
      <w:r w:rsidRPr="00C004DB">
        <w:rPr>
          <w:rFonts w:ascii="Times New Roman" w:hAnsi="Times New Roman"/>
          <w:i w:val="0"/>
          <w:szCs w:val="28"/>
        </w:rPr>
        <w:t xml:space="preserve"> – </w:t>
      </w:r>
      <w:r w:rsidR="00C42026">
        <w:rPr>
          <w:rFonts w:ascii="Times New Roman" w:hAnsi="Times New Roman"/>
          <w:i w:val="0"/>
          <w:szCs w:val="28"/>
          <w:lang w:val="en-US"/>
        </w:rPr>
        <w:t>HomeActivity</w:t>
      </w:r>
      <w:r w:rsidR="00C42026" w:rsidRPr="00C004DB">
        <w:rPr>
          <w:rFonts w:ascii="Times New Roman" w:hAnsi="Times New Roman"/>
          <w:i w:val="0"/>
          <w:szCs w:val="28"/>
        </w:rPr>
        <w:t>.</w:t>
      </w:r>
      <w:r w:rsidR="00C42026">
        <w:rPr>
          <w:rFonts w:ascii="Times New Roman" w:hAnsi="Times New Roman"/>
          <w:i w:val="0"/>
          <w:szCs w:val="28"/>
          <w:lang w:val="en-US"/>
        </w:rPr>
        <w:t>kt</w:t>
      </w:r>
    </w:p>
    <w:p w14:paraId="2CB81CE2" w14:textId="61F0090A" w:rsidR="00F05193" w:rsidRPr="00C004DB" w:rsidRDefault="00F05193" w:rsidP="00F05193">
      <w:pPr>
        <w:jc w:val="left"/>
        <w:rPr>
          <w:rFonts w:ascii="Times New Roman" w:hAnsi="Times New Roman"/>
          <w:i w:val="0"/>
          <w:szCs w:val="28"/>
        </w:rPr>
      </w:pPr>
    </w:p>
    <w:p w14:paraId="5097A105" w14:textId="77777777" w:rsidR="00F05193" w:rsidRPr="00C004DB" w:rsidRDefault="00F05193" w:rsidP="00F05193">
      <w:pPr>
        <w:jc w:val="left"/>
        <w:rPr>
          <w:rFonts w:ascii="Times New Roman" w:hAnsi="Times New Roman"/>
          <w:i w:val="0"/>
          <w:szCs w:val="28"/>
        </w:rPr>
      </w:pPr>
    </w:p>
    <w:p w14:paraId="202AEA65" w14:textId="05BF4DBE" w:rsidR="006F6E39" w:rsidRPr="00044B24" w:rsidRDefault="00044B24" w:rsidP="006F6E39">
      <w:pPr>
        <w:spacing w:line="360" w:lineRule="auto"/>
        <w:jc w:val="right"/>
        <w:rPr>
          <w:rFonts w:ascii="Times New Roman" w:hAnsi="Times New Roman"/>
          <w:b/>
          <w:i w:val="0"/>
          <w:szCs w:val="24"/>
        </w:rPr>
      </w:pPr>
      <w:r>
        <w:rPr>
          <w:rFonts w:ascii="Times New Roman" w:hAnsi="Times New Roman"/>
          <w:b/>
          <w:i w:val="0"/>
          <w:szCs w:val="24"/>
        </w:rPr>
        <w:t>Продолжение приложения И</w:t>
      </w:r>
    </w:p>
    <w:p w14:paraId="1B8D9508" w14:textId="77777777" w:rsidR="00C9376D" w:rsidRPr="00044B24" w:rsidRDefault="00C9376D" w:rsidP="00C9376D">
      <w:pPr>
        <w:spacing w:line="360" w:lineRule="auto"/>
        <w:ind w:firstLine="720"/>
        <w:jc w:val="right"/>
        <w:rPr>
          <w:rFonts w:ascii="Consolas" w:hAnsi="Consolas"/>
          <w:i w:val="0"/>
          <w:color w:val="000000" w:themeColor="text1"/>
          <w:sz w:val="24"/>
          <w:szCs w:val="28"/>
        </w:rPr>
      </w:pPr>
    </w:p>
    <w:p w14:paraId="7C85F20D" w14:textId="77777777" w:rsidR="00C9376D" w:rsidRPr="00C004DB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class</w:t>
      </w:r>
      <w:r w:rsidRPr="00C004D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</w:t>
      </w: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HomeFragment</w:t>
      </w:r>
      <w:r w:rsidRPr="00C004D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: </w:t>
      </w: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Fragment</w:t>
      </w:r>
      <w:r w:rsidRPr="00C004D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() {</w:t>
      </w:r>
    </w:p>
    <w:p w14:paraId="39A3C9AB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004D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</w:t>
      </w: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lateinit var binding: FragmentHomeBinding</w:t>
      </w:r>
    </w:p>
    <w:p w14:paraId="5B7C8328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52C06DCC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override fun onCreateView(</w:t>
      </w:r>
    </w:p>
    <w:p w14:paraId="3B4103E6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inflater: LayoutInflater,</w:t>
      </w:r>
    </w:p>
    <w:p w14:paraId="483F71C2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container: ViewGroup?,</w:t>
      </w:r>
    </w:p>
    <w:p w14:paraId="44FC0C33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savedInstanceState: Bundle?</w:t>
      </w:r>
    </w:p>
    <w:p w14:paraId="146CC983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): View {</w:t>
      </w:r>
    </w:p>
    <w:p w14:paraId="2C7B56EC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binding = FragmentHomeBinding.inflate(inflater, container, false)</w:t>
      </w:r>
    </w:p>
    <w:p w14:paraId="12C25548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444E71D0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binding.everymonthCard.setOnClickListener {}</w:t>
      </w:r>
    </w:p>
    <w:p w14:paraId="5E825814" w14:textId="2D695F02" w:rsidR="00C9376D" w:rsidRPr="00C9376D" w:rsidRDefault="00C9376D" w:rsidP="00C42026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binding.everydayCard.setOnClickListener {}</w:t>
      </w:r>
    </w:p>
    <w:p w14:paraId="4979D8AC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binding.apply {</w:t>
      </w:r>
    </w:p>
    <w:p w14:paraId="627A1D6B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binding.calendarButton.setOnClickListener {</w:t>
      </w:r>
    </w:p>
    <w:p w14:paraId="01C77109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openDataPickerDialog()</w:t>
      </w:r>
    </w:p>
    <w:p w14:paraId="5B480D9B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}</w:t>
      </w:r>
    </w:p>
    <w:p w14:paraId="763EDB02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binding.selectNightNumber.setOnClickListener {</w:t>
      </w:r>
    </w:p>
    <w:p w14:paraId="6464DB8D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val supportFragmentManager = requireActivity().supportFragmentManager</w:t>
      </w:r>
    </w:p>
    <w:p w14:paraId="0C47ABEF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val hotelSelectNightDialog = HotelSelectNightDialog(this)</w:t>
      </w:r>
    </w:p>
    <w:p w14:paraId="349B9F08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hotelSelectNightDialog.show(supportFragmentManager, "myDialog")</w:t>
      </w:r>
    </w:p>
    <w:p w14:paraId="5130BA04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}</w:t>
      </w:r>
    </w:p>
    <w:p w14:paraId="555D0990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val hotels = listOf(</w:t>
      </w:r>
    </w:p>
    <w:p w14:paraId="6D44B88B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Hotel(</w:t>
      </w:r>
    </w:p>
    <w:p w14:paraId="0068A788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    imageView = R.drawable.hotel_one_image,</w:t>
      </w:r>
    </w:p>
    <w:p w14:paraId="49EFC9C6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    nameCity = "Хилтон",</w:t>
      </w:r>
    </w:p>
    <w:p w14:paraId="0F1C81B5" w14:textId="77777777" w:rsid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    availableHotel = "Доступно 12 номеров",</w:t>
      </w:r>
    </w:p>
    <w:p w14:paraId="3E6E884C" w14:textId="77777777" w:rsidR="00C42026" w:rsidRDefault="00C42026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7F440394" w14:textId="77777777" w:rsidR="00C6576B" w:rsidRDefault="00C6576B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296EF1A5" w14:textId="455C2BAF" w:rsidR="006F6E39" w:rsidRPr="006F6E39" w:rsidRDefault="00044B24" w:rsidP="006F6E39">
      <w:pPr>
        <w:spacing w:line="360" w:lineRule="auto"/>
        <w:jc w:val="right"/>
        <w:rPr>
          <w:rFonts w:ascii="Times New Roman" w:hAnsi="Times New Roman"/>
          <w:b/>
          <w:i w:val="0"/>
          <w:szCs w:val="24"/>
        </w:rPr>
      </w:pPr>
      <w:r>
        <w:rPr>
          <w:rFonts w:ascii="Times New Roman" w:hAnsi="Times New Roman"/>
          <w:b/>
          <w:i w:val="0"/>
          <w:szCs w:val="24"/>
        </w:rPr>
        <w:t>Продолжение приложения И</w:t>
      </w:r>
    </w:p>
    <w:p w14:paraId="0E4A9B05" w14:textId="77777777" w:rsidR="00C6576B" w:rsidRPr="00990537" w:rsidRDefault="00C6576B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</w:p>
    <w:p w14:paraId="53A8B746" w14:textId="77777777" w:rsidR="00C9376D" w:rsidRPr="00990537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  <w:r w:rsidRPr="00990537">
        <w:rPr>
          <w:rFonts w:ascii="Consolas" w:hAnsi="Consolas"/>
          <w:i w:val="0"/>
          <w:color w:val="000000" w:themeColor="text1"/>
          <w:sz w:val="24"/>
          <w:szCs w:val="28"/>
        </w:rPr>
        <w:t xml:space="preserve">                    </w:t>
      </w: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ratingHotel</w:t>
      </w:r>
      <w:r w:rsidRPr="00990537">
        <w:rPr>
          <w:rFonts w:ascii="Consolas" w:hAnsi="Consolas"/>
          <w:i w:val="0"/>
          <w:color w:val="000000" w:themeColor="text1"/>
          <w:sz w:val="24"/>
          <w:szCs w:val="28"/>
        </w:rPr>
        <w:t xml:space="preserve"> = "4.8"</w:t>
      </w:r>
    </w:p>
    <w:p w14:paraId="0A8BCCF4" w14:textId="77777777" w:rsidR="00C9376D" w:rsidRPr="00990537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  <w:r w:rsidRPr="00990537">
        <w:rPr>
          <w:rFonts w:ascii="Consolas" w:hAnsi="Consolas"/>
          <w:i w:val="0"/>
          <w:color w:val="000000" w:themeColor="text1"/>
          <w:sz w:val="24"/>
          <w:szCs w:val="28"/>
        </w:rPr>
        <w:t xml:space="preserve">                ),</w:t>
      </w:r>
    </w:p>
    <w:p w14:paraId="30425BEC" w14:textId="77777777" w:rsidR="00C9376D" w:rsidRPr="00990537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  <w:r w:rsidRPr="00990537">
        <w:rPr>
          <w:rFonts w:ascii="Consolas" w:hAnsi="Consolas"/>
          <w:i w:val="0"/>
          <w:color w:val="000000" w:themeColor="text1"/>
          <w:sz w:val="24"/>
          <w:szCs w:val="28"/>
        </w:rPr>
        <w:t xml:space="preserve">                </w:t>
      </w: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Hotel</w:t>
      </w:r>
      <w:r w:rsidRPr="00990537">
        <w:rPr>
          <w:rFonts w:ascii="Consolas" w:hAnsi="Consolas"/>
          <w:i w:val="0"/>
          <w:color w:val="000000" w:themeColor="text1"/>
          <w:sz w:val="24"/>
          <w:szCs w:val="28"/>
        </w:rPr>
        <w:t>(</w:t>
      </w:r>
    </w:p>
    <w:p w14:paraId="7CCD37CF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90537">
        <w:rPr>
          <w:rFonts w:ascii="Consolas" w:hAnsi="Consolas"/>
          <w:i w:val="0"/>
          <w:color w:val="000000" w:themeColor="text1"/>
          <w:sz w:val="24"/>
          <w:szCs w:val="28"/>
        </w:rPr>
        <w:t xml:space="preserve">                    </w:t>
      </w: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imageView = R.drawable.hotel_two_image,</w:t>
      </w:r>
    </w:p>
    <w:p w14:paraId="67E3008D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    nameCity = "Меркурий",</w:t>
      </w:r>
    </w:p>
    <w:p w14:paraId="0A9900E9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    availableHotel = "Доступно 5 номеров",</w:t>
      </w:r>
    </w:p>
    <w:p w14:paraId="2AC49C66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    ratingHotel = "4.9"</w:t>
      </w:r>
    </w:p>
    <w:p w14:paraId="53B0BFE8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),</w:t>
      </w:r>
    </w:p>
    <w:p w14:paraId="3EBF12BB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Hotel(</w:t>
      </w:r>
    </w:p>
    <w:p w14:paraId="433E558B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    imageView = R.drawable.hotel_three_image,</w:t>
      </w:r>
    </w:p>
    <w:p w14:paraId="49648585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    nameCity = "Аура",</w:t>
      </w:r>
    </w:p>
    <w:p w14:paraId="306318DB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    availableHotel = "Доступно 7 номеров",</w:t>
      </w:r>
    </w:p>
    <w:p w14:paraId="64BD65B8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    ratingHotel = "4.9"</w:t>
      </w:r>
    </w:p>
    <w:p w14:paraId="50F42DB7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),</w:t>
      </w:r>
    </w:p>
    <w:p w14:paraId="428AB892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Hotel(</w:t>
      </w:r>
    </w:p>
    <w:p w14:paraId="5ED792E0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    imageView = R.drawable.hotel_four_image,</w:t>
      </w:r>
    </w:p>
    <w:p w14:paraId="0F2A936A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    nameCity = "Ambassador",</w:t>
      </w:r>
    </w:p>
    <w:p w14:paraId="6F65FC88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    availableHotel = "Доступно 12 номеров",</w:t>
      </w:r>
    </w:p>
    <w:p w14:paraId="3695E1FF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    ratingHotel = "4.9"</w:t>
      </w:r>
    </w:p>
    <w:p w14:paraId="2F0BBF64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),</w:t>
      </w:r>
    </w:p>
    <w:p w14:paraId="70BA2B4E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Hotel(</w:t>
      </w:r>
    </w:p>
    <w:p w14:paraId="311C3038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    imageView = R.drawable.hotel_five_image,</w:t>
      </w:r>
    </w:p>
    <w:p w14:paraId="2172A8F1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    nameCity</w:t>
      </w:r>
      <w:r w:rsidRPr="00C9376D">
        <w:rPr>
          <w:rFonts w:ascii="Consolas" w:hAnsi="Consolas"/>
          <w:i w:val="0"/>
          <w:color w:val="000000" w:themeColor="text1"/>
          <w:sz w:val="24"/>
          <w:szCs w:val="28"/>
        </w:rPr>
        <w:t xml:space="preserve"> = "Звездная",</w:t>
      </w:r>
    </w:p>
    <w:p w14:paraId="46C7DBCC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</w:rPr>
        <w:t xml:space="preserve">                    </w:t>
      </w: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availableHotel</w:t>
      </w:r>
      <w:r w:rsidRPr="00C9376D">
        <w:rPr>
          <w:rFonts w:ascii="Consolas" w:hAnsi="Consolas"/>
          <w:i w:val="0"/>
          <w:color w:val="000000" w:themeColor="text1"/>
          <w:sz w:val="24"/>
          <w:szCs w:val="28"/>
        </w:rPr>
        <w:t xml:space="preserve"> = "Доступно 9 номеров",</w:t>
      </w:r>
    </w:p>
    <w:p w14:paraId="7C480E6D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</w:rPr>
        <w:t xml:space="preserve">                    </w:t>
      </w: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ratingHotel = "4.9"</w:t>
      </w:r>
    </w:p>
    <w:p w14:paraId="735E6C52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)</w:t>
      </w:r>
    </w:p>
    <w:p w14:paraId="086E8865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)</w:t>
      </w:r>
    </w:p>
    <w:p w14:paraId="13732EE3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val adapter = HotelsAdapter()</w:t>
      </w:r>
    </w:p>
    <w:p w14:paraId="44DA63AD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binding.recyclerHotels.adapter = adapter</w:t>
      </w:r>
    </w:p>
    <w:p w14:paraId="61FDF2AC" w14:textId="66539DF4" w:rsidR="00C6576B" w:rsidRPr="00990537" w:rsidRDefault="00C9376D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adapter</w:t>
      </w:r>
      <w:r w:rsidRPr="00990537">
        <w:rPr>
          <w:rFonts w:ascii="Consolas" w:hAnsi="Consolas"/>
          <w:i w:val="0"/>
          <w:color w:val="000000" w:themeColor="text1"/>
          <w:sz w:val="24"/>
          <w:szCs w:val="28"/>
        </w:rPr>
        <w:t>.</w:t>
      </w: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submitList</w:t>
      </w:r>
      <w:r w:rsidRPr="00990537">
        <w:rPr>
          <w:rFonts w:ascii="Consolas" w:hAnsi="Consolas"/>
          <w:i w:val="0"/>
          <w:color w:val="000000" w:themeColor="text1"/>
          <w:sz w:val="24"/>
          <w:szCs w:val="28"/>
        </w:rPr>
        <w:t>(</w:t>
      </w: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hotels</w:t>
      </w:r>
      <w:r w:rsidRPr="00990537">
        <w:rPr>
          <w:rFonts w:ascii="Consolas" w:hAnsi="Consolas"/>
          <w:i w:val="0"/>
          <w:color w:val="000000" w:themeColor="text1"/>
          <w:sz w:val="24"/>
          <w:szCs w:val="28"/>
        </w:rPr>
        <w:t>)</w:t>
      </w:r>
    </w:p>
    <w:p w14:paraId="6062DC58" w14:textId="77777777" w:rsidR="00C6576B" w:rsidRPr="00990537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</w:p>
    <w:p w14:paraId="4BAC0C23" w14:textId="77777777" w:rsidR="00C6576B" w:rsidRPr="00990537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</w:p>
    <w:p w14:paraId="20390F53" w14:textId="5B4BBD88" w:rsidR="006F6E39" w:rsidRPr="006F6E39" w:rsidRDefault="00044B24" w:rsidP="006F6E39">
      <w:pPr>
        <w:spacing w:line="360" w:lineRule="auto"/>
        <w:jc w:val="right"/>
        <w:rPr>
          <w:rFonts w:ascii="Times New Roman" w:hAnsi="Times New Roman"/>
          <w:b/>
          <w:i w:val="0"/>
          <w:szCs w:val="24"/>
        </w:rPr>
      </w:pPr>
      <w:r>
        <w:rPr>
          <w:rFonts w:ascii="Times New Roman" w:hAnsi="Times New Roman"/>
          <w:b/>
          <w:i w:val="0"/>
          <w:szCs w:val="24"/>
        </w:rPr>
        <w:t>Продолжение приложения И</w:t>
      </w:r>
    </w:p>
    <w:p w14:paraId="4D051D11" w14:textId="77777777" w:rsidR="00C6576B" w:rsidRPr="006F6E39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</w:p>
    <w:p w14:paraId="30DF81F1" w14:textId="0988CE66" w:rsidR="00C6576B" w:rsidRPr="00990537" w:rsidRDefault="00C9376D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6F6E39">
        <w:rPr>
          <w:rFonts w:ascii="Consolas" w:hAnsi="Consolas"/>
          <w:i w:val="0"/>
          <w:color w:val="000000" w:themeColor="text1"/>
          <w:sz w:val="24"/>
          <w:szCs w:val="28"/>
        </w:rPr>
        <w:t xml:space="preserve">            </w:t>
      </w: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return</w:t>
      </w:r>
      <w:r w:rsidRPr="0099053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</w:t>
      </w: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binding</w:t>
      </w:r>
      <w:r w:rsidRPr="0099053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.</w:t>
      </w: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root</w:t>
      </w:r>
    </w:p>
    <w:p w14:paraId="7A21BD86" w14:textId="77777777" w:rsidR="00C9376D" w:rsidRPr="00990537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9053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}</w:t>
      </w:r>
    </w:p>
    <w:p w14:paraId="3064EB16" w14:textId="480DA876" w:rsidR="00C9376D" w:rsidRPr="00990537" w:rsidRDefault="00C9376D" w:rsidP="006F6E39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9053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}</w:t>
      </w:r>
    </w:p>
    <w:p w14:paraId="2A9B7F70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9053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</w:t>
      </w: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private fun openDataPickerDialog() {</w:t>
      </w:r>
    </w:p>
    <w:p w14:paraId="2A74BA5D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val datePickerFragment = DatePickerDialog()</w:t>
      </w:r>
    </w:p>
    <w:p w14:paraId="5B1E50FC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val supportFragmentManager = requireActivity().supportFragmentManager</w:t>
      </w:r>
    </w:p>
    <w:p w14:paraId="3515AD29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1BA0E107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supportFragmentManager.setFragmentResultListener(</w:t>
      </w:r>
    </w:p>
    <w:p w14:paraId="05E588F0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"REQUEST_KEY",</w:t>
      </w:r>
    </w:p>
    <w:p w14:paraId="51C305ED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viewLifecycleOwner</w:t>
      </w:r>
    </w:p>
    <w:p w14:paraId="41C72B6A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) { resultKey, bundle -&gt;</w:t>
      </w:r>
    </w:p>
    <w:p w14:paraId="10D964F1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if (resultKey == "REQUEST_KEY") {</w:t>
      </w:r>
    </w:p>
    <w:p w14:paraId="7F022672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val date = bundle.getString("SELECTED_DATE")</w:t>
      </w:r>
    </w:p>
    <w:p w14:paraId="1089ECC3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binding.calendarButton.text = date</w:t>
      </w:r>
    </w:p>
    <w:p w14:paraId="164CA65F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}</w:t>
      </w:r>
    </w:p>
    <w:p w14:paraId="15974077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}</w:t>
      </w:r>
    </w:p>
    <w:p w14:paraId="6690C050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datePickerFragment.show(supportFragmentManager, "DatePickerFragment")</w:t>
      </w:r>
    </w:p>
    <w:p w14:paraId="5A2EA7E9" w14:textId="77777777" w:rsidR="00C9376D" w:rsidRP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}</w:t>
      </w:r>
    </w:p>
    <w:p w14:paraId="219B13BF" w14:textId="4AEC703C" w:rsidR="00C9376D" w:rsidRDefault="00C9376D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9376D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}</w:t>
      </w:r>
    </w:p>
    <w:p w14:paraId="5838F9A8" w14:textId="77777777" w:rsidR="00C6576B" w:rsidRDefault="00C6576B" w:rsidP="00C9376D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4B805F29" w14:textId="7BEDDB2D" w:rsidR="00F05193" w:rsidRPr="00C42026" w:rsidRDefault="00F05193" w:rsidP="00F05193">
      <w:pPr>
        <w:spacing w:line="360" w:lineRule="auto"/>
        <w:jc w:val="center"/>
        <w:rPr>
          <w:rFonts w:ascii="Times New Roman" w:hAnsi="Times New Roman"/>
          <w:i w:val="0"/>
          <w:szCs w:val="28"/>
          <w:lang w:val="en-US"/>
        </w:rPr>
      </w:pPr>
      <w:r w:rsidRPr="00970057">
        <w:rPr>
          <w:rFonts w:ascii="Times New Roman" w:hAnsi="Times New Roman"/>
          <w:i w:val="0"/>
          <w:szCs w:val="28"/>
        </w:rPr>
        <w:t>Листинг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</w:t>
      </w:r>
      <w:r w:rsidR="00044B24">
        <w:rPr>
          <w:rFonts w:ascii="Times New Roman" w:hAnsi="Times New Roman"/>
          <w:i w:val="0"/>
          <w:szCs w:val="28"/>
        </w:rPr>
        <w:t>И</w:t>
      </w:r>
      <w:r w:rsidRPr="00990537">
        <w:rPr>
          <w:rFonts w:ascii="Times New Roman" w:hAnsi="Times New Roman"/>
          <w:i w:val="0"/>
          <w:szCs w:val="28"/>
          <w:lang w:val="en-US"/>
        </w:rPr>
        <w:t>.</w:t>
      </w:r>
      <w:r w:rsidR="00C42026" w:rsidRPr="00990537">
        <w:rPr>
          <w:rFonts w:ascii="Times New Roman" w:hAnsi="Times New Roman"/>
          <w:i w:val="0"/>
          <w:szCs w:val="28"/>
          <w:lang w:val="en-US"/>
        </w:rPr>
        <w:t>6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– </w:t>
      </w:r>
      <w:r w:rsidR="00C42026">
        <w:rPr>
          <w:rFonts w:ascii="Times New Roman" w:hAnsi="Times New Roman"/>
          <w:i w:val="0"/>
          <w:szCs w:val="28"/>
          <w:lang w:val="en-US"/>
        </w:rPr>
        <w:t>HomeFragment.kt</w:t>
      </w:r>
    </w:p>
    <w:p w14:paraId="4D167FE7" w14:textId="77777777" w:rsidR="00C6576B" w:rsidRPr="00990537" w:rsidRDefault="00C6576B" w:rsidP="00F05193">
      <w:pPr>
        <w:spacing w:line="360" w:lineRule="auto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41BEC435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class LikedFragment : Fragment() {</w:t>
      </w:r>
    </w:p>
    <w:p w14:paraId="3BB470F1" w14:textId="02E5795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lateinit va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r binding: FragmentLikedBinding</w:t>
      </w:r>
    </w:p>
    <w:p w14:paraId="145D8EAB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override fun onCreateView(</w:t>
      </w:r>
    </w:p>
    <w:p w14:paraId="6436E3AD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inflater: LayoutInflater,</w:t>
      </w:r>
    </w:p>
    <w:p w14:paraId="28C94E79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container: ViewGroup?,</w:t>
      </w:r>
    </w:p>
    <w:p w14:paraId="4DD43DA4" w14:textId="77777777" w:rsid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savedInstanceState: Bundle?</w:t>
      </w:r>
    </w:p>
    <w:p w14:paraId="4F049161" w14:textId="77777777" w:rsidR="006F6E39" w:rsidRPr="00990537" w:rsidRDefault="006F6E39" w:rsidP="00F05193">
      <w:pPr>
        <w:spacing w:line="360" w:lineRule="auto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7D4A2042" w14:textId="0385F88F" w:rsidR="006F6E39" w:rsidRPr="00990537" w:rsidRDefault="00044B24" w:rsidP="006F6E39">
      <w:pPr>
        <w:spacing w:line="360" w:lineRule="auto"/>
        <w:jc w:val="right"/>
        <w:rPr>
          <w:rFonts w:ascii="Times New Roman" w:hAnsi="Times New Roman"/>
          <w:b/>
          <w:i w:val="0"/>
          <w:szCs w:val="24"/>
          <w:lang w:val="en-US"/>
        </w:rPr>
      </w:pPr>
      <w:r>
        <w:rPr>
          <w:rFonts w:ascii="Times New Roman" w:hAnsi="Times New Roman"/>
          <w:b/>
          <w:i w:val="0"/>
          <w:szCs w:val="24"/>
        </w:rPr>
        <w:t>Продолжение</w:t>
      </w:r>
      <w:r w:rsidRPr="002B4DA8">
        <w:rPr>
          <w:rFonts w:ascii="Times New Roman" w:hAnsi="Times New Roman"/>
          <w:b/>
          <w:i w:val="0"/>
          <w:szCs w:val="24"/>
          <w:lang w:val="en-US"/>
        </w:rPr>
        <w:t xml:space="preserve"> </w:t>
      </w:r>
      <w:r>
        <w:rPr>
          <w:rFonts w:ascii="Times New Roman" w:hAnsi="Times New Roman"/>
          <w:b/>
          <w:i w:val="0"/>
          <w:szCs w:val="24"/>
        </w:rPr>
        <w:t>приложения</w:t>
      </w:r>
      <w:r w:rsidRPr="002B4DA8">
        <w:rPr>
          <w:rFonts w:ascii="Times New Roman" w:hAnsi="Times New Roman"/>
          <w:b/>
          <w:i w:val="0"/>
          <w:szCs w:val="24"/>
          <w:lang w:val="en-US"/>
        </w:rPr>
        <w:t xml:space="preserve"> </w:t>
      </w:r>
      <w:r>
        <w:rPr>
          <w:rFonts w:ascii="Times New Roman" w:hAnsi="Times New Roman"/>
          <w:b/>
          <w:i w:val="0"/>
          <w:szCs w:val="24"/>
        </w:rPr>
        <w:t>И</w:t>
      </w:r>
    </w:p>
    <w:p w14:paraId="7A5555A7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624D9391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): View {</w:t>
      </w:r>
    </w:p>
    <w:p w14:paraId="55231D75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binding = FragmentLikedBinding.inflate(inflater, container, false)</w:t>
      </w:r>
    </w:p>
    <w:p w14:paraId="3F2DEE0A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val hotelNumber = listOf(</w:t>
      </w:r>
    </w:p>
    <w:p w14:paraId="6011DBFC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HotelNumber(</w:t>
      </w:r>
    </w:p>
    <w:p w14:paraId="28313109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imageHotelNumber = R.drawable.hotel_card_image,</w:t>
      </w:r>
    </w:p>
    <w:p w14:paraId="0232DB9F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nameNumber = "Меркурий",</w:t>
      </w:r>
    </w:p>
    <w:p w14:paraId="742022D3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ratingNumber = "4.9(808)",</w:t>
      </w:r>
    </w:p>
    <w:p w14:paraId="0FE4DE1C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addresHotel = "Саранск, Большевитская 45",</w:t>
      </w:r>
    </w:p>
    <w:p w14:paraId="09FE4D07" w14:textId="70FE7E28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priceNumber = "135$ / ночь"</w:t>
      </w:r>
    </w:p>
    <w:p w14:paraId="7BDDBDD0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)</w:t>
      </w:r>
    </w:p>
    <w:p w14:paraId="04C7BE37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)</w:t>
      </w:r>
    </w:p>
    <w:p w14:paraId="7DD8FBF3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val adapter = HotelNumbersAdapter()</w:t>
      </w:r>
    </w:p>
    <w:p w14:paraId="08468D6C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binding.hotelNumberRecyclerView.adapter = adapter</w:t>
      </w:r>
    </w:p>
    <w:p w14:paraId="041504CC" w14:textId="5F49B5AA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adapter.submitList(hotelNumber)</w:t>
      </w:r>
    </w:p>
    <w:p w14:paraId="3565B624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return binding.root</w:t>
      </w:r>
    </w:p>
    <w:p w14:paraId="1A09471E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}</w:t>
      </w:r>
    </w:p>
    <w:p w14:paraId="7335B19B" w14:textId="70F9FAAD" w:rsid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}</w:t>
      </w:r>
    </w:p>
    <w:p w14:paraId="14ABC773" w14:textId="77777777" w:rsid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16CF82DC" w14:textId="6ED7D5F3" w:rsidR="00F05193" w:rsidRPr="00C42026" w:rsidRDefault="00F05193" w:rsidP="00F05193">
      <w:pPr>
        <w:spacing w:line="360" w:lineRule="auto"/>
        <w:jc w:val="center"/>
        <w:rPr>
          <w:rFonts w:ascii="Times New Roman" w:hAnsi="Times New Roman"/>
          <w:i w:val="0"/>
          <w:szCs w:val="28"/>
          <w:lang w:val="en-US"/>
        </w:rPr>
      </w:pPr>
      <w:r w:rsidRPr="00970057">
        <w:rPr>
          <w:rFonts w:ascii="Times New Roman" w:hAnsi="Times New Roman"/>
          <w:i w:val="0"/>
          <w:szCs w:val="28"/>
        </w:rPr>
        <w:t>Листинг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</w:t>
      </w:r>
      <w:r w:rsidR="00044B24">
        <w:rPr>
          <w:rFonts w:ascii="Times New Roman" w:hAnsi="Times New Roman"/>
          <w:i w:val="0"/>
          <w:szCs w:val="28"/>
        </w:rPr>
        <w:t>И</w:t>
      </w:r>
      <w:r w:rsidRPr="00990537">
        <w:rPr>
          <w:rFonts w:ascii="Times New Roman" w:hAnsi="Times New Roman"/>
          <w:i w:val="0"/>
          <w:szCs w:val="28"/>
          <w:lang w:val="en-US"/>
        </w:rPr>
        <w:t>.</w:t>
      </w:r>
      <w:r w:rsidR="00C42026" w:rsidRPr="00990537">
        <w:rPr>
          <w:rFonts w:ascii="Times New Roman" w:hAnsi="Times New Roman"/>
          <w:i w:val="0"/>
          <w:szCs w:val="28"/>
          <w:lang w:val="en-US"/>
        </w:rPr>
        <w:t>7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– </w:t>
      </w:r>
      <w:r w:rsidR="00C42026">
        <w:rPr>
          <w:rFonts w:ascii="Times New Roman" w:hAnsi="Times New Roman"/>
          <w:i w:val="0"/>
          <w:szCs w:val="28"/>
          <w:lang w:val="en-US"/>
        </w:rPr>
        <w:t>LikedFragment.kt</w:t>
      </w:r>
    </w:p>
    <w:p w14:paraId="166A7B46" w14:textId="77777777" w:rsidR="00C6576B" w:rsidRPr="00990537" w:rsidRDefault="00C6576B" w:rsidP="00C6576B">
      <w:pPr>
        <w:spacing w:line="360" w:lineRule="auto"/>
        <w:ind w:firstLine="720"/>
        <w:jc w:val="center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5AE2520F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class MessageFragment : Fragment() {</w:t>
      </w:r>
    </w:p>
    <w:p w14:paraId="4ECE10D0" w14:textId="31DBF908" w:rsidR="00C6576B" w:rsidRPr="00990537" w:rsidRDefault="00C6576B" w:rsidP="00F05193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lateinit var binding: FragmentMessageBinding</w:t>
      </w:r>
    </w:p>
    <w:p w14:paraId="5267CB83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override fun onCreateView(</w:t>
      </w:r>
    </w:p>
    <w:p w14:paraId="72F73328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inflater: LayoutInflater,</w:t>
      </w:r>
    </w:p>
    <w:p w14:paraId="10728C2E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container: ViewGroup?,</w:t>
      </w:r>
    </w:p>
    <w:p w14:paraId="157883ED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savedInstanceState: Bundle?</w:t>
      </w:r>
    </w:p>
    <w:p w14:paraId="4B69CBF3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): View {</w:t>
      </w:r>
    </w:p>
    <w:p w14:paraId="34C2139A" w14:textId="77777777" w:rsid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binding = FragmentMessageBinding.inflate(inflater, container, false)</w:t>
      </w:r>
    </w:p>
    <w:p w14:paraId="29CB1B7E" w14:textId="77777777" w:rsid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1FC48501" w14:textId="3C1297DF" w:rsidR="006F6E39" w:rsidRPr="00990537" w:rsidRDefault="00044B24" w:rsidP="006F6E39">
      <w:pPr>
        <w:spacing w:line="360" w:lineRule="auto"/>
        <w:jc w:val="right"/>
        <w:rPr>
          <w:rFonts w:ascii="Times New Roman" w:hAnsi="Times New Roman"/>
          <w:b/>
          <w:i w:val="0"/>
          <w:szCs w:val="24"/>
          <w:lang w:val="en-US"/>
        </w:rPr>
      </w:pPr>
      <w:r>
        <w:rPr>
          <w:rFonts w:ascii="Times New Roman" w:hAnsi="Times New Roman"/>
          <w:b/>
          <w:i w:val="0"/>
          <w:szCs w:val="24"/>
        </w:rPr>
        <w:t>Продолжение</w:t>
      </w:r>
      <w:r w:rsidRPr="002B4DA8">
        <w:rPr>
          <w:rFonts w:ascii="Times New Roman" w:hAnsi="Times New Roman"/>
          <w:b/>
          <w:i w:val="0"/>
          <w:szCs w:val="24"/>
          <w:lang w:val="en-US"/>
        </w:rPr>
        <w:t xml:space="preserve"> </w:t>
      </w:r>
      <w:r>
        <w:rPr>
          <w:rFonts w:ascii="Times New Roman" w:hAnsi="Times New Roman"/>
          <w:b/>
          <w:i w:val="0"/>
          <w:szCs w:val="24"/>
        </w:rPr>
        <w:t>приложения</w:t>
      </w:r>
      <w:r w:rsidRPr="002B4DA8">
        <w:rPr>
          <w:rFonts w:ascii="Times New Roman" w:hAnsi="Times New Roman"/>
          <w:b/>
          <w:i w:val="0"/>
          <w:szCs w:val="24"/>
          <w:lang w:val="en-US"/>
        </w:rPr>
        <w:t xml:space="preserve"> </w:t>
      </w:r>
      <w:r>
        <w:rPr>
          <w:rFonts w:ascii="Times New Roman" w:hAnsi="Times New Roman"/>
          <w:b/>
          <w:i w:val="0"/>
          <w:szCs w:val="24"/>
        </w:rPr>
        <w:t>И</w:t>
      </w:r>
    </w:p>
    <w:p w14:paraId="1476CB1F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2C5B2560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val adapter = ViewPagerAdapter(this)</w:t>
      </w:r>
    </w:p>
    <w:p w14:paraId="3FB5A7CC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binding.viewPagerMessage.adapter = adapter</w:t>
      </w:r>
    </w:p>
    <w:p w14:paraId="36F3015F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41B8D828" w14:textId="7D82D7EE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TabLayoutMediator(binding.tabLayoutMessage, binding.viewP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agerMessage) { tab, position -&gt;</w:t>
      </w:r>
    </w:p>
    <w:p w14:paraId="6B494BF2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when (position) {</w:t>
      </w:r>
    </w:p>
    <w:p w14:paraId="75F385D0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0 -&gt; tab.text = getString(R.string.message_text_tablayout)</w:t>
      </w:r>
    </w:p>
    <w:p w14:paraId="1A6162FE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1 -&gt; tab.text = getString(R.string.notification_text_tablayout)</w:t>
      </w:r>
    </w:p>
    <w:p w14:paraId="251F6971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}</w:t>
      </w:r>
    </w:p>
    <w:p w14:paraId="08D46F92" w14:textId="24C3FD52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}.attach()</w:t>
      </w:r>
    </w:p>
    <w:p w14:paraId="58C8EFFB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return binding.root</w:t>
      </w:r>
    </w:p>
    <w:p w14:paraId="2FAB5603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}</w:t>
      </w:r>
    </w:p>
    <w:p w14:paraId="0E07D9EA" w14:textId="5B0F8528" w:rsid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}</w:t>
      </w:r>
    </w:p>
    <w:p w14:paraId="1FA2B99A" w14:textId="77777777" w:rsid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5EED69D7" w14:textId="54EBA8BC" w:rsidR="00F05193" w:rsidRPr="00C42026" w:rsidRDefault="00F05193" w:rsidP="00F05193">
      <w:pPr>
        <w:spacing w:line="360" w:lineRule="auto"/>
        <w:jc w:val="center"/>
        <w:rPr>
          <w:rFonts w:ascii="Times New Roman" w:hAnsi="Times New Roman"/>
          <w:i w:val="0"/>
          <w:szCs w:val="28"/>
          <w:lang w:val="en-US"/>
        </w:rPr>
      </w:pPr>
      <w:r w:rsidRPr="00970057">
        <w:rPr>
          <w:rFonts w:ascii="Times New Roman" w:hAnsi="Times New Roman"/>
          <w:i w:val="0"/>
          <w:szCs w:val="28"/>
        </w:rPr>
        <w:t>Листинг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</w:t>
      </w:r>
      <w:r w:rsidR="00044B24">
        <w:rPr>
          <w:rFonts w:ascii="Times New Roman" w:hAnsi="Times New Roman"/>
          <w:i w:val="0"/>
          <w:szCs w:val="28"/>
        </w:rPr>
        <w:t>И</w:t>
      </w:r>
      <w:r w:rsidRPr="00990537">
        <w:rPr>
          <w:rFonts w:ascii="Times New Roman" w:hAnsi="Times New Roman"/>
          <w:i w:val="0"/>
          <w:szCs w:val="28"/>
          <w:lang w:val="en-US"/>
        </w:rPr>
        <w:t>.</w:t>
      </w:r>
      <w:r w:rsidR="00C42026" w:rsidRPr="00990537">
        <w:rPr>
          <w:rFonts w:ascii="Times New Roman" w:hAnsi="Times New Roman"/>
          <w:i w:val="0"/>
          <w:szCs w:val="28"/>
          <w:lang w:val="en-US"/>
        </w:rPr>
        <w:t>8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– </w:t>
      </w:r>
      <w:r w:rsidR="00C42026">
        <w:rPr>
          <w:rFonts w:ascii="Times New Roman" w:hAnsi="Times New Roman"/>
          <w:i w:val="0"/>
          <w:szCs w:val="28"/>
          <w:lang w:val="en-US"/>
        </w:rPr>
        <w:t>MessageFragment.kt</w:t>
      </w:r>
    </w:p>
    <w:p w14:paraId="4B744B0E" w14:textId="77777777" w:rsidR="00C6576B" w:rsidRPr="00990537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179849AA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class ProfileFragment : Fragment() {</w:t>
      </w:r>
    </w:p>
    <w:p w14:paraId="0EADF2BF" w14:textId="186CD5A8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lateinit var 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binding: FragmentProfileBinding</w:t>
      </w:r>
    </w:p>
    <w:p w14:paraId="42464C4C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override fun onCreateView(</w:t>
      </w:r>
    </w:p>
    <w:p w14:paraId="1DE9E151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inflater: LayoutInflater,</w:t>
      </w:r>
    </w:p>
    <w:p w14:paraId="3075B4DF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container: ViewGroup?,</w:t>
      </w:r>
    </w:p>
    <w:p w14:paraId="2EA89DB0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savedInstanceState: Bundle?</w:t>
      </w:r>
    </w:p>
    <w:p w14:paraId="15B63824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): View {</w:t>
      </w:r>
    </w:p>
    <w:p w14:paraId="7BA629A4" w14:textId="2F9A87B6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binding = FragmentProfileBinding.infl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ate(inflater, container, false)</w:t>
      </w:r>
    </w:p>
    <w:p w14:paraId="56552064" w14:textId="224D4DCC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binding.usernameProfileText.text = activity?.intent?.extras?.getString("Name")</w:t>
      </w:r>
    </w:p>
    <w:p w14:paraId="512F491C" w14:textId="77777777" w:rsidR="006F6E39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binding</w:t>
      </w:r>
      <w:r w:rsidRPr="00990537">
        <w:rPr>
          <w:rFonts w:ascii="Consolas" w:hAnsi="Consolas"/>
          <w:i w:val="0"/>
          <w:color w:val="000000" w:themeColor="text1"/>
          <w:sz w:val="24"/>
          <w:szCs w:val="28"/>
        </w:rPr>
        <w:t>.</w:t>
      </w: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emailProfile</w:t>
      </w:r>
      <w:r w:rsidRPr="00990537">
        <w:rPr>
          <w:rFonts w:ascii="Consolas" w:hAnsi="Consolas"/>
          <w:i w:val="0"/>
          <w:color w:val="000000" w:themeColor="text1"/>
          <w:sz w:val="24"/>
          <w:szCs w:val="28"/>
        </w:rPr>
        <w:t>.</w:t>
      </w: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text</w:t>
      </w:r>
      <w:r w:rsidRPr="00990537">
        <w:rPr>
          <w:rFonts w:ascii="Consolas" w:hAnsi="Consolas"/>
          <w:i w:val="0"/>
          <w:color w:val="000000" w:themeColor="text1"/>
          <w:sz w:val="24"/>
          <w:szCs w:val="28"/>
        </w:rPr>
        <w:t xml:space="preserve"> = </w:t>
      </w:r>
    </w:p>
    <w:p w14:paraId="5D349BB7" w14:textId="77777777" w:rsidR="006F6E39" w:rsidRDefault="006F6E39" w:rsidP="00F05193">
      <w:pPr>
        <w:spacing w:line="360" w:lineRule="auto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</w:p>
    <w:p w14:paraId="3EAF25A5" w14:textId="6816299F" w:rsidR="006F6E39" w:rsidRPr="006F6E39" w:rsidRDefault="00044B24" w:rsidP="006F6E39">
      <w:pPr>
        <w:spacing w:line="360" w:lineRule="auto"/>
        <w:jc w:val="right"/>
        <w:rPr>
          <w:rFonts w:ascii="Times New Roman" w:hAnsi="Times New Roman"/>
          <w:b/>
          <w:i w:val="0"/>
          <w:szCs w:val="24"/>
        </w:rPr>
      </w:pPr>
      <w:r>
        <w:rPr>
          <w:rFonts w:ascii="Times New Roman" w:hAnsi="Times New Roman"/>
          <w:b/>
          <w:i w:val="0"/>
          <w:szCs w:val="24"/>
        </w:rPr>
        <w:t>Продолжение приложения И</w:t>
      </w:r>
    </w:p>
    <w:p w14:paraId="20001840" w14:textId="77777777" w:rsidR="006F6E39" w:rsidRDefault="006F6E39" w:rsidP="006F6E39">
      <w:pPr>
        <w:spacing w:line="360" w:lineRule="auto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</w:p>
    <w:p w14:paraId="6D3ACC80" w14:textId="4646AA4D" w:rsidR="00022575" w:rsidRPr="006F6E39" w:rsidRDefault="00C6576B" w:rsidP="006F6E39">
      <w:pPr>
        <w:spacing w:line="360" w:lineRule="auto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activity?.intent?.extras?.getString("Email")</w:t>
      </w:r>
    </w:p>
    <w:p w14:paraId="3D4E7B87" w14:textId="170C1059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binding.phoneProfile.text = activity?.int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ent?.extras?.getString("Phone")</w:t>
      </w:r>
    </w:p>
    <w:p w14:paraId="06E5C60F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binding.personalInfoCard.setOnClickListener {}</w:t>
      </w:r>
    </w:p>
    <w:p w14:paraId="37EBE306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binding.passwordProfileCard.setOnClickListener {}</w:t>
      </w:r>
    </w:p>
    <w:p w14:paraId="11318DFC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return binding.root</w:t>
      </w:r>
    </w:p>
    <w:p w14:paraId="4374F7B0" w14:textId="44DBEF03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}</w:t>
      </w:r>
    </w:p>
    <w:p w14:paraId="794EE3EA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override fun onCreateOptionsMenu(menu: Menu, inflater: MenuInflater) {</w:t>
      </w:r>
    </w:p>
    <w:p w14:paraId="628A8510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inflater.inflate(R.menu.profile_navigation, menu)</w:t>
      </w:r>
    </w:p>
    <w:p w14:paraId="11E8DDBD" w14:textId="7DFE7CE8" w:rsidR="00C6576B" w:rsidRPr="00C6576B" w:rsidRDefault="00C6576B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}</w:t>
      </w:r>
    </w:p>
    <w:p w14:paraId="2D8F5608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override fun onOptionsItemSelected(item: MenuItem): Boolean {</w:t>
      </w:r>
    </w:p>
    <w:p w14:paraId="4431944C" w14:textId="2FF8A540" w:rsidR="00C6576B" w:rsidRPr="00C6576B" w:rsidRDefault="00C6576B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when(item.itemId) {</w:t>
      </w:r>
    </w:p>
    <w:p w14:paraId="3D12F204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R.id.exitMenu -&gt; {</w:t>
      </w:r>
    </w:p>
    <w:p w14:paraId="1ADB4518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activity?.finish()</w:t>
      </w:r>
    </w:p>
    <w:p w14:paraId="68F661B0" w14:textId="77777777" w:rsidR="00C6576B" w:rsidRPr="00C6576B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binding.phoneProfile.text = "dfssf"</w:t>
      </w:r>
    </w:p>
    <w:p w14:paraId="4F0E9113" w14:textId="77777777" w:rsidR="00C6576B" w:rsidRPr="00990537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</w:t>
      </w:r>
      <w:r w:rsidRPr="0099053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}</w:t>
      </w:r>
    </w:p>
    <w:p w14:paraId="49E4E9BE" w14:textId="77777777" w:rsidR="00C6576B" w:rsidRPr="00990537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9053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</w:t>
      </w: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return</w:t>
      </w:r>
      <w:r w:rsidRPr="0099053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</w:t>
      </w:r>
      <w:r w:rsidRPr="00C6576B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true</w:t>
      </w:r>
    </w:p>
    <w:p w14:paraId="6DE7FCA8" w14:textId="77777777" w:rsidR="00C6576B" w:rsidRPr="00990537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9053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}</w:t>
      </w:r>
    </w:p>
    <w:p w14:paraId="4770427C" w14:textId="77D4A2AD" w:rsidR="00C6576B" w:rsidRPr="00990537" w:rsidRDefault="00C6576B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9053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}</w:t>
      </w:r>
    </w:p>
    <w:p w14:paraId="03C42AC9" w14:textId="77777777" w:rsidR="00022575" w:rsidRPr="00990537" w:rsidRDefault="00022575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55025750" w14:textId="0BF18767" w:rsidR="00F05193" w:rsidRPr="00990537" w:rsidRDefault="00F05193" w:rsidP="00F05193">
      <w:pPr>
        <w:spacing w:line="360" w:lineRule="auto"/>
        <w:jc w:val="center"/>
        <w:rPr>
          <w:rFonts w:ascii="Times New Roman" w:hAnsi="Times New Roman"/>
          <w:i w:val="0"/>
          <w:szCs w:val="28"/>
          <w:lang w:val="en-US"/>
        </w:rPr>
      </w:pPr>
      <w:r w:rsidRPr="00970057">
        <w:rPr>
          <w:rFonts w:ascii="Times New Roman" w:hAnsi="Times New Roman"/>
          <w:i w:val="0"/>
          <w:szCs w:val="28"/>
        </w:rPr>
        <w:t>Листинг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</w:t>
      </w:r>
      <w:r w:rsidR="00044B24">
        <w:rPr>
          <w:rFonts w:ascii="Times New Roman" w:hAnsi="Times New Roman"/>
          <w:i w:val="0"/>
          <w:szCs w:val="28"/>
        </w:rPr>
        <w:t>И</w:t>
      </w:r>
      <w:r w:rsidRPr="00990537">
        <w:rPr>
          <w:rFonts w:ascii="Times New Roman" w:hAnsi="Times New Roman"/>
          <w:i w:val="0"/>
          <w:szCs w:val="28"/>
          <w:lang w:val="en-US"/>
        </w:rPr>
        <w:t>.</w:t>
      </w:r>
      <w:r w:rsidR="00C42026" w:rsidRPr="00990537">
        <w:rPr>
          <w:rFonts w:ascii="Times New Roman" w:hAnsi="Times New Roman"/>
          <w:i w:val="0"/>
          <w:szCs w:val="28"/>
          <w:lang w:val="en-US"/>
        </w:rPr>
        <w:t>9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– </w:t>
      </w:r>
      <w:r w:rsidR="00C42026">
        <w:rPr>
          <w:rFonts w:ascii="Times New Roman" w:hAnsi="Times New Roman"/>
          <w:i w:val="0"/>
          <w:szCs w:val="28"/>
          <w:lang w:val="en-US"/>
        </w:rPr>
        <w:t>ProfileFragment</w:t>
      </w:r>
      <w:r w:rsidR="00C42026" w:rsidRPr="00990537">
        <w:rPr>
          <w:rFonts w:ascii="Times New Roman" w:hAnsi="Times New Roman"/>
          <w:i w:val="0"/>
          <w:szCs w:val="28"/>
          <w:lang w:val="en-US"/>
        </w:rPr>
        <w:t>.</w:t>
      </w:r>
      <w:r w:rsidR="00C42026">
        <w:rPr>
          <w:rFonts w:ascii="Times New Roman" w:hAnsi="Times New Roman"/>
          <w:i w:val="0"/>
          <w:szCs w:val="28"/>
          <w:lang w:val="en-US"/>
        </w:rPr>
        <w:t>kt</w:t>
      </w:r>
    </w:p>
    <w:p w14:paraId="753CC2A6" w14:textId="77777777" w:rsidR="00022575" w:rsidRPr="00990537" w:rsidRDefault="00022575" w:rsidP="00C6576B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2B1353D9" w14:textId="48D4FC53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class Validator(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private val context: Context) {</w:t>
      </w:r>
    </w:p>
    <w:p w14:paraId="1F8465FB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fun validateName(name: EditText): String? =</w:t>
      </w:r>
    </w:p>
    <w:p w14:paraId="3548FFDD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when {</w:t>
      </w:r>
    </w:p>
    <w:p w14:paraId="4C8C852B" w14:textId="77777777" w:rsidR="00022575" w:rsidRPr="00990537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name.text.toString().isBlank() -&gt; context.getString(R.string.error_empty)</w:t>
      </w:r>
    </w:p>
    <w:p w14:paraId="6043EEFA" w14:textId="782FF352" w:rsidR="006F6E39" w:rsidRPr="006F6E39" w:rsidRDefault="006F6E39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name.length() &lt;= ValidatorConst.USERNAME_LENGTH -&gt; context.getString(R.string.error_username_more4)</w:t>
      </w:r>
    </w:p>
    <w:p w14:paraId="77A4155A" w14:textId="77777777" w:rsidR="006F6E39" w:rsidRPr="00990537" w:rsidRDefault="006F6E39" w:rsidP="006F6E39">
      <w:pPr>
        <w:spacing w:line="360" w:lineRule="auto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6C566880" w14:textId="18C10DBD" w:rsidR="006F6E39" w:rsidRDefault="00044B24" w:rsidP="006F6E39">
      <w:pPr>
        <w:spacing w:line="360" w:lineRule="auto"/>
        <w:jc w:val="right"/>
        <w:rPr>
          <w:rFonts w:ascii="Times New Roman" w:hAnsi="Times New Roman"/>
          <w:b/>
          <w:i w:val="0"/>
          <w:szCs w:val="24"/>
        </w:rPr>
      </w:pPr>
      <w:r>
        <w:rPr>
          <w:rFonts w:ascii="Times New Roman" w:hAnsi="Times New Roman"/>
          <w:b/>
          <w:i w:val="0"/>
          <w:szCs w:val="24"/>
        </w:rPr>
        <w:t>Продолжение приложения И</w:t>
      </w:r>
    </w:p>
    <w:p w14:paraId="11A4E030" w14:textId="77777777" w:rsidR="006F6E39" w:rsidRPr="006F6E39" w:rsidRDefault="006F6E39" w:rsidP="006F6E39">
      <w:pPr>
        <w:spacing w:line="360" w:lineRule="auto"/>
        <w:jc w:val="right"/>
        <w:rPr>
          <w:rFonts w:ascii="Times New Roman" w:hAnsi="Times New Roman"/>
          <w:b/>
          <w:i w:val="0"/>
          <w:szCs w:val="24"/>
        </w:rPr>
      </w:pPr>
    </w:p>
    <w:p w14:paraId="6509C708" w14:textId="77777777" w:rsidR="00022575" w:rsidRPr="006F6E39" w:rsidRDefault="00022575" w:rsidP="006F6E39">
      <w:pPr>
        <w:spacing w:line="360" w:lineRule="auto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  <w:r w:rsidRPr="006F6E39">
        <w:rPr>
          <w:rFonts w:ascii="Consolas" w:hAnsi="Consolas"/>
          <w:i w:val="0"/>
          <w:color w:val="000000" w:themeColor="text1"/>
          <w:sz w:val="24"/>
          <w:szCs w:val="28"/>
        </w:rPr>
        <w:t xml:space="preserve">            </w:t>
      </w: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else</w:t>
      </w:r>
      <w:r w:rsidRPr="006F6E39">
        <w:rPr>
          <w:rFonts w:ascii="Consolas" w:hAnsi="Consolas"/>
          <w:i w:val="0"/>
          <w:color w:val="000000" w:themeColor="text1"/>
          <w:sz w:val="24"/>
          <w:szCs w:val="28"/>
        </w:rPr>
        <w:t xml:space="preserve"> -&gt; </w:t>
      </w: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null</w:t>
      </w:r>
    </w:p>
    <w:p w14:paraId="0F7254B6" w14:textId="2C704DFD" w:rsidR="00022575" w:rsidRPr="006F6E39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  <w:r w:rsidRPr="006F6E39">
        <w:rPr>
          <w:rFonts w:ascii="Consolas" w:hAnsi="Consolas"/>
          <w:i w:val="0"/>
          <w:color w:val="000000" w:themeColor="text1"/>
          <w:sz w:val="24"/>
          <w:szCs w:val="28"/>
        </w:rPr>
        <w:t xml:space="preserve">        }</w:t>
      </w:r>
    </w:p>
    <w:p w14:paraId="30287E0B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6F6E39">
        <w:rPr>
          <w:rFonts w:ascii="Consolas" w:hAnsi="Consolas"/>
          <w:i w:val="0"/>
          <w:color w:val="000000" w:themeColor="text1"/>
          <w:sz w:val="24"/>
          <w:szCs w:val="28"/>
        </w:rPr>
        <w:t xml:space="preserve">    </w:t>
      </w: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fun validateEmail(email: EditText): String? =</w:t>
      </w:r>
    </w:p>
    <w:p w14:paraId="1C78411E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when {</w:t>
      </w:r>
    </w:p>
    <w:p w14:paraId="4C66DC90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email.text.toString().isBlank() -&gt; context.getString(R.string.error_empty)</w:t>
      </w:r>
    </w:p>
    <w:p w14:paraId="212850CA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email.length() &lt;= ValidatorConst.EMAIL_LENGTH -&gt; context.getString(R.string.error_email_more8)</w:t>
      </w:r>
    </w:p>
    <w:p w14:paraId="22B00C02" w14:textId="4C9CD100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!(email.text.toString().contains(ValidatorConst.EMAIL_TRUE)) -&gt; context.getString(R.string.error_email_true)</w:t>
      </w:r>
    </w:p>
    <w:p w14:paraId="56C96C29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else -&gt; null</w:t>
      </w:r>
    </w:p>
    <w:p w14:paraId="3262706A" w14:textId="370ABE13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}</w:t>
      </w:r>
    </w:p>
    <w:p w14:paraId="057F63CF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fun validatePassword(password: EditText): String? =</w:t>
      </w:r>
    </w:p>
    <w:p w14:paraId="0324B2C0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when {</w:t>
      </w:r>
    </w:p>
    <w:p w14:paraId="31EA2C38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password.text.toString().isBlank() -&gt; context.getString(R.string.error_empty)</w:t>
      </w:r>
    </w:p>
    <w:p w14:paraId="7FAF2A39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password.length() &lt;= ValidatorConst.PASSWORD_LENGTH -&gt; context.getString(R.string.error_email_more8)</w:t>
      </w:r>
    </w:p>
    <w:p w14:paraId="7DF3C14B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else -&gt; null</w:t>
      </w:r>
    </w:p>
    <w:p w14:paraId="62BD57D6" w14:textId="322AA6E9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}</w:t>
      </w:r>
    </w:p>
    <w:p w14:paraId="14DF9499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fun validatePhone(phoneNumber: EditText): String? =</w:t>
      </w:r>
    </w:p>
    <w:p w14:paraId="60545B9D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when {</w:t>
      </w:r>
    </w:p>
    <w:p w14:paraId="1F4B926B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phoneNumber.text.toString().isBlank() -&gt; context.getString(R.string.error_empty)</w:t>
      </w:r>
    </w:p>
    <w:p w14:paraId="313CDA6E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phoneNumber.length() &lt; ValidatorConst.PHONE_LENGTH -&gt; context.getString(R.string.error_password_empty)</w:t>
      </w:r>
    </w:p>
    <w:p w14:paraId="06947359" w14:textId="77777777" w:rsidR="00022575" w:rsidRPr="00990537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else</w:t>
      </w:r>
      <w:r w:rsidRPr="0099053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-&gt; </w:t>
      </w: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null</w:t>
      </w:r>
    </w:p>
    <w:p w14:paraId="39C9A4BD" w14:textId="2EA6512C" w:rsidR="00022575" w:rsidRPr="00990537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9053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}</w:t>
      </w:r>
    </w:p>
    <w:p w14:paraId="2952017A" w14:textId="77777777" w:rsidR="00022575" w:rsidRPr="00990537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55DC7BB7" w14:textId="6A7D468C" w:rsidR="00F05193" w:rsidRPr="00C42026" w:rsidRDefault="00F05193" w:rsidP="00F05193">
      <w:pPr>
        <w:spacing w:line="360" w:lineRule="auto"/>
        <w:jc w:val="center"/>
        <w:rPr>
          <w:rFonts w:ascii="Times New Roman" w:hAnsi="Times New Roman"/>
          <w:i w:val="0"/>
          <w:szCs w:val="28"/>
          <w:lang w:val="en-US"/>
        </w:rPr>
      </w:pPr>
      <w:r w:rsidRPr="00970057">
        <w:rPr>
          <w:rFonts w:ascii="Times New Roman" w:hAnsi="Times New Roman"/>
          <w:i w:val="0"/>
          <w:szCs w:val="28"/>
        </w:rPr>
        <w:t>Листинг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</w:t>
      </w:r>
      <w:r w:rsidR="00044B24">
        <w:rPr>
          <w:rFonts w:ascii="Times New Roman" w:hAnsi="Times New Roman"/>
          <w:i w:val="0"/>
          <w:szCs w:val="28"/>
        </w:rPr>
        <w:t>И</w:t>
      </w:r>
      <w:r w:rsidRPr="00990537">
        <w:rPr>
          <w:rFonts w:ascii="Times New Roman" w:hAnsi="Times New Roman"/>
          <w:i w:val="0"/>
          <w:szCs w:val="28"/>
          <w:lang w:val="en-US"/>
        </w:rPr>
        <w:t>.1</w:t>
      </w:r>
      <w:r w:rsidR="00C42026" w:rsidRPr="00990537">
        <w:rPr>
          <w:rFonts w:ascii="Times New Roman" w:hAnsi="Times New Roman"/>
          <w:i w:val="0"/>
          <w:szCs w:val="28"/>
          <w:lang w:val="en-US"/>
        </w:rPr>
        <w:t>0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– </w:t>
      </w:r>
      <w:r w:rsidR="00C42026">
        <w:rPr>
          <w:rFonts w:ascii="Times New Roman" w:hAnsi="Times New Roman"/>
          <w:i w:val="0"/>
          <w:szCs w:val="28"/>
          <w:lang w:val="en-US"/>
        </w:rPr>
        <w:t>Validator.kt</w:t>
      </w:r>
    </w:p>
    <w:p w14:paraId="2AE1334B" w14:textId="77777777" w:rsidR="00022575" w:rsidRPr="00990537" w:rsidRDefault="00022575" w:rsidP="006F6E39">
      <w:pPr>
        <w:spacing w:line="360" w:lineRule="auto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7D394BBA" w14:textId="38237DBC" w:rsidR="006F6E39" w:rsidRPr="00990537" w:rsidRDefault="00044B24" w:rsidP="006F6E39">
      <w:pPr>
        <w:spacing w:line="360" w:lineRule="auto"/>
        <w:jc w:val="right"/>
        <w:rPr>
          <w:rFonts w:ascii="Times New Roman" w:hAnsi="Times New Roman"/>
          <w:b/>
          <w:i w:val="0"/>
          <w:szCs w:val="24"/>
          <w:lang w:val="en-US"/>
        </w:rPr>
      </w:pPr>
      <w:r>
        <w:rPr>
          <w:rFonts w:ascii="Times New Roman" w:hAnsi="Times New Roman"/>
          <w:b/>
          <w:i w:val="0"/>
          <w:szCs w:val="24"/>
        </w:rPr>
        <w:t>Продолжение</w:t>
      </w:r>
      <w:r w:rsidRPr="002B4DA8">
        <w:rPr>
          <w:rFonts w:ascii="Times New Roman" w:hAnsi="Times New Roman"/>
          <w:b/>
          <w:i w:val="0"/>
          <w:szCs w:val="24"/>
          <w:lang w:val="en-US"/>
        </w:rPr>
        <w:t xml:space="preserve"> </w:t>
      </w:r>
      <w:r>
        <w:rPr>
          <w:rFonts w:ascii="Times New Roman" w:hAnsi="Times New Roman"/>
          <w:b/>
          <w:i w:val="0"/>
          <w:szCs w:val="24"/>
        </w:rPr>
        <w:t>приложения</w:t>
      </w:r>
      <w:r w:rsidRPr="002B4DA8">
        <w:rPr>
          <w:rFonts w:ascii="Times New Roman" w:hAnsi="Times New Roman"/>
          <w:b/>
          <w:i w:val="0"/>
          <w:szCs w:val="24"/>
          <w:lang w:val="en-US"/>
        </w:rPr>
        <w:t xml:space="preserve"> </w:t>
      </w:r>
      <w:r>
        <w:rPr>
          <w:rFonts w:ascii="Times New Roman" w:hAnsi="Times New Roman"/>
          <w:b/>
          <w:i w:val="0"/>
          <w:szCs w:val="24"/>
        </w:rPr>
        <w:t>И</w:t>
      </w:r>
    </w:p>
    <w:p w14:paraId="0E98AB4F" w14:textId="77777777" w:rsidR="00022575" w:rsidRDefault="00022575" w:rsidP="00022575">
      <w:pPr>
        <w:spacing w:line="360" w:lineRule="auto"/>
        <w:ind w:firstLine="720"/>
        <w:jc w:val="righ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3D3C3AC8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class DatePickerDialog : DialogFragment(), DatePickerDialog.OnDateSetListener {</w:t>
      </w:r>
    </w:p>
    <w:p w14:paraId="27517E29" w14:textId="1DD47F75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private val ca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lendar = Calendar.getInstance()</w:t>
      </w:r>
    </w:p>
    <w:p w14:paraId="4DB6D29D" w14:textId="0920F1B2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override fun onCreateDialog(savedIn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stanceState: Bundle?): Dialog {</w:t>
      </w:r>
    </w:p>
    <w:p w14:paraId="79BABF1A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val year = calendar.get(Calendar.YEAR)</w:t>
      </w:r>
    </w:p>
    <w:p w14:paraId="0C424222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val month = calendar.get(Calendar.MONTH)</w:t>
      </w:r>
    </w:p>
    <w:p w14:paraId="64EFC53A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val day = calendar.get(Calendar.DAY_OF_MONTH)</w:t>
      </w:r>
    </w:p>
    <w:p w14:paraId="5D6E28B8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return DatePickerDialog(requireActivity(), this, year, month, day)</w:t>
      </w:r>
    </w:p>
    <w:p w14:paraId="661D1533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}</w:t>
      </w:r>
    </w:p>
    <w:p w14:paraId="04C3371F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override fun onDateSet(view: DatePicker?, year: Int, month: Int, dayOfMonth: Int) {</w:t>
      </w:r>
    </w:p>
    <w:p w14:paraId="502661D3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calendar.set(Calendar.YEAR, year)</w:t>
      </w:r>
    </w:p>
    <w:p w14:paraId="6B83B304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calendar.set(Calendar.MONTH, month)</w:t>
      </w:r>
    </w:p>
    <w:p w14:paraId="252A6C7D" w14:textId="67449D49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calendar.set(Cal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endar.DAY_OF_MONTH, dayOfMonth)</w:t>
      </w:r>
    </w:p>
    <w:p w14:paraId="372BD348" w14:textId="032576DB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val selectedDate = SimpleDateFormat("dd-MM-yyyy", Locale.ENGLISH).format(calendar.ti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me)</w:t>
      </w:r>
    </w:p>
    <w:p w14:paraId="275532F2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val selectedDateBundle = Bundle()</w:t>
      </w:r>
    </w:p>
    <w:p w14:paraId="0A9033D3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selectedDateBundle.putString("SELECTED_DATE", selectedDate)</w:t>
      </w:r>
    </w:p>
    <w:p w14:paraId="5920EB2F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5EEB597E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setFragmentResult("REQUEST_KEY", selectedDateBundle)</w:t>
      </w:r>
    </w:p>
    <w:p w14:paraId="05D51470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5A7DC21C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}</w:t>
      </w:r>
    </w:p>
    <w:p w14:paraId="11F0A74E" w14:textId="258C9992" w:rsid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}</w:t>
      </w:r>
    </w:p>
    <w:p w14:paraId="4E52EF02" w14:textId="77777777" w:rsid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06830BA7" w14:textId="63695240" w:rsidR="00F05193" w:rsidRPr="00C42026" w:rsidRDefault="00F05193" w:rsidP="00F05193">
      <w:pPr>
        <w:spacing w:line="360" w:lineRule="auto"/>
        <w:jc w:val="center"/>
        <w:rPr>
          <w:rFonts w:ascii="Times New Roman" w:hAnsi="Times New Roman"/>
          <w:i w:val="0"/>
          <w:szCs w:val="28"/>
          <w:lang w:val="en-US"/>
        </w:rPr>
      </w:pPr>
      <w:r w:rsidRPr="00970057">
        <w:rPr>
          <w:rFonts w:ascii="Times New Roman" w:hAnsi="Times New Roman"/>
          <w:i w:val="0"/>
          <w:szCs w:val="28"/>
        </w:rPr>
        <w:t>Листинг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</w:t>
      </w:r>
      <w:r w:rsidR="00044B24">
        <w:rPr>
          <w:rFonts w:ascii="Times New Roman" w:hAnsi="Times New Roman"/>
          <w:i w:val="0"/>
          <w:szCs w:val="28"/>
        </w:rPr>
        <w:t>И</w:t>
      </w:r>
      <w:r w:rsidRPr="00990537">
        <w:rPr>
          <w:rFonts w:ascii="Times New Roman" w:hAnsi="Times New Roman"/>
          <w:i w:val="0"/>
          <w:szCs w:val="28"/>
          <w:lang w:val="en-US"/>
        </w:rPr>
        <w:t>.1</w:t>
      </w:r>
      <w:r w:rsidR="00C42026" w:rsidRPr="00990537">
        <w:rPr>
          <w:rFonts w:ascii="Times New Roman" w:hAnsi="Times New Roman"/>
          <w:i w:val="0"/>
          <w:szCs w:val="28"/>
          <w:lang w:val="en-US"/>
        </w:rPr>
        <w:t>1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– </w:t>
      </w:r>
      <w:r w:rsidR="00C42026">
        <w:rPr>
          <w:rFonts w:ascii="Times New Roman" w:hAnsi="Times New Roman"/>
          <w:i w:val="0"/>
          <w:szCs w:val="28"/>
          <w:lang w:val="en-US"/>
        </w:rPr>
        <w:t>DataPickerDialog.kt</w:t>
      </w:r>
    </w:p>
    <w:p w14:paraId="2C53500B" w14:textId="77777777" w:rsidR="00022575" w:rsidRPr="00990537" w:rsidRDefault="00022575" w:rsidP="00022575">
      <w:pPr>
        <w:spacing w:line="360" w:lineRule="auto"/>
        <w:ind w:firstLine="720"/>
        <w:jc w:val="center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2909CA00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class HotelSelectNightDialog(context: FragmentHomeBinding) : DialogFragment() {</w:t>
      </w:r>
    </w:p>
    <w:p w14:paraId="57081C62" w14:textId="77777777" w:rsidR="00022575" w:rsidRPr="00990537" w:rsidRDefault="00022575" w:rsidP="00F05193">
      <w:pPr>
        <w:spacing w:line="360" w:lineRule="auto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3D6E3F5D" w14:textId="179C3F11" w:rsidR="00F05193" w:rsidRPr="006F6E39" w:rsidRDefault="00044B24" w:rsidP="00F05193">
      <w:pPr>
        <w:spacing w:line="360" w:lineRule="auto"/>
        <w:jc w:val="right"/>
        <w:rPr>
          <w:rFonts w:ascii="Times New Roman" w:hAnsi="Times New Roman"/>
          <w:b/>
          <w:i w:val="0"/>
          <w:szCs w:val="24"/>
        </w:rPr>
      </w:pPr>
      <w:r>
        <w:rPr>
          <w:rFonts w:ascii="Times New Roman" w:hAnsi="Times New Roman"/>
          <w:b/>
          <w:i w:val="0"/>
          <w:szCs w:val="24"/>
        </w:rPr>
        <w:t>Продолжение приложения И</w:t>
      </w:r>
    </w:p>
    <w:p w14:paraId="41C3531C" w14:textId="77777777" w:rsidR="00022575" w:rsidRPr="00F05193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</w:p>
    <w:p w14:paraId="7E6129F9" w14:textId="77777777" w:rsidR="00022575" w:rsidRPr="00F05193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  <w:r w:rsidRPr="00F05193">
        <w:rPr>
          <w:rFonts w:ascii="Consolas" w:hAnsi="Consolas"/>
          <w:i w:val="0"/>
          <w:color w:val="000000" w:themeColor="text1"/>
          <w:sz w:val="24"/>
          <w:szCs w:val="28"/>
        </w:rPr>
        <w:t xml:space="preserve">    </w:t>
      </w: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val</w:t>
      </w:r>
      <w:r w:rsidRPr="00F05193">
        <w:rPr>
          <w:rFonts w:ascii="Consolas" w:hAnsi="Consolas"/>
          <w:i w:val="0"/>
          <w:color w:val="000000" w:themeColor="text1"/>
          <w:sz w:val="24"/>
          <w:szCs w:val="28"/>
        </w:rPr>
        <w:t xml:space="preserve"> </w:t>
      </w: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act</w:t>
      </w:r>
      <w:r w:rsidRPr="00F05193">
        <w:rPr>
          <w:rFonts w:ascii="Consolas" w:hAnsi="Consolas"/>
          <w:i w:val="0"/>
          <w:color w:val="000000" w:themeColor="text1"/>
          <w:sz w:val="24"/>
          <w:szCs w:val="28"/>
        </w:rPr>
        <w:t xml:space="preserve"> = </w:t>
      </w: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context</w:t>
      </w:r>
    </w:p>
    <w:p w14:paraId="7094404C" w14:textId="77777777" w:rsidR="00022575" w:rsidRPr="00990537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  <w:r w:rsidRPr="00F05193">
        <w:rPr>
          <w:rFonts w:ascii="Consolas" w:hAnsi="Consolas"/>
          <w:i w:val="0"/>
          <w:color w:val="000000" w:themeColor="text1"/>
          <w:sz w:val="24"/>
          <w:szCs w:val="28"/>
        </w:rPr>
        <w:t xml:space="preserve">    </w:t>
      </w: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private</w:t>
      </w:r>
      <w:r w:rsidRPr="00990537">
        <w:rPr>
          <w:rFonts w:ascii="Consolas" w:hAnsi="Consolas"/>
          <w:i w:val="0"/>
          <w:color w:val="000000" w:themeColor="text1"/>
          <w:sz w:val="24"/>
          <w:szCs w:val="28"/>
        </w:rPr>
        <w:t xml:space="preserve"> </w:t>
      </w: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val</w:t>
      </w:r>
      <w:r w:rsidRPr="00990537">
        <w:rPr>
          <w:rFonts w:ascii="Consolas" w:hAnsi="Consolas"/>
          <w:i w:val="0"/>
          <w:color w:val="000000" w:themeColor="text1"/>
          <w:sz w:val="24"/>
          <w:szCs w:val="28"/>
        </w:rPr>
        <w:t xml:space="preserve"> </w:t>
      </w: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nights</w:t>
      </w:r>
      <w:r w:rsidRPr="00990537">
        <w:rPr>
          <w:rFonts w:ascii="Consolas" w:hAnsi="Consolas"/>
          <w:i w:val="0"/>
          <w:color w:val="000000" w:themeColor="text1"/>
          <w:sz w:val="24"/>
          <w:szCs w:val="28"/>
        </w:rPr>
        <w:t xml:space="preserve"> = </w:t>
      </w: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arrayOf</w:t>
      </w:r>
      <w:r w:rsidRPr="00990537">
        <w:rPr>
          <w:rFonts w:ascii="Consolas" w:hAnsi="Consolas"/>
          <w:i w:val="0"/>
          <w:color w:val="000000" w:themeColor="text1"/>
          <w:sz w:val="24"/>
          <w:szCs w:val="28"/>
        </w:rPr>
        <w:t>(</w:t>
      </w:r>
    </w:p>
    <w:p w14:paraId="7C17FFFA" w14:textId="2B12A4F6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</w:rPr>
        <w:t xml:space="preserve">        "1 ночь","2 ночи","3 ночи","4 ночи",</w:t>
      </w:r>
      <w:r>
        <w:rPr>
          <w:rFonts w:ascii="Consolas" w:hAnsi="Consolas"/>
          <w:i w:val="0"/>
          <w:color w:val="000000" w:themeColor="text1"/>
          <w:sz w:val="24"/>
          <w:szCs w:val="28"/>
        </w:rPr>
        <w:t>"5 ночей","6 ночей",</w:t>
      </w:r>
      <w:r w:rsidRPr="00022575">
        <w:rPr>
          <w:rFonts w:ascii="Consolas" w:hAnsi="Consolas"/>
          <w:i w:val="0"/>
          <w:color w:val="000000" w:themeColor="text1"/>
          <w:sz w:val="24"/>
          <w:szCs w:val="28"/>
        </w:rPr>
        <w:t xml:space="preserve"> </w:t>
      </w:r>
      <w:r>
        <w:rPr>
          <w:rFonts w:ascii="Consolas" w:hAnsi="Consolas"/>
          <w:i w:val="0"/>
          <w:color w:val="000000" w:themeColor="text1"/>
          <w:sz w:val="24"/>
          <w:szCs w:val="28"/>
        </w:rPr>
        <w:t>"Неделя","2 недели","3 недели",</w:t>
      </w:r>
      <w:r w:rsidRPr="00022575">
        <w:rPr>
          <w:rFonts w:ascii="Consolas" w:hAnsi="Consolas"/>
          <w:i w:val="0"/>
          <w:color w:val="000000" w:themeColor="text1"/>
          <w:sz w:val="24"/>
          <w:szCs w:val="28"/>
        </w:rPr>
        <w:t>"Месяц")</w:t>
      </w:r>
    </w:p>
    <w:p w14:paraId="614108B0" w14:textId="659782FD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</w:rPr>
        <w:t xml:space="preserve">    </w:t>
      </w: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override fun onCreateDialog(savedIn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stanceState: Bundle?): Dialog {</w:t>
      </w:r>
    </w:p>
    <w:p w14:paraId="16F7229B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return activity?.let {</w:t>
      </w:r>
    </w:p>
    <w:p w14:paraId="21F73F8B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val builder = AlertDialog.Builder(it)</w:t>
      </w:r>
    </w:p>
    <w:p w14:paraId="254D89EB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builder</w:t>
      </w:r>
      <w:r w:rsidRPr="00022575">
        <w:rPr>
          <w:rFonts w:ascii="Consolas" w:hAnsi="Consolas"/>
          <w:i w:val="0"/>
          <w:color w:val="000000" w:themeColor="text1"/>
          <w:sz w:val="24"/>
          <w:szCs w:val="28"/>
        </w:rPr>
        <w:t>.</w:t>
      </w: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setTitle</w:t>
      </w:r>
      <w:r w:rsidRPr="00022575">
        <w:rPr>
          <w:rFonts w:ascii="Consolas" w:hAnsi="Consolas"/>
          <w:i w:val="0"/>
          <w:color w:val="000000" w:themeColor="text1"/>
          <w:sz w:val="24"/>
          <w:szCs w:val="28"/>
        </w:rPr>
        <w:t>("Выберите количество ночей")</w:t>
      </w:r>
    </w:p>
    <w:p w14:paraId="2AB0CEB8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</w:rPr>
        <w:t xml:space="preserve">                    </w:t>
      </w: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.setItems(nights</w:t>
      </w:r>
    </w:p>
    <w:p w14:paraId="5BF73438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    ) { _, which -&gt;</w:t>
      </w:r>
    </w:p>
    <w:p w14:paraId="359B3E35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        act.selectNightNumber.text = nights[which]</w:t>
      </w:r>
    </w:p>
    <w:p w14:paraId="1FAE4661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    }</w:t>
      </w:r>
    </w:p>
    <w:p w14:paraId="7BCEC9E2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    return builder.create()</w:t>
      </w:r>
    </w:p>
    <w:p w14:paraId="4723CA5A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    } ?: throw IllegalStateException("Activity cannot be null")</w:t>
      </w:r>
    </w:p>
    <w:p w14:paraId="4316C439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}</w:t>
      </w:r>
    </w:p>
    <w:p w14:paraId="13328187" w14:textId="5B729D44" w:rsid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}</w:t>
      </w:r>
    </w:p>
    <w:p w14:paraId="054F44D7" w14:textId="77777777" w:rsid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6C62B5EB" w14:textId="7D70E87A" w:rsidR="00F05193" w:rsidRPr="00E46AA0" w:rsidRDefault="00F05193" w:rsidP="00F05193">
      <w:pPr>
        <w:spacing w:line="360" w:lineRule="auto"/>
        <w:jc w:val="center"/>
        <w:rPr>
          <w:rFonts w:ascii="Times New Roman" w:hAnsi="Times New Roman"/>
          <w:i w:val="0"/>
          <w:szCs w:val="28"/>
          <w:lang w:val="en-US"/>
        </w:rPr>
      </w:pPr>
      <w:r w:rsidRPr="00970057">
        <w:rPr>
          <w:rFonts w:ascii="Times New Roman" w:hAnsi="Times New Roman"/>
          <w:i w:val="0"/>
          <w:szCs w:val="28"/>
        </w:rPr>
        <w:t>Листинг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</w:t>
      </w:r>
      <w:r w:rsidR="00044B24">
        <w:rPr>
          <w:rFonts w:ascii="Times New Roman" w:hAnsi="Times New Roman"/>
          <w:i w:val="0"/>
          <w:szCs w:val="28"/>
        </w:rPr>
        <w:t>И</w:t>
      </w:r>
      <w:r w:rsidRPr="00990537">
        <w:rPr>
          <w:rFonts w:ascii="Times New Roman" w:hAnsi="Times New Roman"/>
          <w:i w:val="0"/>
          <w:szCs w:val="28"/>
          <w:lang w:val="en-US"/>
        </w:rPr>
        <w:t>.1</w:t>
      </w:r>
      <w:r w:rsidR="00C42026" w:rsidRPr="00990537">
        <w:rPr>
          <w:rFonts w:ascii="Times New Roman" w:hAnsi="Times New Roman"/>
          <w:i w:val="0"/>
          <w:szCs w:val="28"/>
          <w:lang w:val="en-US"/>
        </w:rPr>
        <w:t>2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– </w:t>
      </w:r>
      <w:r w:rsidR="00C42026">
        <w:rPr>
          <w:rFonts w:ascii="Times New Roman" w:hAnsi="Times New Roman"/>
          <w:i w:val="0"/>
          <w:szCs w:val="28"/>
          <w:lang w:val="en-US"/>
        </w:rPr>
        <w:t>HotelSelectNightDialog</w:t>
      </w:r>
      <w:r w:rsidR="00E46AA0" w:rsidRPr="004F4F11">
        <w:rPr>
          <w:rFonts w:ascii="Times New Roman" w:hAnsi="Times New Roman"/>
          <w:i w:val="0"/>
          <w:szCs w:val="28"/>
          <w:lang w:val="en-US"/>
        </w:rPr>
        <w:t>.</w:t>
      </w:r>
      <w:r w:rsidR="00E46AA0">
        <w:rPr>
          <w:rFonts w:ascii="Times New Roman" w:hAnsi="Times New Roman"/>
          <w:i w:val="0"/>
          <w:szCs w:val="28"/>
          <w:lang w:val="en-US"/>
        </w:rPr>
        <w:t>kt</w:t>
      </w:r>
    </w:p>
    <w:p w14:paraId="13C691C9" w14:textId="77777777" w:rsidR="00022575" w:rsidRPr="00990537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071A9EF0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data class Hotel(</w:t>
      </w:r>
    </w:p>
    <w:p w14:paraId="23500D12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val imageView: Int,</w:t>
      </w:r>
    </w:p>
    <w:p w14:paraId="511221A3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val nameCity: String,</w:t>
      </w:r>
    </w:p>
    <w:p w14:paraId="3FA14999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val availableHotel: String,</w:t>
      </w:r>
    </w:p>
    <w:p w14:paraId="29915530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val ratingHotel: String</w:t>
      </w:r>
    </w:p>
    <w:p w14:paraId="230B859B" w14:textId="477DEDC6" w:rsidR="00022575" w:rsidRPr="00990537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  <w:r w:rsidRPr="00990537">
        <w:rPr>
          <w:rFonts w:ascii="Consolas" w:hAnsi="Consolas"/>
          <w:i w:val="0"/>
          <w:color w:val="000000" w:themeColor="text1"/>
          <w:sz w:val="24"/>
          <w:szCs w:val="28"/>
        </w:rPr>
        <w:t>)</w:t>
      </w:r>
    </w:p>
    <w:p w14:paraId="4517AEE1" w14:textId="77777777" w:rsidR="00022575" w:rsidRPr="00990537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</w:p>
    <w:p w14:paraId="21E9F7AD" w14:textId="71320D41" w:rsidR="00F05193" w:rsidRPr="00990537" w:rsidRDefault="00F05193" w:rsidP="00F05193">
      <w:pPr>
        <w:spacing w:line="360" w:lineRule="auto"/>
        <w:jc w:val="center"/>
        <w:rPr>
          <w:rFonts w:ascii="Times New Roman" w:hAnsi="Times New Roman"/>
          <w:i w:val="0"/>
          <w:szCs w:val="28"/>
        </w:rPr>
      </w:pPr>
      <w:r w:rsidRPr="00970057">
        <w:rPr>
          <w:rFonts w:ascii="Times New Roman" w:hAnsi="Times New Roman"/>
          <w:i w:val="0"/>
          <w:szCs w:val="28"/>
        </w:rPr>
        <w:t xml:space="preserve">Листинг </w:t>
      </w:r>
      <w:r w:rsidR="00044B24">
        <w:rPr>
          <w:rFonts w:ascii="Times New Roman" w:hAnsi="Times New Roman"/>
          <w:i w:val="0"/>
          <w:szCs w:val="28"/>
        </w:rPr>
        <w:t>И</w:t>
      </w:r>
      <w:r w:rsidRPr="00970057">
        <w:rPr>
          <w:rFonts w:ascii="Times New Roman" w:hAnsi="Times New Roman"/>
          <w:i w:val="0"/>
          <w:szCs w:val="28"/>
        </w:rPr>
        <w:t>.1</w:t>
      </w:r>
      <w:r w:rsidR="00C42026" w:rsidRPr="00990537">
        <w:rPr>
          <w:rFonts w:ascii="Times New Roman" w:hAnsi="Times New Roman"/>
          <w:i w:val="0"/>
          <w:szCs w:val="28"/>
        </w:rPr>
        <w:t>3</w:t>
      </w:r>
      <w:r w:rsidRPr="00970057">
        <w:rPr>
          <w:rFonts w:ascii="Times New Roman" w:hAnsi="Times New Roman"/>
          <w:i w:val="0"/>
          <w:szCs w:val="28"/>
        </w:rPr>
        <w:t xml:space="preserve"> – </w:t>
      </w:r>
      <w:r w:rsidR="00C42026">
        <w:rPr>
          <w:rFonts w:ascii="Times New Roman" w:hAnsi="Times New Roman"/>
          <w:i w:val="0"/>
          <w:szCs w:val="28"/>
          <w:lang w:val="en-US"/>
        </w:rPr>
        <w:t>Hotel</w:t>
      </w:r>
      <w:r w:rsidR="00C42026" w:rsidRPr="00990537">
        <w:rPr>
          <w:rFonts w:ascii="Times New Roman" w:hAnsi="Times New Roman"/>
          <w:i w:val="0"/>
          <w:szCs w:val="28"/>
        </w:rPr>
        <w:t>.</w:t>
      </w:r>
      <w:r w:rsidR="00C42026">
        <w:rPr>
          <w:rFonts w:ascii="Times New Roman" w:hAnsi="Times New Roman"/>
          <w:i w:val="0"/>
          <w:szCs w:val="28"/>
          <w:lang w:val="en-US"/>
        </w:rPr>
        <w:t>kt</w:t>
      </w:r>
    </w:p>
    <w:p w14:paraId="0123990C" w14:textId="77777777" w:rsidR="00022575" w:rsidRPr="00F05193" w:rsidRDefault="00022575" w:rsidP="00022575">
      <w:pPr>
        <w:spacing w:line="360" w:lineRule="auto"/>
        <w:ind w:firstLine="720"/>
        <w:jc w:val="center"/>
        <w:rPr>
          <w:rFonts w:ascii="Consolas" w:hAnsi="Consolas"/>
          <w:i w:val="0"/>
          <w:color w:val="000000" w:themeColor="text1"/>
          <w:sz w:val="24"/>
          <w:szCs w:val="28"/>
        </w:rPr>
      </w:pPr>
    </w:p>
    <w:p w14:paraId="699DAE23" w14:textId="77777777" w:rsidR="00022575" w:rsidRPr="00F05193" w:rsidRDefault="00022575" w:rsidP="00F05193">
      <w:pPr>
        <w:spacing w:line="360" w:lineRule="auto"/>
        <w:rPr>
          <w:rFonts w:ascii="Consolas" w:hAnsi="Consolas"/>
          <w:i w:val="0"/>
          <w:color w:val="000000" w:themeColor="text1"/>
          <w:sz w:val="24"/>
          <w:szCs w:val="28"/>
        </w:rPr>
      </w:pPr>
    </w:p>
    <w:p w14:paraId="4981988B" w14:textId="1817B3E5" w:rsidR="00F05193" w:rsidRPr="006F6E39" w:rsidRDefault="00044B24" w:rsidP="00F05193">
      <w:pPr>
        <w:spacing w:line="360" w:lineRule="auto"/>
        <w:jc w:val="right"/>
        <w:rPr>
          <w:rFonts w:ascii="Times New Roman" w:hAnsi="Times New Roman"/>
          <w:b/>
          <w:i w:val="0"/>
          <w:szCs w:val="24"/>
        </w:rPr>
      </w:pPr>
      <w:r>
        <w:rPr>
          <w:rFonts w:ascii="Times New Roman" w:hAnsi="Times New Roman"/>
          <w:b/>
          <w:i w:val="0"/>
          <w:szCs w:val="24"/>
        </w:rPr>
        <w:t>Продолжение приложения И</w:t>
      </w:r>
    </w:p>
    <w:p w14:paraId="4213F57E" w14:textId="77777777" w:rsidR="00022575" w:rsidRPr="00990537" w:rsidRDefault="00022575" w:rsidP="00022575">
      <w:pPr>
        <w:spacing w:line="360" w:lineRule="auto"/>
        <w:ind w:firstLine="720"/>
        <w:jc w:val="right"/>
        <w:rPr>
          <w:rFonts w:ascii="Consolas" w:hAnsi="Consolas"/>
          <w:i w:val="0"/>
          <w:color w:val="000000" w:themeColor="text1"/>
          <w:sz w:val="24"/>
          <w:szCs w:val="28"/>
        </w:rPr>
      </w:pPr>
    </w:p>
    <w:p w14:paraId="533C4A66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data class HotelNumber(</w:t>
      </w:r>
    </w:p>
    <w:p w14:paraId="4AFF1BAC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val imageHotelNumber: Int,</w:t>
      </w:r>
    </w:p>
    <w:p w14:paraId="37D56F8D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val nameNumber: String,</w:t>
      </w:r>
    </w:p>
    <w:p w14:paraId="12253470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val ratingNumber: String,</w:t>
      </w:r>
    </w:p>
    <w:p w14:paraId="385979B7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val addresHotel: String,</w:t>
      </w:r>
    </w:p>
    <w:p w14:paraId="5B9F30D4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val priceNumber: String</w:t>
      </w:r>
    </w:p>
    <w:p w14:paraId="12BDBF03" w14:textId="05211C92" w:rsid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)</w:t>
      </w:r>
    </w:p>
    <w:p w14:paraId="6251C190" w14:textId="77777777" w:rsid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27CF72B4" w14:textId="5285C336" w:rsidR="00F05193" w:rsidRPr="00C42026" w:rsidRDefault="00F05193" w:rsidP="00F05193">
      <w:pPr>
        <w:spacing w:line="360" w:lineRule="auto"/>
        <w:jc w:val="center"/>
        <w:rPr>
          <w:rFonts w:ascii="Times New Roman" w:hAnsi="Times New Roman"/>
          <w:i w:val="0"/>
          <w:szCs w:val="28"/>
          <w:lang w:val="en-US"/>
        </w:rPr>
      </w:pPr>
      <w:r w:rsidRPr="00970057">
        <w:rPr>
          <w:rFonts w:ascii="Times New Roman" w:hAnsi="Times New Roman"/>
          <w:i w:val="0"/>
          <w:szCs w:val="28"/>
        </w:rPr>
        <w:t>Листинг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</w:t>
      </w:r>
      <w:r w:rsidR="00044B24">
        <w:rPr>
          <w:rFonts w:ascii="Times New Roman" w:hAnsi="Times New Roman"/>
          <w:i w:val="0"/>
          <w:szCs w:val="28"/>
        </w:rPr>
        <w:t>И</w:t>
      </w:r>
      <w:r w:rsidRPr="00990537">
        <w:rPr>
          <w:rFonts w:ascii="Times New Roman" w:hAnsi="Times New Roman"/>
          <w:i w:val="0"/>
          <w:szCs w:val="28"/>
          <w:lang w:val="en-US"/>
        </w:rPr>
        <w:t>.1</w:t>
      </w:r>
      <w:r w:rsidR="00C42026" w:rsidRPr="00990537">
        <w:rPr>
          <w:rFonts w:ascii="Times New Roman" w:hAnsi="Times New Roman"/>
          <w:i w:val="0"/>
          <w:szCs w:val="28"/>
          <w:lang w:val="en-US"/>
        </w:rPr>
        <w:t>4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– </w:t>
      </w:r>
      <w:r w:rsidR="00C42026">
        <w:rPr>
          <w:rFonts w:ascii="Times New Roman" w:hAnsi="Times New Roman"/>
          <w:i w:val="0"/>
          <w:szCs w:val="28"/>
          <w:lang w:val="en-US"/>
        </w:rPr>
        <w:t>HotelNumber.kt</w:t>
      </w:r>
    </w:p>
    <w:p w14:paraId="2E0231CA" w14:textId="77777777" w:rsidR="00022575" w:rsidRPr="00990537" w:rsidRDefault="00022575" w:rsidP="00022575">
      <w:pPr>
        <w:spacing w:line="360" w:lineRule="auto"/>
        <w:ind w:firstLine="720"/>
        <w:jc w:val="center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4016ABC2" w14:textId="384AA8F9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class HotelNumbersAdapter : RecyclerView.Adapt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er&lt;HotelNumbersViewAdapter&gt;() {</w:t>
      </w:r>
    </w:p>
    <w:p w14:paraId="529E142B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override fun onCreateViewHolder(parent: ViewGroup, viewType: Int): HotelNumbersViewAdapter {</w:t>
      </w:r>
    </w:p>
    <w:p w14:paraId="1578A797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return HotelNumbersViewAdapter(ItemHotelLikedCardBinding.inflate(LayoutInflater.from(parent.context), parent, false))</w:t>
      </w:r>
    </w:p>
    <w:p w14:paraId="50C209E5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}</w:t>
      </w:r>
    </w:p>
    <w:p w14:paraId="3F027F51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override fun onBindViewHolder(holder: HotelNumbersViewAdapter, position: Int) {</w:t>
      </w:r>
    </w:p>
    <w:p w14:paraId="3988CCDA" w14:textId="2446585E" w:rsidR="00022575" w:rsidRPr="00022575" w:rsidRDefault="00022575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</w:t>
      </w:r>
      <w:r w:rsid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holder.bind(items[position])</w:t>
      </w: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}</w:t>
      </w:r>
    </w:p>
    <w:p w14:paraId="5027951F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override fun getItemCount() = items.size</w:t>
      </w:r>
    </w:p>
    <w:p w14:paraId="19909C82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fun submitList(hotelNumber: List&lt;HotelNumber&gt;) {</w:t>
      </w:r>
    </w:p>
    <w:p w14:paraId="5BD0DD53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items.clear()</w:t>
      </w:r>
    </w:p>
    <w:p w14:paraId="76C79888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items.addAll(hotelNumber)</w:t>
      </w:r>
    </w:p>
    <w:p w14:paraId="6233A260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notifyDataSetChanged()</w:t>
      </w:r>
    </w:p>
    <w:p w14:paraId="71E91836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}</w:t>
      </w:r>
    </w:p>
    <w:p w14:paraId="253CE781" w14:textId="1652B992" w:rsidR="00022575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022575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}</w:t>
      </w:r>
    </w:p>
    <w:p w14:paraId="2341226A" w14:textId="77777777" w:rsidR="00022575" w:rsidRPr="00022575" w:rsidRDefault="00022575" w:rsidP="00022575">
      <w:pPr>
        <w:spacing w:line="360" w:lineRule="auto"/>
        <w:ind w:firstLine="720"/>
        <w:jc w:val="left"/>
        <w:rPr>
          <w:rFonts w:ascii="Times New Roman" w:hAnsi="Times New Roman"/>
          <w:i w:val="0"/>
          <w:color w:val="000000" w:themeColor="text1"/>
          <w:szCs w:val="28"/>
          <w:lang w:val="en-US"/>
        </w:rPr>
      </w:pPr>
    </w:p>
    <w:p w14:paraId="5C702879" w14:textId="0142A103" w:rsidR="00F05193" w:rsidRPr="00C42026" w:rsidRDefault="00F05193" w:rsidP="00F05193">
      <w:pPr>
        <w:spacing w:line="360" w:lineRule="auto"/>
        <w:jc w:val="center"/>
        <w:rPr>
          <w:rFonts w:ascii="Times New Roman" w:hAnsi="Times New Roman"/>
          <w:i w:val="0"/>
          <w:szCs w:val="28"/>
          <w:lang w:val="en-US"/>
        </w:rPr>
      </w:pPr>
      <w:r w:rsidRPr="00970057">
        <w:rPr>
          <w:rFonts w:ascii="Times New Roman" w:hAnsi="Times New Roman"/>
          <w:i w:val="0"/>
          <w:szCs w:val="28"/>
        </w:rPr>
        <w:t>Листинг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</w:t>
      </w:r>
      <w:r w:rsidR="00044B24">
        <w:rPr>
          <w:rFonts w:ascii="Times New Roman" w:hAnsi="Times New Roman"/>
          <w:i w:val="0"/>
          <w:szCs w:val="28"/>
        </w:rPr>
        <w:t>И</w:t>
      </w:r>
      <w:r w:rsidRPr="00990537">
        <w:rPr>
          <w:rFonts w:ascii="Times New Roman" w:hAnsi="Times New Roman"/>
          <w:i w:val="0"/>
          <w:szCs w:val="28"/>
          <w:lang w:val="en-US"/>
        </w:rPr>
        <w:t>.1</w:t>
      </w:r>
      <w:r w:rsidR="00C42026" w:rsidRPr="00990537">
        <w:rPr>
          <w:rFonts w:ascii="Times New Roman" w:hAnsi="Times New Roman"/>
          <w:i w:val="0"/>
          <w:szCs w:val="28"/>
          <w:lang w:val="en-US"/>
        </w:rPr>
        <w:t>5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– </w:t>
      </w:r>
      <w:r w:rsidR="00C42026">
        <w:rPr>
          <w:rFonts w:ascii="Times New Roman" w:hAnsi="Times New Roman"/>
          <w:i w:val="0"/>
          <w:szCs w:val="28"/>
          <w:lang w:val="en-US"/>
        </w:rPr>
        <w:t>HotelNumber.kt</w:t>
      </w:r>
    </w:p>
    <w:p w14:paraId="217BF2FC" w14:textId="77777777" w:rsidR="00022575" w:rsidRPr="00990537" w:rsidRDefault="00022575" w:rsidP="00022575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0BC5EA76" w14:textId="6E2D9E6D" w:rsidR="00F05193" w:rsidRPr="00990537" w:rsidRDefault="00044B24" w:rsidP="00F05193">
      <w:pPr>
        <w:spacing w:line="360" w:lineRule="auto"/>
        <w:jc w:val="right"/>
        <w:rPr>
          <w:rFonts w:ascii="Times New Roman" w:hAnsi="Times New Roman"/>
          <w:b/>
          <w:i w:val="0"/>
          <w:szCs w:val="24"/>
          <w:lang w:val="en-US"/>
        </w:rPr>
      </w:pPr>
      <w:r>
        <w:rPr>
          <w:rFonts w:ascii="Times New Roman" w:hAnsi="Times New Roman"/>
          <w:b/>
          <w:i w:val="0"/>
          <w:szCs w:val="24"/>
        </w:rPr>
        <w:t>Продолжение</w:t>
      </w:r>
      <w:r w:rsidRPr="002B4DA8">
        <w:rPr>
          <w:rFonts w:ascii="Times New Roman" w:hAnsi="Times New Roman"/>
          <w:b/>
          <w:i w:val="0"/>
          <w:szCs w:val="24"/>
          <w:lang w:val="en-US"/>
        </w:rPr>
        <w:t xml:space="preserve"> </w:t>
      </w:r>
      <w:r>
        <w:rPr>
          <w:rFonts w:ascii="Times New Roman" w:hAnsi="Times New Roman"/>
          <w:b/>
          <w:i w:val="0"/>
          <w:szCs w:val="24"/>
        </w:rPr>
        <w:t>приложения</w:t>
      </w:r>
      <w:r w:rsidRPr="002B4DA8">
        <w:rPr>
          <w:rFonts w:ascii="Times New Roman" w:hAnsi="Times New Roman"/>
          <w:b/>
          <w:i w:val="0"/>
          <w:szCs w:val="24"/>
          <w:lang w:val="en-US"/>
        </w:rPr>
        <w:t xml:space="preserve"> </w:t>
      </w:r>
      <w:r>
        <w:rPr>
          <w:rFonts w:ascii="Times New Roman" w:hAnsi="Times New Roman"/>
          <w:b/>
          <w:i w:val="0"/>
          <w:szCs w:val="24"/>
        </w:rPr>
        <w:t>И</w:t>
      </w:r>
    </w:p>
    <w:p w14:paraId="02670C17" w14:textId="77777777" w:rsidR="00970057" w:rsidRDefault="00970057" w:rsidP="00970057">
      <w:pPr>
        <w:spacing w:line="360" w:lineRule="auto"/>
        <w:ind w:firstLine="720"/>
        <w:jc w:val="righ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30A032EA" w14:textId="2CBD3016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class HotelNumbersViewAdapter(private val binding: ItemHotelLikedCardBinding) : Recycler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View.ViewHolder(binding.root) {</w:t>
      </w:r>
    </w:p>
    <w:p w14:paraId="0CCE19CC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fun bind(hotelNumber: HotelNumber) = with(binding) {</w:t>
      </w:r>
    </w:p>
    <w:p w14:paraId="59C051F8" w14:textId="0B7E979C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</w:t>
      </w: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hotelNumberImage.setImageResource(hotelNumber.imageHotelNumber)</w:t>
      </w:r>
    </w:p>
    <w:p w14:paraId="42156D09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nameNumber.text = hotelNumber.nameNumber</w:t>
      </w:r>
    </w:p>
    <w:p w14:paraId="4B04D938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ratingNumber.text = hotelNumber.ratingNumber</w:t>
      </w:r>
    </w:p>
    <w:p w14:paraId="140E2937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addresHotel.text = hotelNumber.addresHotel</w:t>
      </w:r>
    </w:p>
    <w:p w14:paraId="7E4FDDB9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priceNumber.text = hotelNumber.priceNumber</w:t>
      </w:r>
    </w:p>
    <w:p w14:paraId="58F9EBA1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root.setOnClickListener{}</w:t>
      </w:r>
    </w:p>
    <w:p w14:paraId="06D16F36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}</w:t>
      </w:r>
    </w:p>
    <w:p w14:paraId="4647873A" w14:textId="2BA4176D" w:rsid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}</w:t>
      </w:r>
    </w:p>
    <w:p w14:paraId="60E78C7F" w14:textId="77777777" w:rsid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55CD95ED" w14:textId="06BDFFDD" w:rsidR="00F05193" w:rsidRPr="00C42026" w:rsidRDefault="00F05193" w:rsidP="00F05193">
      <w:pPr>
        <w:spacing w:line="360" w:lineRule="auto"/>
        <w:jc w:val="center"/>
        <w:rPr>
          <w:rFonts w:ascii="Times New Roman" w:hAnsi="Times New Roman"/>
          <w:i w:val="0"/>
          <w:szCs w:val="28"/>
          <w:lang w:val="en-US"/>
        </w:rPr>
      </w:pPr>
      <w:r w:rsidRPr="00970057">
        <w:rPr>
          <w:rFonts w:ascii="Times New Roman" w:hAnsi="Times New Roman"/>
          <w:i w:val="0"/>
          <w:szCs w:val="28"/>
        </w:rPr>
        <w:t>Листинг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</w:t>
      </w:r>
      <w:r w:rsidR="00044B24">
        <w:rPr>
          <w:rFonts w:ascii="Times New Roman" w:hAnsi="Times New Roman"/>
          <w:i w:val="0"/>
          <w:szCs w:val="28"/>
        </w:rPr>
        <w:t>И</w:t>
      </w:r>
      <w:r w:rsidRPr="00990537">
        <w:rPr>
          <w:rFonts w:ascii="Times New Roman" w:hAnsi="Times New Roman"/>
          <w:i w:val="0"/>
          <w:szCs w:val="28"/>
          <w:lang w:val="en-US"/>
        </w:rPr>
        <w:t>.1</w:t>
      </w:r>
      <w:r w:rsidR="00C42026" w:rsidRPr="00990537">
        <w:rPr>
          <w:rFonts w:ascii="Times New Roman" w:hAnsi="Times New Roman"/>
          <w:i w:val="0"/>
          <w:szCs w:val="28"/>
          <w:lang w:val="en-US"/>
        </w:rPr>
        <w:t>6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– </w:t>
      </w:r>
      <w:r w:rsidR="00C42026">
        <w:rPr>
          <w:rFonts w:ascii="Times New Roman" w:hAnsi="Times New Roman"/>
          <w:i w:val="0"/>
          <w:szCs w:val="28"/>
          <w:lang w:val="en-US"/>
        </w:rPr>
        <w:t>HotelNumberViewAdapter.kt</w:t>
      </w:r>
    </w:p>
    <w:p w14:paraId="3132C501" w14:textId="77777777" w:rsidR="00970057" w:rsidRPr="0099053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6B4FF39D" w14:textId="080A8161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class HotelsViewAdapter(private val binding: ItemHotelsBinding) : Recycler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View.ViewHolder(binding.root) {</w:t>
      </w:r>
    </w:p>
    <w:p w14:paraId="7541BA87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fun bind(hotel: Hotel) = with(binding) {</w:t>
      </w:r>
    </w:p>
    <w:p w14:paraId="759DCDD7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imageHotel.setImageResource(hotel.imageView)</w:t>
      </w:r>
    </w:p>
    <w:p w14:paraId="41EEBA99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nameCityText.text = hotel.nameCity</w:t>
      </w:r>
    </w:p>
    <w:p w14:paraId="7E796568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availableHotelsText.text = hotel.availableHotel</w:t>
      </w:r>
    </w:p>
    <w:p w14:paraId="79B6AD53" w14:textId="1DF47B13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rating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Hotels.text = hotel.ratingHotel</w:t>
      </w:r>
    </w:p>
    <w:p w14:paraId="70243AE4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root.setOnClickListener{}</w:t>
      </w:r>
    </w:p>
    <w:p w14:paraId="38F432D7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}</w:t>
      </w:r>
    </w:p>
    <w:p w14:paraId="744F073B" w14:textId="0B4F3F3F" w:rsid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}</w:t>
      </w:r>
    </w:p>
    <w:p w14:paraId="161215D2" w14:textId="77777777" w:rsid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4AFD9B7C" w14:textId="4AFD3753" w:rsidR="00F05193" w:rsidRPr="00C42026" w:rsidRDefault="00F05193" w:rsidP="00F05193">
      <w:pPr>
        <w:spacing w:line="360" w:lineRule="auto"/>
        <w:jc w:val="center"/>
        <w:rPr>
          <w:rFonts w:ascii="Times New Roman" w:hAnsi="Times New Roman"/>
          <w:i w:val="0"/>
          <w:szCs w:val="28"/>
          <w:lang w:val="en-US"/>
        </w:rPr>
      </w:pPr>
      <w:r w:rsidRPr="00970057">
        <w:rPr>
          <w:rFonts w:ascii="Times New Roman" w:hAnsi="Times New Roman"/>
          <w:i w:val="0"/>
          <w:szCs w:val="28"/>
        </w:rPr>
        <w:t>Листинг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</w:t>
      </w:r>
      <w:r w:rsidR="00044B24">
        <w:rPr>
          <w:rFonts w:ascii="Times New Roman" w:hAnsi="Times New Roman"/>
          <w:i w:val="0"/>
          <w:szCs w:val="28"/>
        </w:rPr>
        <w:t>И</w:t>
      </w:r>
      <w:r w:rsidRPr="00990537">
        <w:rPr>
          <w:rFonts w:ascii="Times New Roman" w:hAnsi="Times New Roman"/>
          <w:i w:val="0"/>
          <w:szCs w:val="28"/>
          <w:lang w:val="en-US"/>
        </w:rPr>
        <w:t>.1</w:t>
      </w:r>
      <w:r w:rsidR="00C42026" w:rsidRPr="00990537">
        <w:rPr>
          <w:rFonts w:ascii="Times New Roman" w:hAnsi="Times New Roman"/>
          <w:i w:val="0"/>
          <w:szCs w:val="28"/>
          <w:lang w:val="en-US"/>
        </w:rPr>
        <w:t>7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– </w:t>
      </w:r>
      <w:r w:rsidR="00C42026">
        <w:rPr>
          <w:rFonts w:ascii="Times New Roman" w:hAnsi="Times New Roman"/>
          <w:i w:val="0"/>
          <w:szCs w:val="28"/>
          <w:lang w:val="en-US"/>
        </w:rPr>
        <w:t>HotelsViewAdapter.kt</w:t>
      </w:r>
    </w:p>
    <w:p w14:paraId="02F369A2" w14:textId="77777777" w:rsidR="00970057" w:rsidRPr="0099053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45A9E355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class ViewPagerAdapter(fragment: MessageFragment) : FragmentStateAdapter(fragment) {</w:t>
      </w:r>
    </w:p>
    <w:p w14:paraId="21831537" w14:textId="77777777" w:rsidR="00970057" w:rsidRPr="004F4F11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override</w:t>
      </w:r>
      <w:r w:rsidRPr="004F4F11">
        <w:rPr>
          <w:rFonts w:ascii="Consolas" w:hAnsi="Consolas"/>
          <w:i w:val="0"/>
          <w:color w:val="000000" w:themeColor="text1"/>
          <w:sz w:val="24"/>
          <w:szCs w:val="28"/>
        </w:rPr>
        <w:t xml:space="preserve"> </w:t>
      </w: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fun</w:t>
      </w:r>
      <w:r w:rsidRPr="004F4F11">
        <w:rPr>
          <w:rFonts w:ascii="Consolas" w:hAnsi="Consolas"/>
          <w:i w:val="0"/>
          <w:color w:val="000000" w:themeColor="text1"/>
          <w:sz w:val="24"/>
          <w:szCs w:val="28"/>
        </w:rPr>
        <w:t xml:space="preserve"> </w:t>
      </w: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getItemCount</w:t>
      </w:r>
      <w:r w:rsidRPr="004F4F11">
        <w:rPr>
          <w:rFonts w:ascii="Consolas" w:hAnsi="Consolas"/>
          <w:i w:val="0"/>
          <w:color w:val="000000" w:themeColor="text1"/>
          <w:sz w:val="24"/>
          <w:szCs w:val="28"/>
        </w:rPr>
        <w:t>() = 2</w:t>
      </w:r>
    </w:p>
    <w:p w14:paraId="310BA1E3" w14:textId="034525E9" w:rsidR="00970057" w:rsidRPr="004F4F11" w:rsidRDefault="00970057" w:rsidP="00C42026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</w:rPr>
      </w:pPr>
      <w:r w:rsidRPr="004F4F11">
        <w:rPr>
          <w:rFonts w:ascii="Consolas" w:hAnsi="Consolas"/>
          <w:i w:val="0"/>
          <w:color w:val="000000" w:themeColor="text1"/>
          <w:sz w:val="24"/>
          <w:szCs w:val="28"/>
        </w:rPr>
        <w:t xml:space="preserve">    </w:t>
      </w:r>
    </w:p>
    <w:p w14:paraId="1AE6DC71" w14:textId="08E22678" w:rsidR="00F05193" w:rsidRPr="004F4F11" w:rsidRDefault="00C42026" w:rsidP="00F05193">
      <w:pPr>
        <w:spacing w:line="360" w:lineRule="auto"/>
        <w:jc w:val="right"/>
        <w:rPr>
          <w:rFonts w:ascii="Times New Roman" w:hAnsi="Times New Roman"/>
          <w:b/>
          <w:i w:val="0"/>
          <w:szCs w:val="24"/>
        </w:rPr>
      </w:pPr>
      <w:r>
        <w:rPr>
          <w:rFonts w:ascii="Times New Roman" w:hAnsi="Times New Roman"/>
          <w:b/>
          <w:i w:val="0"/>
          <w:szCs w:val="24"/>
        </w:rPr>
        <w:t>Окончание</w:t>
      </w:r>
      <w:r w:rsidR="00F05193" w:rsidRPr="004F4F11">
        <w:rPr>
          <w:rFonts w:ascii="Times New Roman" w:hAnsi="Times New Roman"/>
          <w:b/>
          <w:i w:val="0"/>
          <w:szCs w:val="24"/>
        </w:rPr>
        <w:t xml:space="preserve"> </w:t>
      </w:r>
      <w:r w:rsidR="00F05193" w:rsidRPr="006F6E39">
        <w:rPr>
          <w:rFonts w:ascii="Times New Roman" w:hAnsi="Times New Roman"/>
          <w:b/>
          <w:i w:val="0"/>
          <w:szCs w:val="24"/>
        </w:rPr>
        <w:t>приложения</w:t>
      </w:r>
      <w:r w:rsidR="00F05193" w:rsidRPr="004F4F11">
        <w:rPr>
          <w:rFonts w:ascii="Times New Roman" w:hAnsi="Times New Roman"/>
          <w:b/>
          <w:i w:val="0"/>
          <w:szCs w:val="24"/>
        </w:rPr>
        <w:t xml:space="preserve"> </w:t>
      </w:r>
      <w:r w:rsidR="00547F5A">
        <w:rPr>
          <w:rFonts w:ascii="Times New Roman" w:hAnsi="Times New Roman"/>
          <w:b/>
          <w:i w:val="0"/>
          <w:szCs w:val="24"/>
        </w:rPr>
        <w:t>И</w:t>
      </w:r>
    </w:p>
    <w:p w14:paraId="25A3ABFA" w14:textId="77777777" w:rsidR="00F05193" w:rsidRPr="004F4F11" w:rsidRDefault="00F05193" w:rsidP="00F05193">
      <w:pPr>
        <w:spacing w:line="360" w:lineRule="auto"/>
        <w:jc w:val="right"/>
        <w:rPr>
          <w:rFonts w:ascii="Times New Roman" w:hAnsi="Times New Roman"/>
          <w:b/>
          <w:i w:val="0"/>
          <w:szCs w:val="24"/>
        </w:rPr>
      </w:pPr>
    </w:p>
    <w:p w14:paraId="244B90F4" w14:textId="679A060C" w:rsidR="00970057" w:rsidRPr="00970057" w:rsidRDefault="00F05193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override fun createFragment(position: Int): Fragment {</w:t>
      </w:r>
    </w:p>
    <w:p w14:paraId="4EA48769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return if(position == 0) IncomingFragment()</w:t>
      </w:r>
    </w:p>
    <w:p w14:paraId="20ABAAD2" w14:textId="68996F3C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else NotificationFragment()</w:t>
      </w:r>
    </w:p>
    <w:p w14:paraId="74C4EAFD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}</w:t>
      </w:r>
    </w:p>
    <w:p w14:paraId="4F282EE9" w14:textId="4177EEA9" w:rsid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}</w:t>
      </w:r>
    </w:p>
    <w:p w14:paraId="614D4D51" w14:textId="77777777" w:rsid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0ECC18A4" w14:textId="32F964DC" w:rsidR="00C42026" w:rsidRPr="00C42026" w:rsidRDefault="00C42026" w:rsidP="00C42026">
      <w:pPr>
        <w:spacing w:line="360" w:lineRule="auto"/>
        <w:jc w:val="center"/>
        <w:rPr>
          <w:rFonts w:ascii="Times New Roman" w:hAnsi="Times New Roman"/>
          <w:i w:val="0"/>
          <w:szCs w:val="28"/>
          <w:lang w:val="en-US"/>
        </w:rPr>
      </w:pPr>
      <w:r w:rsidRPr="00970057">
        <w:rPr>
          <w:rFonts w:ascii="Times New Roman" w:hAnsi="Times New Roman"/>
          <w:i w:val="0"/>
          <w:szCs w:val="28"/>
        </w:rPr>
        <w:t>Листинг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 </w:t>
      </w:r>
      <w:r w:rsidR="00044B24">
        <w:rPr>
          <w:rFonts w:ascii="Times New Roman" w:hAnsi="Times New Roman"/>
          <w:i w:val="0"/>
          <w:szCs w:val="28"/>
        </w:rPr>
        <w:t>И</w:t>
      </w:r>
      <w:r w:rsidRPr="00990537">
        <w:rPr>
          <w:rFonts w:ascii="Times New Roman" w:hAnsi="Times New Roman"/>
          <w:i w:val="0"/>
          <w:szCs w:val="28"/>
          <w:lang w:val="en-US"/>
        </w:rPr>
        <w:t xml:space="preserve">.18 – </w:t>
      </w:r>
      <w:r>
        <w:rPr>
          <w:rFonts w:ascii="Times New Roman" w:hAnsi="Times New Roman"/>
          <w:i w:val="0"/>
          <w:szCs w:val="28"/>
          <w:lang w:val="en-US"/>
        </w:rPr>
        <w:t>ViewPagerAdapter.kt</w:t>
      </w:r>
    </w:p>
    <w:p w14:paraId="4B9884EE" w14:textId="77777777" w:rsidR="00970057" w:rsidRPr="00990537" w:rsidRDefault="00970057" w:rsidP="00970057">
      <w:pPr>
        <w:spacing w:line="360" w:lineRule="auto"/>
        <w:ind w:firstLine="720"/>
        <w:jc w:val="center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2A085365" w14:textId="50C0ABFE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class HotelsAdapter : RecyclerView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.Adapter&lt;HotelsViewAdapter&gt;() {</w:t>
      </w:r>
    </w:p>
    <w:p w14:paraId="1C740EB4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val items = mutableListOf&lt;Hotel&gt;()</w:t>
      </w:r>
    </w:p>
    <w:p w14:paraId="2B64CE08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override fun onCreateViewHolder(parent: ViewGroup, viewType: Int): HotelsViewAdapter {</w:t>
      </w:r>
    </w:p>
    <w:p w14:paraId="5540DD0D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return HotelsViewAdapter(ItemHotelsBinding.inflate(LayoutInflater.from(parent.context), parent, false))</w:t>
      </w:r>
    </w:p>
    <w:p w14:paraId="57C72826" w14:textId="50F1873D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}</w:t>
      </w:r>
    </w:p>
    <w:p w14:paraId="0E5C11EC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override fun onBindViewHolder(holder: HotelsViewAdapter, position: Int) {</w:t>
      </w:r>
    </w:p>
    <w:p w14:paraId="7D285596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holder.bind(items[position])</w:t>
      </w:r>
    </w:p>
    <w:p w14:paraId="2E76514F" w14:textId="0A931DCC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}</w:t>
      </w:r>
    </w:p>
    <w:p w14:paraId="618A21B1" w14:textId="728E4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override </w:t>
      </w:r>
      <w:r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fun getItemCount() = items.size</w:t>
      </w:r>
    </w:p>
    <w:p w14:paraId="0B3B6037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fun submitList(hotel: List&lt;Hotel&gt;) {</w:t>
      </w:r>
    </w:p>
    <w:p w14:paraId="7FE6DA72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items.clear()</w:t>
      </w:r>
    </w:p>
    <w:p w14:paraId="565737A8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items.addAll(hotel)</w:t>
      </w:r>
    </w:p>
    <w:p w14:paraId="6AFF05C4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    notifyDataSetChanged()</w:t>
      </w:r>
    </w:p>
    <w:p w14:paraId="548D12F5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 xml:space="preserve">    }</w:t>
      </w:r>
    </w:p>
    <w:p w14:paraId="35307D9F" w14:textId="431D2A6E" w:rsidR="00970057" w:rsidRPr="00970057" w:rsidRDefault="00970057" w:rsidP="00970057">
      <w:pPr>
        <w:spacing w:line="360" w:lineRule="auto"/>
        <w:ind w:firstLine="720"/>
        <w:jc w:val="left"/>
        <w:rPr>
          <w:rFonts w:ascii="Times New Roman" w:hAnsi="Times New Roman"/>
          <w:i w:val="0"/>
          <w:color w:val="000000" w:themeColor="text1"/>
          <w:szCs w:val="28"/>
          <w:lang w:val="en-US"/>
        </w:rPr>
      </w:pPr>
      <w:r w:rsidRPr="00970057">
        <w:rPr>
          <w:rFonts w:ascii="Consolas" w:hAnsi="Consolas"/>
          <w:i w:val="0"/>
          <w:color w:val="000000" w:themeColor="text1"/>
          <w:sz w:val="24"/>
          <w:szCs w:val="28"/>
          <w:lang w:val="en-US"/>
        </w:rPr>
        <w:t>}</w:t>
      </w:r>
    </w:p>
    <w:p w14:paraId="57588921" w14:textId="77777777" w:rsidR="00970057" w:rsidRPr="00970057" w:rsidRDefault="00970057" w:rsidP="00970057">
      <w:pPr>
        <w:spacing w:line="360" w:lineRule="auto"/>
        <w:ind w:firstLine="720"/>
        <w:jc w:val="left"/>
        <w:rPr>
          <w:rFonts w:ascii="Times New Roman" w:hAnsi="Times New Roman"/>
          <w:i w:val="0"/>
          <w:color w:val="000000" w:themeColor="text1"/>
          <w:szCs w:val="28"/>
          <w:lang w:val="en-US"/>
        </w:rPr>
      </w:pPr>
    </w:p>
    <w:p w14:paraId="054D9817" w14:textId="5BBE5A4D" w:rsidR="00C9376D" w:rsidRPr="00C42026" w:rsidRDefault="00970057" w:rsidP="00C42026">
      <w:pPr>
        <w:spacing w:line="360" w:lineRule="auto"/>
        <w:jc w:val="center"/>
        <w:rPr>
          <w:rFonts w:ascii="Times New Roman" w:hAnsi="Times New Roman"/>
          <w:i w:val="0"/>
          <w:szCs w:val="24"/>
          <w:lang w:val="en-US"/>
        </w:rPr>
      </w:pPr>
      <w:r w:rsidRPr="00970057">
        <w:rPr>
          <w:rFonts w:ascii="Times New Roman" w:hAnsi="Times New Roman"/>
          <w:i w:val="0"/>
          <w:szCs w:val="24"/>
        </w:rPr>
        <w:t>Листинг</w:t>
      </w:r>
      <w:r w:rsidRPr="00990537">
        <w:rPr>
          <w:rFonts w:ascii="Times New Roman" w:hAnsi="Times New Roman"/>
          <w:i w:val="0"/>
          <w:szCs w:val="24"/>
          <w:lang w:val="en-US"/>
        </w:rPr>
        <w:t xml:space="preserve"> </w:t>
      </w:r>
      <w:r w:rsidR="00044B24">
        <w:rPr>
          <w:rFonts w:ascii="Times New Roman" w:hAnsi="Times New Roman"/>
          <w:i w:val="0"/>
          <w:szCs w:val="24"/>
        </w:rPr>
        <w:t>И</w:t>
      </w:r>
      <w:r w:rsidRPr="00990537">
        <w:rPr>
          <w:rFonts w:ascii="Times New Roman" w:hAnsi="Times New Roman"/>
          <w:i w:val="0"/>
          <w:szCs w:val="24"/>
          <w:lang w:val="en-US"/>
        </w:rPr>
        <w:t>.</w:t>
      </w:r>
      <w:r w:rsidR="00C42026" w:rsidRPr="00990537">
        <w:rPr>
          <w:rFonts w:ascii="Times New Roman" w:hAnsi="Times New Roman"/>
          <w:i w:val="0"/>
          <w:szCs w:val="24"/>
          <w:lang w:val="en-US"/>
        </w:rPr>
        <w:t>19</w:t>
      </w:r>
      <w:r w:rsidRPr="00990537">
        <w:rPr>
          <w:rFonts w:ascii="Times New Roman" w:hAnsi="Times New Roman"/>
          <w:i w:val="0"/>
          <w:szCs w:val="24"/>
          <w:lang w:val="en-US"/>
        </w:rPr>
        <w:t xml:space="preserve"> – </w:t>
      </w:r>
      <w:r w:rsidR="00C42026">
        <w:rPr>
          <w:rFonts w:ascii="Times New Roman" w:hAnsi="Times New Roman"/>
          <w:i w:val="0"/>
          <w:szCs w:val="24"/>
          <w:lang w:val="en-US"/>
        </w:rPr>
        <w:t>HotelAdapter.kt</w:t>
      </w:r>
    </w:p>
    <w:p w14:paraId="3BBEF8B4" w14:textId="77777777" w:rsidR="006B5665" w:rsidRPr="00990537" w:rsidRDefault="006B5665" w:rsidP="00852651">
      <w:pPr>
        <w:spacing w:line="360" w:lineRule="auto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p w14:paraId="68B22F73" w14:textId="77777777" w:rsidR="00C9376D" w:rsidRPr="00990537" w:rsidRDefault="00C9376D" w:rsidP="00852651">
      <w:pPr>
        <w:spacing w:line="360" w:lineRule="auto"/>
        <w:jc w:val="left"/>
        <w:rPr>
          <w:rFonts w:ascii="Consolas" w:hAnsi="Consolas"/>
          <w:i w:val="0"/>
          <w:color w:val="000000" w:themeColor="text1"/>
          <w:sz w:val="24"/>
          <w:szCs w:val="28"/>
          <w:lang w:val="en-US"/>
        </w:rPr>
      </w:pPr>
    </w:p>
    <w:sectPr w:rsidR="00C9376D" w:rsidRPr="00990537" w:rsidSect="004F413E">
      <w:headerReference w:type="default" r:id="rId46"/>
      <w:footerReference w:type="default" r:id="rId4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84ABE0" w14:textId="77777777" w:rsidR="000E098E" w:rsidRDefault="000E098E">
      <w:r>
        <w:separator/>
      </w:r>
    </w:p>
  </w:endnote>
  <w:endnote w:type="continuationSeparator" w:id="0">
    <w:p w14:paraId="1C0C53DA" w14:textId="77777777" w:rsidR="000E098E" w:rsidRDefault="000E09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ГОСТ тип А">
    <w:altName w:val="Calibri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altName w:val="Times New Roman"/>
    <w:charset w:val="00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D77273" w14:textId="31B8AA67" w:rsidR="00B5140C" w:rsidRDefault="00B5140C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708416" behindDoc="1" locked="0" layoutInCell="1" allowOverlap="1" wp14:anchorId="44AC7D60" wp14:editId="6ECC612B">
              <wp:simplePos x="0" y="0"/>
              <wp:positionH relativeFrom="column">
                <wp:posOffset>-362585</wp:posOffset>
              </wp:positionH>
              <wp:positionV relativeFrom="paragraph">
                <wp:posOffset>-1298575</wp:posOffset>
              </wp:positionV>
              <wp:extent cx="6644005" cy="1400810"/>
              <wp:effectExtent l="18415" t="15875" r="14605" b="21590"/>
              <wp:wrapNone/>
              <wp:docPr id="635" name="Group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4005" cy="1400810"/>
                        <a:chOff x="1418" y="13315"/>
                        <a:chExt cx="10488" cy="2285"/>
                      </a:xfrm>
                    </wpg:grpSpPr>
                    <wps:wsp>
                      <wps:cNvPr id="636" name="Rectangle 245"/>
                      <wps:cNvSpPr>
                        <a:spLocks/>
                      </wps:cNvSpPr>
                      <wps:spPr bwMode="auto">
                        <a:xfrm>
                          <a:off x="1418" y="13317"/>
                          <a:ext cx="10488" cy="22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ED70E" w14:textId="77777777" w:rsidR="00B5140C" w:rsidRDefault="00B5140C" w:rsidP="00C316E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637" name="Group 246"/>
                      <wpg:cNvGrpSpPr>
                        <a:grpSpLocks/>
                      </wpg:cNvGrpSpPr>
                      <wpg:grpSpPr bwMode="auto">
                        <a:xfrm>
                          <a:off x="1421" y="13315"/>
                          <a:ext cx="10485" cy="2285"/>
                          <a:chOff x="1135" y="11234"/>
                          <a:chExt cx="10485" cy="2285"/>
                        </a:xfrm>
                      </wpg:grpSpPr>
                      <wpg:grpSp>
                        <wpg:cNvPr id="638" name="Group 247"/>
                        <wpg:cNvGrpSpPr>
                          <a:grpSpLocks/>
                        </wpg:cNvGrpSpPr>
                        <wpg:grpSpPr bwMode="auto">
                          <a:xfrm>
                            <a:off x="4817" y="11234"/>
                            <a:ext cx="6803" cy="2268"/>
                            <a:chOff x="4667" y="12846"/>
                            <a:chExt cx="6803" cy="2268"/>
                          </a:xfrm>
                        </wpg:grpSpPr>
                        <wpg:grpSp>
                          <wpg:cNvPr id="639" name="Group 248"/>
                          <wpg:cNvGrpSpPr>
                            <a:grpSpLocks/>
                          </wpg:cNvGrpSpPr>
                          <wpg:grpSpPr bwMode="auto">
                            <a:xfrm>
                              <a:off x="8629" y="13691"/>
                              <a:ext cx="2841" cy="577"/>
                              <a:chOff x="6360" y="12791"/>
                              <a:chExt cx="2841" cy="577"/>
                            </a:xfrm>
                          </wpg:grpSpPr>
                          <wps:wsp>
                            <wps:cNvPr id="640" name="Text Box 249"/>
                            <wps:cNvSpPr txBox="1">
                              <a:spLocks/>
                            </wps:cNvSpPr>
                            <wps:spPr bwMode="auto">
                              <a:xfrm>
                                <a:off x="6365" y="12791"/>
                                <a:ext cx="848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B9098A" w14:textId="77777777" w:rsidR="00B5140C" w:rsidRPr="00C84C12" w:rsidRDefault="00B5140C" w:rsidP="00C316E9">
                                  <w:pPr>
                                    <w:pStyle w:val="a3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C84C12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41" name="Text Box 250"/>
                            <wps:cNvSpPr txBox="1">
                              <a:spLocks/>
                            </wps:cNvSpPr>
                            <wps:spPr bwMode="auto">
                              <a:xfrm>
                                <a:off x="7218" y="12791"/>
                                <a:ext cx="847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2A1CF42" w14:textId="77777777" w:rsidR="00B5140C" w:rsidRPr="00C84C12" w:rsidRDefault="00B5140C" w:rsidP="00C316E9">
                                  <w:pPr>
                                    <w:pStyle w:val="a3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C84C12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42" name="Text Box 251"/>
                            <wps:cNvSpPr txBox="1">
                              <a:spLocks/>
                            </wps:cNvSpPr>
                            <wps:spPr bwMode="auto">
                              <a:xfrm>
                                <a:off x="8070" y="12791"/>
                                <a:ext cx="1131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41CBC8" w14:textId="77777777" w:rsidR="00B5140C" w:rsidRPr="00C84C12" w:rsidRDefault="00B5140C" w:rsidP="00C316E9">
                                  <w:pPr>
                                    <w:pStyle w:val="a3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C84C12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43" name="Text Box 252"/>
                            <wps:cNvSpPr txBox="1">
                              <a:spLocks/>
                            </wps:cNvSpPr>
                            <wps:spPr bwMode="auto">
                              <a:xfrm>
                                <a:off x="7223" y="13077"/>
                                <a:ext cx="847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D1A1C4" w14:textId="6B61B009" w:rsidR="00B5140C" w:rsidRPr="00C84C12" w:rsidRDefault="00B5140C" w:rsidP="00C316E9">
                                  <w:pPr>
                                    <w:pStyle w:val="a3"/>
                                    <w:rPr>
                                      <w:rFonts w:ascii="GOST type A" w:hAnsi="GOST type A"/>
                                      <w:noProof w:val="0"/>
                                      <w:lang w:val="en-US"/>
                                    </w:rPr>
                                  </w:pPr>
                                  <w:r w:rsidRPr="00C84C12">
                                    <w:rPr>
                                      <w:rFonts w:ascii="GOST type A" w:hAnsi="GOST type A"/>
                                      <w:noProof w:val="0"/>
                                      <w:lang w:val="en-US"/>
                                    </w:rPr>
                                    <w:fldChar w:fldCharType="begin"/>
                                  </w:r>
                                  <w:r w:rsidRPr="00C84C12">
                                    <w:rPr>
                                      <w:rFonts w:ascii="GOST type A" w:hAnsi="GOST type A"/>
                                      <w:noProof w:val="0"/>
                                      <w:lang w:val="en-US"/>
                                    </w:rPr>
                                    <w:instrText xml:space="preserve"> PAGE  \* MERGEFORMAT </w:instrText>
                                  </w:r>
                                  <w:r w:rsidRPr="00C84C12">
                                    <w:rPr>
                                      <w:rFonts w:ascii="GOST type A" w:hAnsi="GOST type A"/>
                                      <w:noProof w:val="0"/>
                                      <w:lang w:val="en-US"/>
                                    </w:rPr>
                                    <w:fldChar w:fldCharType="separate"/>
                                  </w:r>
                                  <w:r w:rsidR="00794A34">
                                    <w:rPr>
                                      <w:rFonts w:ascii="GOST type A" w:hAnsi="GOST type A"/>
                                      <w:lang w:val="en-US"/>
                                    </w:rPr>
                                    <w:t>1</w:t>
                                  </w:r>
                                  <w:r w:rsidRPr="00C84C12">
                                    <w:rPr>
                                      <w:rFonts w:ascii="GOST type A" w:hAnsi="GOST type A"/>
                                      <w:noProof w:val="0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44" name="Text Box 253"/>
                            <wps:cNvSpPr txBox="1">
                              <a:spLocks/>
                            </wps:cNvSpPr>
                            <wps:spPr bwMode="auto">
                              <a:xfrm>
                                <a:off x="8070" y="13072"/>
                                <a:ext cx="1131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2782FD" w14:textId="0847ACA3" w:rsidR="00B5140C" w:rsidRPr="00C84C12" w:rsidRDefault="00B5140C" w:rsidP="00C316E9">
                                  <w:pPr>
                                    <w:pStyle w:val="a3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63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g:grpSp>
                            <wpg:cNvPr id="645" name="Group 254"/>
                            <wpg:cNvGrpSpPr>
                              <a:grpSpLocks/>
                            </wpg:cNvGrpSpPr>
                            <wpg:grpSpPr bwMode="auto">
                              <a:xfrm>
                                <a:off x="6360" y="13084"/>
                                <a:ext cx="848" cy="284"/>
                                <a:chOff x="6125" y="9275"/>
                                <a:chExt cx="850" cy="284"/>
                              </a:xfrm>
                            </wpg:grpSpPr>
                            <wps:wsp>
                              <wps:cNvPr id="646" name="Text Box 255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6125" y="9275"/>
                                  <a:ext cx="283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9D91CEE" w14:textId="77777777" w:rsidR="00B5140C" w:rsidRPr="00C84C12" w:rsidRDefault="00B5140C" w:rsidP="00C316E9">
                                    <w:pPr>
                                      <w:pStyle w:val="a3"/>
                                      <w:rPr>
                                        <w:rFonts w:ascii="GOST type A" w:hAnsi="GOST type A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47" name="Text Box 256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6409" y="9276"/>
                                  <a:ext cx="283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8F4A5D2" w14:textId="77777777" w:rsidR="00B5140C" w:rsidRPr="00C84C12" w:rsidRDefault="00B5140C" w:rsidP="00C316E9">
                                    <w:pPr>
                                      <w:pStyle w:val="a3"/>
                                      <w:rPr>
                                        <w:rFonts w:ascii="GOST type A" w:hAnsi="GOST type A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48" name="Text Box 257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6692" y="9275"/>
                                  <a:ext cx="283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5E0EE61" w14:textId="77777777" w:rsidR="00B5140C" w:rsidRPr="00C84C12" w:rsidRDefault="00B5140C" w:rsidP="00C316E9">
                                    <w:pPr>
                                      <w:pStyle w:val="a3"/>
                                      <w:rPr>
                                        <w:rFonts w:ascii="GOST type A" w:hAnsi="GOST type A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649" name="Text Box 258"/>
                          <wps:cNvSpPr txBox="1">
                            <a:spLocks/>
                          </wps:cNvSpPr>
                          <wps:spPr bwMode="auto">
                            <a:xfrm>
                              <a:off x="8614" y="14264"/>
                              <a:ext cx="2835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3F4EDD" w14:textId="10E32254" w:rsidR="00B5140C" w:rsidRPr="006D3924" w:rsidRDefault="00B5140C" w:rsidP="00565598">
                                <w:pPr>
                                  <w:jc w:val="center"/>
                                  <w:rPr>
                                    <w:rFonts w:ascii="GOST type A" w:hAnsi="GOST type A"/>
                                    <w:i w:val="0"/>
                                    <w:sz w:val="24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sz w:val="24"/>
                                    <w:szCs w:val="18"/>
                                  </w:rPr>
                                  <w:t>ФДП и СПО, д</w:t>
                                </w:r>
                                <w:r w:rsidRPr="00CC32DF">
                                  <w:rPr>
                                    <w:rFonts w:ascii="GOST type A" w:hAnsi="GOST type A"/>
                                    <w:sz w:val="24"/>
                                    <w:szCs w:val="18"/>
                                  </w:rPr>
                                  <w:t>/</w:t>
                                </w:r>
                                <w:r>
                                  <w:rPr>
                                    <w:rFonts w:ascii="GOST type A" w:hAnsi="GOST type A"/>
                                    <w:sz w:val="24"/>
                                    <w:szCs w:val="18"/>
                                  </w:rPr>
                                  <w:t>о, ПвКС, 309б</w:t>
                                </w:r>
                              </w:p>
                              <w:p w14:paraId="2EC1371F" w14:textId="77777777" w:rsidR="00B5140C" w:rsidRPr="00A327C4" w:rsidRDefault="00B5140C" w:rsidP="00C316E9">
                                <w:pPr>
                                  <w:jc w:val="center"/>
                                  <w:rPr>
                                    <w:rFonts w:ascii="GOST type A" w:hAnsi="GOST type A"/>
                                    <w:i w:val="0"/>
                                    <w:sz w:val="24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50" name="Text Box 259"/>
                          <wps:cNvSpPr txBox="1">
                            <a:spLocks/>
                          </wps:cNvSpPr>
                          <wps:spPr bwMode="auto">
                            <a:xfrm>
                              <a:off x="4679" y="13697"/>
                              <a:ext cx="3979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B79E91" w14:textId="77777777" w:rsidR="00B5140C" w:rsidRDefault="00B5140C" w:rsidP="00C316E9">
                                <w:pPr>
                                  <w:rPr>
                                    <w:rFonts w:ascii="GOST type A" w:hAnsi="GOST type A"/>
                                    <w:color w:val="000000"/>
                                    <w:sz w:val="20"/>
                                    <w:szCs w:val="21"/>
                                    <w:lang w:val="uk-UA"/>
                                  </w:rPr>
                                </w:pPr>
                              </w:p>
                              <w:p w14:paraId="384B0C46" w14:textId="516E1A2B" w:rsidR="00B5140C" w:rsidRPr="004078EE" w:rsidRDefault="00B5140C" w:rsidP="00C316E9">
                                <w:pPr>
                                  <w:pStyle w:val="a3"/>
                                  <w:spacing w:before="240"/>
                                  <w:rPr>
                                    <w:rFonts w:ascii="GOST type A" w:hAnsi="GOST type A"/>
                                    <w:noProof w:val="0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  <w:sz w:val="22"/>
                                    <w:szCs w:val="22"/>
                                  </w:rPr>
                                  <w:t>Отчёт по</w:t>
                                </w:r>
                                <w:r w:rsidRPr="004078EE">
                                  <w:rPr>
                                    <w:rFonts w:ascii="GOST type A" w:hAnsi="GOST type A"/>
                                    <w:noProof w:val="0"/>
                                    <w:sz w:val="22"/>
                                    <w:szCs w:val="22"/>
                                  </w:rPr>
                                  <w:t xml:space="preserve"> Учебн</w:t>
                                </w:r>
                                <w:r>
                                  <w:rPr>
                                    <w:rFonts w:ascii="GOST type A" w:hAnsi="GOST type A"/>
                                    <w:noProof w:val="0"/>
                                    <w:sz w:val="22"/>
                                    <w:szCs w:val="22"/>
                                  </w:rPr>
                                  <w:t>ой</w:t>
                                </w:r>
                                <w:r w:rsidRPr="004078EE">
                                  <w:rPr>
                                    <w:rFonts w:ascii="GOST type A" w:hAnsi="GOST type A"/>
                                    <w:noProof w:val="0"/>
                                    <w:sz w:val="22"/>
                                    <w:szCs w:val="22"/>
                                  </w:rPr>
                                  <w:t xml:space="preserve"> практик</w:t>
                                </w:r>
                                <w:r>
                                  <w:rPr>
                                    <w:rFonts w:ascii="GOST type A" w:hAnsi="GOST type A"/>
                                    <w:noProof w:val="0"/>
                                    <w:sz w:val="22"/>
                                    <w:szCs w:val="22"/>
                                  </w:rPr>
                                  <w:t>е</w:t>
                                </w:r>
                                <w:r w:rsidRPr="004078EE">
                                  <w:rPr>
                                    <w:rFonts w:ascii="GOST type A" w:hAnsi="GOST type A"/>
                                    <w:noProof w:val="0"/>
                                    <w:sz w:val="22"/>
                                    <w:szCs w:val="22"/>
                                  </w:rPr>
                                  <w:t xml:space="preserve"> по </w:t>
                                </w:r>
                                <w:r w:rsidRPr="004078EE">
                                  <w:rPr>
                                    <w:rFonts w:ascii="GOST type A" w:hAnsi="GOST type A"/>
                                    <w:bCs/>
                                    <w:iCs/>
                                    <w:sz w:val="22"/>
                                    <w:szCs w:val="22"/>
                                  </w:rPr>
                                  <w:t>ПМ.0</w:t>
                                </w:r>
                                <w:r>
                                  <w:rPr>
                                    <w:rFonts w:ascii="GOST type A" w:hAnsi="GOST type A"/>
                                    <w:bCs/>
                                    <w:iCs/>
                                    <w:sz w:val="22"/>
                                    <w:szCs w:val="22"/>
                                  </w:rPr>
                                  <w:t>1</w:t>
                                </w:r>
                              </w:p>
                              <w:p w14:paraId="3222ACFA" w14:textId="77777777" w:rsidR="00B5140C" w:rsidRDefault="00B5140C" w:rsidP="00C316E9">
                                <w:pPr>
                                  <w:jc w:val="center"/>
                                  <w:rPr>
                                    <w:rFonts w:ascii="GOST type A" w:hAnsi="GOST type A"/>
                                    <w:color w:val="000000"/>
                                    <w:sz w:val="20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51" name="Text Box 260"/>
                          <wps:cNvSpPr txBox="1">
                            <a:spLocks/>
                          </wps:cNvSpPr>
                          <wps:spPr bwMode="auto">
                            <a:xfrm>
                              <a:off x="4667" y="12846"/>
                              <a:ext cx="6803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CD803C" w14:textId="0A96CF5D" w:rsidR="00B5140C" w:rsidRPr="00C84C12" w:rsidRDefault="00B5140C" w:rsidP="00C316E9">
                                <w:pPr>
                                  <w:pStyle w:val="a3"/>
                                  <w:spacing w:before="160"/>
                                  <w:rPr>
                                    <w:rFonts w:ascii="GOST type A" w:hAnsi="GOST type A"/>
                                    <w:noProof w:val="0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sz w:val="32"/>
                                    <w:szCs w:val="32"/>
                                  </w:rPr>
                                  <w:t>ОП-02069964-У-09.02.03-38-21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652" name="Group 261"/>
                        <wpg:cNvGrpSpPr>
                          <a:grpSpLocks/>
                        </wpg:cNvGrpSpPr>
                        <wpg:grpSpPr bwMode="auto">
                          <a:xfrm>
                            <a:off x="1135" y="11238"/>
                            <a:ext cx="3685" cy="2281"/>
                            <a:chOff x="3028" y="10033"/>
                            <a:chExt cx="3685" cy="2281"/>
                          </a:xfrm>
                        </wpg:grpSpPr>
                        <wpg:grpSp>
                          <wpg:cNvPr id="653" name="Group 262"/>
                          <wpg:cNvGrpSpPr>
                            <a:grpSpLocks/>
                          </wpg:cNvGrpSpPr>
                          <wpg:grpSpPr bwMode="auto">
                            <a:xfrm>
                              <a:off x="3031" y="10614"/>
                              <a:ext cx="3682" cy="1700"/>
                              <a:chOff x="3314" y="10614"/>
                              <a:chExt cx="3682" cy="1700"/>
                            </a:xfrm>
                          </wpg:grpSpPr>
                          <wpg:grpSp>
                            <wpg:cNvPr id="654" name="Group 26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314" y="10614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655" name="Text Box 264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B25A1E7" w14:textId="3118ED64" w:rsidR="00B5140C" w:rsidRPr="00C84C12" w:rsidRDefault="00B5140C" w:rsidP="00C316E9">
                                    <w:pPr>
                                      <w:pStyle w:val="a3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56" name="Text Box 265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234DD37" w14:textId="77777777" w:rsidR="00B5140C" w:rsidRPr="00C84C12" w:rsidRDefault="00B5140C" w:rsidP="00C316E9">
                                    <w:pPr>
                                      <w:pStyle w:val="a3"/>
                                      <w:rPr>
                                        <w:rFonts w:ascii="GOST type A" w:hAnsi="GOST type A"/>
                                      </w:rPr>
                                    </w:pPr>
                                    <w:r w:rsidRPr="00C84C12">
                                      <w:rPr>
                                        <w:rFonts w:ascii="GOST type A" w:hAnsi="GOST type A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57" name="Text Box 266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50796B6" w14:textId="4A943851" w:rsidR="00B5140C" w:rsidRPr="00C84C12" w:rsidRDefault="00B5140C" w:rsidP="00C316E9">
                                    <w:pPr>
                                      <w:pStyle w:val="a3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58" name="Text Box 267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2AA41D8" w14:textId="77777777" w:rsidR="00B5140C" w:rsidRPr="00C84C12" w:rsidRDefault="00B5140C" w:rsidP="00C316E9">
                                    <w:pPr>
                                      <w:pStyle w:val="a3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  <w:r w:rsidRPr="00C84C12">
                                      <w:rPr>
                                        <w:rFonts w:ascii="GOST type A" w:hAnsi="GOST type A"/>
                                      </w:rPr>
                                      <w:t>Подп</w:t>
                                    </w:r>
                                    <w:r w:rsidRPr="00C84C12"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59" name="Text Box 268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6276FEA" w14:textId="77777777" w:rsidR="00B5140C" w:rsidRPr="00C84C12" w:rsidRDefault="00B5140C" w:rsidP="00C316E9">
                                    <w:pPr>
                                      <w:pStyle w:val="a3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  <w:r w:rsidRPr="00C84C12"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660" name="Group 26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314" y="10907"/>
                                <a:ext cx="3682" cy="1407"/>
                                <a:chOff x="2358" y="10607"/>
                                <a:chExt cx="3682" cy="1407"/>
                              </a:xfrm>
                            </wpg:grpSpPr>
                            <wpg:grpSp>
                              <wpg:cNvPr id="661" name="Group 27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358" y="10609"/>
                                  <a:ext cx="3681" cy="1391"/>
                                  <a:chOff x="2924" y="10616"/>
                                  <a:chExt cx="3681" cy="1391"/>
                                </a:xfrm>
                              </wpg:grpSpPr>
                              <wpg:grpSp>
                                <wpg:cNvPr id="662" name="Group 27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924" y="10616"/>
                                    <a:ext cx="3680" cy="281"/>
                                    <a:chOff x="2196" y="10916"/>
                                    <a:chExt cx="3683" cy="284"/>
                                  </a:xfrm>
                                </wpg:grpSpPr>
                                <wps:wsp>
                                  <wps:cNvPr id="663" name="Text Box 272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3158" y="10917"/>
                                      <a:ext cx="1305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57AC1B8" w14:textId="5A37EE21" w:rsidR="00B5140C" w:rsidRPr="00C84C12" w:rsidRDefault="00B5140C" w:rsidP="00C316E9">
                                        <w:pPr>
                                          <w:pStyle w:val="a3"/>
                                          <w:jc w:val="left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 xml:space="preserve"> Чураков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64" name="Text Box 273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2196" y="10916"/>
                                      <a:ext cx="96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5AB9106" w14:textId="77777777" w:rsidR="00B5140C" w:rsidRPr="00C84C12" w:rsidRDefault="00B5140C" w:rsidP="00C316E9">
                                        <w:pPr>
                                          <w:pStyle w:val="a3"/>
                                          <w:jc w:val="left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C84C12">
                                          <w:rPr>
                                            <w:rFonts w:ascii="GOST type A" w:hAnsi="GOST type A"/>
                                          </w:rPr>
                                          <w:t>Разраб</w:t>
                                        </w:r>
                                        <w:r w:rsidRPr="00C84C12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65" name="Text Box 274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4461" y="10917"/>
                                      <a:ext cx="851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431C2CC" w14:textId="77777777" w:rsidR="00B5140C" w:rsidRPr="00C84C12" w:rsidRDefault="00B5140C" w:rsidP="00C316E9">
                                        <w:pPr>
                                          <w:pStyle w:val="a3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66" name="Text Box 275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5311" y="10917"/>
                                      <a:ext cx="568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7F25EA8" w14:textId="77777777" w:rsidR="00B5140C" w:rsidRPr="004E5007" w:rsidRDefault="00B5140C" w:rsidP="00C316E9">
                                        <w:pPr>
                                          <w:pStyle w:val="a3"/>
                                          <w:rPr>
                                            <w:rFonts w:ascii="GOST type A" w:hAnsi="GOST type A"/>
                                            <w:sz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667" name="Group 27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925" y="10895"/>
                                    <a:ext cx="3680" cy="280"/>
                                    <a:chOff x="2196" y="10916"/>
                                    <a:chExt cx="3683" cy="284"/>
                                  </a:xfrm>
                                </wpg:grpSpPr>
                                <wps:wsp>
                                  <wps:cNvPr id="668" name="Text Box 277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3158" y="10917"/>
                                      <a:ext cx="1305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63ED61E" w14:textId="404DFF18" w:rsidR="00B5140C" w:rsidRPr="00C84C12" w:rsidRDefault="00B5140C" w:rsidP="00C316E9">
                                        <w:pPr>
                                          <w:pStyle w:val="a3"/>
                                          <w:jc w:val="left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 xml:space="preserve"> Базеева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69" name="Text Box 278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2196" y="10916"/>
                                      <a:ext cx="96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32E83A4" w14:textId="77777777" w:rsidR="00B5140C" w:rsidRPr="00C84C12" w:rsidRDefault="00B5140C" w:rsidP="00C316E9">
                                        <w:pPr>
                                          <w:pStyle w:val="a3"/>
                                          <w:jc w:val="left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C84C12">
                                          <w:rPr>
                                            <w:rFonts w:ascii="GOST type A" w:hAnsi="GOST type A"/>
                                          </w:rPr>
                                          <w:t>Пров</w:t>
                                        </w:r>
                                        <w:r w:rsidRPr="00C84C12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70" name="Text Box 279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4461" y="10917"/>
                                      <a:ext cx="851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A7B1EE6" w14:textId="77777777" w:rsidR="00B5140C" w:rsidRPr="00C84C12" w:rsidRDefault="00B5140C" w:rsidP="00C316E9">
                                        <w:pPr>
                                          <w:pStyle w:val="a3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71" name="Text Box 280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5311" y="10917"/>
                                      <a:ext cx="568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D54D239" w14:textId="77777777" w:rsidR="00B5140C" w:rsidRPr="00C84C12" w:rsidRDefault="00B5140C" w:rsidP="00C316E9">
                                        <w:pPr>
                                          <w:pStyle w:val="a3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672" name="Group 28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925" y="11174"/>
                                    <a:ext cx="3680" cy="280"/>
                                    <a:chOff x="2196" y="10916"/>
                                    <a:chExt cx="3683" cy="284"/>
                                  </a:xfrm>
                                </wpg:grpSpPr>
                                <wps:wsp>
                                  <wps:cNvPr id="673" name="Text Box 282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3158" y="10917"/>
                                      <a:ext cx="1305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6673FBE" w14:textId="77777777" w:rsidR="00B5140C" w:rsidRPr="00C84C12" w:rsidRDefault="00B5140C" w:rsidP="00C316E9">
                                        <w:pPr>
                                          <w:pStyle w:val="a3"/>
                                          <w:jc w:val="left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74" name="Text Box 283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2196" y="10916"/>
                                      <a:ext cx="96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D774AE1" w14:textId="77777777" w:rsidR="00B5140C" w:rsidRPr="00491F94" w:rsidRDefault="00B5140C" w:rsidP="00C316E9">
                                        <w:pPr>
                                          <w:pStyle w:val="a3"/>
                                          <w:jc w:val="left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Т. контр</w:t>
                                        </w:r>
                                      </w:p>
                                      <w:p w14:paraId="54807141" w14:textId="77777777" w:rsidR="00B5140C" w:rsidRPr="00C84C12" w:rsidRDefault="00B5140C" w:rsidP="00C316E9">
                                        <w:pPr>
                                          <w:pStyle w:val="a3"/>
                                          <w:jc w:val="left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</w:p>
                                      <w:p w14:paraId="5E85AA72" w14:textId="77777777" w:rsidR="00B5140C" w:rsidRPr="00C84C12" w:rsidRDefault="00B5140C" w:rsidP="00C316E9">
                                        <w:pPr>
                                          <w:pStyle w:val="a3"/>
                                          <w:jc w:val="left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75" name="Text Box 284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4461" y="10917"/>
                                      <a:ext cx="851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3B96735" w14:textId="77777777" w:rsidR="00B5140C" w:rsidRPr="00C84C12" w:rsidRDefault="00B5140C" w:rsidP="00C316E9">
                                        <w:pPr>
                                          <w:pStyle w:val="a3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76" name="Text Box 285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5311" y="10917"/>
                                      <a:ext cx="568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B5D8AEC" w14:textId="77777777" w:rsidR="00B5140C" w:rsidRPr="00C84C12" w:rsidRDefault="00B5140C" w:rsidP="00C316E9">
                                        <w:pPr>
                                          <w:pStyle w:val="a3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677" name="Group 28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886" y="11450"/>
                                    <a:ext cx="2719" cy="280"/>
                                    <a:chOff x="3158" y="10917"/>
                                    <a:chExt cx="2721" cy="283"/>
                                  </a:xfrm>
                                </wpg:grpSpPr>
                                <wps:wsp>
                                  <wps:cNvPr id="678" name="Text Box 287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3158" y="10917"/>
                                      <a:ext cx="1305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33E63EE" w14:textId="77777777" w:rsidR="00B5140C" w:rsidRPr="00C84C12" w:rsidRDefault="00B5140C" w:rsidP="00C316E9">
                                        <w:pPr>
                                          <w:pStyle w:val="a3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79" name="Text Box 289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4461" y="10917"/>
                                      <a:ext cx="851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834E133" w14:textId="77777777" w:rsidR="00B5140C" w:rsidRPr="00C84C12" w:rsidRDefault="00B5140C" w:rsidP="00C316E9">
                                        <w:pPr>
                                          <w:pStyle w:val="a3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80" name="Text Box 290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5311" y="10917"/>
                                      <a:ext cx="568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D79AB0E" w14:textId="77777777" w:rsidR="00B5140C" w:rsidRPr="00C84C12" w:rsidRDefault="00B5140C" w:rsidP="00C316E9">
                                        <w:pPr>
                                          <w:pStyle w:val="a3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681" name="Group 29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925" y="11726"/>
                                    <a:ext cx="3680" cy="281"/>
                                    <a:chOff x="2196" y="10916"/>
                                    <a:chExt cx="3683" cy="284"/>
                                  </a:xfrm>
                                </wpg:grpSpPr>
                                <wps:wsp>
                                  <wps:cNvPr id="682" name="Text Box 292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3158" y="10917"/>
                                      <a:ext cx="1305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6028F3D" w14:textId="0B4005FA" w:rsidR="00B5140C" w:rsidRPr="00C84C12" w:rsidRDefault="00B5140C" w:rsidP="00C316E9">
                                        <w:pPr>
                                          <w:pStyle w:val="a3"/>
                                          <w:jc w:val="left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  <w:r>
                                          <w:rPr>
                                            <w:rFonts w:ascii="GOST type A" w:hAnsi="GOST type A"/>
                                          </w:rPr>
                                          <w:t xml:space="preserve"> Базеева</w:t>
                                        </w:r>
                                      </w:p>
                                      <w:p w14:paraId="0B3E0E73" w14:textId="77777777" w:rsidR="00B5140C" w:rsidRPr="00C84C12" w:rsidRDefault="00B5140C" w:rsidP="00C316E9">
                                        <w:pPr>
                                          <w:pStyle w:val="a3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83" name="Text Box 293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2196" y="10916"/>
                                      <a:ext cx="96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D7C54E7" w14:textId="77777777" w:rsidR="00B5140C" w:rsidRPr="00C84C12" w:rsidRDefault="00B5140C" w:rsidP="00C316E9">
                                        <w:pPr>
                                          <w:pStyle w:val="a3"/>
                                          <w:jc w:val="left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 xml:space="preserve">Утв. 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84" name="Text Box 294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4461" y="10917"/>
                                      <a:ext cx="851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6C7AFCB" w14:textId="77777777" w:rsidR="00B5140C" w:rsidRPr="00C84C12" w:rsidRDefault="00B5140C" w:rsidP="00C316E9">
                                        <w:pPr>
                                          <w:pStyle w:val="a3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85" name="Text Box 295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5311" y="10917"/>
                                      <a:ext cx="568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ED0F7D7" w14:textId="77777777" w:rsidR="00B5140C" w:rsidRPr="00C84C12" w:rsidRDefault="00B5140C" w:rsidP="00C316E9">
                                        <w:pPr>
                                          <w:pStyle w:val="a3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686" name="Line 296"/>
                              <wps:cNvCnPr>
                                <a:cxnSpLocks/>
                              </wps:cNvCnPr>
                              <wps:spPr bwMode="auto">
                                <a:xfrm flipH="1">
                                  <a:off x="5473" y="10607"/>
                                  <a:ext cx="0" cy="14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7" name="Line 297"/>
                              <wps:cNvCnPr>
                                <a:cxnSpLocks/>
                              </wps:cNvCnPr>
                              <wps:spPr bwMode="auto">
                                <a:xfrm flipH="1">
                                  <a:off x="6040" y="10607"/>
                                  <a:ext cx="0" cy="14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8" name="Line 299"/>
                              <wps:cNvCnPr>
                                <a:cxnSpLocks/>
                              </wps:cNvCnPr>
                              <wps:spPr bwMode="auto">
                                <a:xfrm flipH="1">
                                  <a:off x="4621" y="10607"/>
                                  <a:ext cx="0" cy="14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9" name="Line 300"/>
                              <wps:cNvCnPr>
                                <a:cxnSpLocks/>
                              </wps:cNvCnPr>
                              <wps:spPr bwMode="auto">
                                <a:xfrm flipH="1">
                                  <a:off x="2361" y="10607"/>
                                  <a:ext cx="0" cy="14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90" name="Line 298"/>
                              <wps:cNvCnPr>
                                <a:cxnSpLocks/>
                              </wps:cNvCnPr>
                              <wps:spPr bwMode="auto">
                                <a:xfrm flipH="1">
                                  <a:off x="3318" y="10614"/>
                                  <a:ext cx="0" cy="14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691" name="Group 301"/>
                          <wpg:cNvGrpSpPr>
                            <a:grpSpLocks/>
                          </wpg:cNvGrpSpPr>
                          <wpg:grpSpPr bwMode="auto">
                            <a:xfrm>
                              <a:off x="3028" y="10033"/>
                              <a:ext cx="3683" cy="581"/>
                              <a:chOff x="3033" y="9482"/>
                              <a:chExt cx="3683" cy="581"/>
                            </a:xfrm>
                          </wpg:grpSpPr>
                          <wpg:grpSp>
                            <wpg:cNvPr id="692" name="Group 30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34" y="9492"/>
                                <a:ext cx="3682" cy="561"/>
                                <a:chOff x="1240" y="9793"/>
                                <a:chExt cx="3685" cy="568"/>
                              </a:xfrm>
                            </wpg:grpSpPr>
                            <wpg:grpSp>
                              <wpg:cNvPr id="693" name="Group 30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0" y="10078"/>
                                  <a:ext cx="3685" cy="283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694" name="Text Box 304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94F356" w14:textId="77777777" w:rsidR="00B5140C" w:rsidRPr="00C84C12" w:rsidRDefault="00B5140C" w:rsidP="00C316E9">
                                      <w:pPr>
                                        <w:pStyle w:val="a3"/>
                                        <w:rPr>
                                          <w:rFonts w:ascii="GOST type A" w:hAnsi="GOST type A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695" name="Text Box 305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5B68769" w14:textId="77777777" w:rsidR="00B5140C" w:rsidRPr="00C84C12" w:rsidRDefault="00B5140C" w:rsidP="00C316E9">
                                      <w:pPr>
                                        <w:pStyle w:val="a3"/>
                                        <w:rPr>
                                          <w:rFonts w:ascii="GOST type A" w:hAnsi="GOST type A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696" name="Text Box 306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1953277" w14:textId="77777777" w:rsidR="00B5140C" w:rsidRPr="00C84C12" w:rsidRDefault="00B5140C" w:rsidP="00C316E9">
                                      <w:pPr>
                                        <w:pStyle w:val="a3"/>
                                        <w:rPr>
                                          <w:rFonts w:ascii="GOST type A" w:hAnsi="GOST type A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697" name="Text Box 307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2045E54" w14:textId="77777777" w:rsidR="00B5140C" w:rsidRPr="00C84C12" w:rsidRDefault="00B5140C" w:rsidP="00C316E9">
                                      <w:pPr>
                                        <w:pStyle w:val="a3"/>
                                        <w:rPr>
                                          <w:rFonts w:ascii="GOST type A" w:hAnsi="GOST type A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698" name="Text Box 308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C37EA0" w14:textId="77777777" w:rsidR="00B5140C" w:rsidRPr="00C84C12" w:rsidRDefault="00B5140C" w:rsidP="00C316E9">
                                      <w:pPr>
                                        <w:pStyle w:val="a3"/>
                                        <w:rPr>
                                          <w:rFonts w:ascii="GOST type A" w:hAnsi="GOST type A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99" name="Group 3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0" y="9793"/>
                                  <a:ext cx="3685" cy="283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700" name="Text Box 310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46A70CC" w14:textId="77777777" w:rsidR="00B5140C" w:rsidRPr="00C84C12" w:rsidRDefault="00B5140C" w:rsidP="00C316E9">
                                      <w:pPr>
                                        <w:pStyle w:val="a3"/>
                                        <w:rPr>
                                          <w:rFonts w:ascii="GOST type A" w:hAnsi="GOST type A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701" name="Text Box 311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99959BF" w14:textId="77777777" w:rsidR="00B5140C" w:rsidRPr="00C84C12" w:rsidRDefault="00B5140C" w:rsidP="00C316E9">
                                      <w:pPr>
                                        <w:pStyle w:val="a3"/>
                                        <w:rPr>
                                          <w:rFonts w:ascii="GOST type A" w:hAnsi="GOST type A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702" name="Text Box 312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C404A51" w14:textId="77777777" w:rsidR="00B5140C" w:rsidRPr="00C84C12" w:rsidRDefault="00B5140C" w:rsidP="00C316E9">
                                      <w:pPr>
                                        <w:pStyle w:val="a3"/>
                                        <w:rPr>
                                          <w:rFonts w:ascii="GOST type A" w:hAnsi="GOST type A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703" name="Text Box 313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0850B88" w14:textId="77777777" w:rsidR="00B5140C" w:rsidRPr="00C84C12" w:rsidRDefault="00B5140C" w:rsidP="00C316E9">
                                      <w:pPr>
                                        <w:pStyle w:val="a3"/>
                                        <w:rPr>
                                          <w:rFonts w:ascii="GOST type A" w:hAnsi="GOST type A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704" name="Text Box 314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3E54C1D" w14:textId="77777777" w:rsidR="00B5140C" w:rsidRPr="00C84C12" w:rsidRDefault="00B5140C" w:rsidP="00C316E9">
                                      <w:pPr>
                                        <w:pStyle w:val="a3"/>
                                        <w:rPr>
                                          <w:rFonts w:ascii="GOST type A" w:hAnsi="GOST type A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705" name="Line 315"/>
                            <wps:cNvCnPr>
                              <a:cxnSpLocks/>
                            </wps:cNvCnPr>
                            <wps:spPr bwMode="auto">
                              <a:xfrm>
                                <a:off x="5299" y="9482"/>
                                <a:ext cx="0" cy="5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6" name="Line 316"/>
                            <wps:cNvCnPr>
                              <a:cxnSpLocks/>
                            </wps:cNvCnPr>
                            <wps:spPr bwMode="auto">
                              <a:xfrm>
                                <a:off x="3033" y="9492"/>
                                <a:ext cx="0" cy="5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7" name="Line 317"/>
                            <wps:cNvCnPr>
                              <a:cxnSpLocks/>
                            </wps:cNvCnPr>
                            <wps:spPr bwMode="auto">
                              <a:xfrm>
                                <a:off x="6715" y="9482"/>
                                <a:ext cx="0" cy="5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8" name="Line 318"/>
                            <wps:cNvCnPr>
                              <a:cxnSpLocks/>
                            </wps:cNvCnPr>
                            <wps:spPr bwMode="auto">
                              <a:xfrm>
                                <a:off x="6148" y="9482"/>
                                <a:ext cx="0" cy="5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9" name="Line 319"/>
                            <wps:cNvCnPr>
                              <a:cxnSpLocks/>
                            </wps:cNvCnPr>
                            <wps:spPr bwMode="auto">
                              <a:xfrm>
                                <a:off x="3430" y="9492"/>
                                <a:ext cx="0" cy="5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0" name="Line 320"/>
                            <wps:cNvCnPr>
                              <a:cxnSpLocks/>
                            </wps:cNvCnPr>
                            <wps:spPr bwMode="auto">
                              <a:xfrm>
                                <a:off x="3996" y="9482"/>
                                <a:ext cx="0" cy="5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44" o:spid="_x0000_s1026" style="position:absolute;left:0;text-align:left;margin-left:-28.55pt;margin-top:-102.25pt;width:523.15pt;height:110.3pt;z-index:-251608064" coordorigin="1418,13315" coordsize="10488,2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">
              <v:rect id="Rectangle 245" o:spid="_x0000_s1027" style="position:absolute;left:1418;top:13317;width:10488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e3IMcA&#10;AADcAAAADwAAAGRycy9kb3ducmV2LnhtbESPQUvDQBSE7wX/w/KEXord2EKQ2G0pamk9eGjrQW+P&#10;7DMbzL4N2dc28de7gtDjMDPfMItV7xt1pi7WgQ3cTzNQxGWwNVcG3o+buwdQUZAtNoHJwEARVsub&#10;0QILGy68p/NBKpUgHAs04ETaQutYOvIYp6ElTt5X6DxKkl2lbYeXBPeNnmVZrj3WnBYctvTkqPw+&#10;nLyB1w83ed7uo0jN25/123F4wc/BmPFtv34EJdTLNfzf3lkD+TyHvzPpCO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6HtyDHAAAA3AAAAA8AAAAAAAAAAAAAAAAAmAIAAGRy&#10;cy9kb3ducmV2LnhtbFBLBQYAAAAABAAEAPUAAACMAwAAAAA=&#10;" strokeweight="2.25pt">
                <v:path arrowok="t"/>
                <v:textbox inset="0,0,0,0">
                  <w:txbxContent>
                    <w:p w14:paraId="2E2ED70E" w14:textId="77777777" w:rsidR="00B5140C" w:rsidRDefault="00B5140C" w:rsidP="00C316E9">
                      <w:pPr>
                        <w:jc w:val="center"/>
                      </w:pPr>
                    </w:p>
                  </w:txbxContent>
                </v:textbox>
              </v:rect>
              <v:group id="Group 246" o:spid="_x0000_s1028" style="position:absolute;left:1421;top:13315;width:10485;height:2285" coordorigin="1135,11234" coordsize="10485,2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sF8M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rrBfDFAAAA3AAA&#10;AA8AAAAAAAAAAAAAAAAAqgIAAGRycy9kb3ducmV2LnhtbFBLBQYAAAAABAAEAPoAAACcAwAAAAA=&#10;">
                <v:group id="Group 247" o:spid="_x0000_s1029" style="position:absolute;left:4817;top:11234;width:6803;height:2268" coordorigin="4667,12846" coordsize="6803,2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3SRgs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dJGCwwAAANwAAAAP&#10;AAAAAAAAAAAAAAAAAKoCAABkcnMvZG93bnJldi54bWxQSwUGAAAAAAQABAD6AAAAmgMAAAAA&#10;">
                  <v:group id="Group 248" o:spid="_x0000_s1030" style="position:absolute;left:8629;top:13691;width:2841;height:577" coordorigin="6360,12791" coordsize="284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Dg0G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sn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Q4NBnFAAAA3AAA&#10;AA8AAAAAAAAAAAAAAAAAqgIAAGRycy9kb3ducmV2LnhtbFBLBQYAAAAABAAEAPoAAACcA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49" o:spid="_x0000_s1031" type="#_x0000_t202" style="position:absolute;left:6365;top:12791;width:848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aIpMMA&#10;AADcAAAADwAAAGRycy9kb3ducmV2LnhtbERPTWvCQBC9F/wPywi9SN20FC3RVWzF0oMgxlI9Dpkx&#10;CWZn0+yq6b93D0KPj/c9nXe2VhdufeXEwPMwAcWSO6qkMPC9Wz29gfIBhbB2wgb+2MN81nuYYkru&#10;Klu+ZKFQMUR8igbKEJpUa5+XbNEPXcMSuaNrLYYI20JTi9cYbmv9kiQjbbGS2FBiwx8l56fsbA3Q&#10;8fd98zle7vfrpc1+BkwHJjLmsd8tJqACd+FffHd/kYHRa5wfz8QjoG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GaIpMMAAADcAAAADwAAAAAAAAAAAAAAAACYAgAAZHJzL2Rv&#10;d25yZXYueG1sUEsFBgAAAAAEAAQA9QAAAIgDAAAAAA==&#10;" strokeweight="2.25pt">
                      <v:path arrowok="t"/>
                      <v:textbox inset="0,0,0,0">
                        <w:txbxContent>
                          <w:p w14:paraId="65B9098A" w14:textId="77777777" w:rsidR="00B5140C" w:rsidRPr="00C84C12" w:rsidRDefault="00B5140C" w:rsidP="00C316E9">
                            <w:pPr>
                              <w:pStyle w:val="a3"/>
                              <w:rPr>
                                <w:rFonts w:ascii="GOST type A" w:hAnsi="GOST type A"/>
                                <w:noProof w:val="0"/>
                              </w:rPr>
                            </w:pPr>
                            <w:r w:rsidRPr="00C84C12">
                              <w:rPr>
                                <w:rFonts w:ascii="GOST type A" w:hAnsi="GOST type A"/>
                                <w:noProof w:val="0"/>
                              </w:rPr>
                              <w:t>Лит</w:t>
                            </w:r>
                          </w:p>
                        </w:txbxContent>
                      </v:textbox>
                    </v:shape>
                    <v:shape id="Text Box 250" o:spid="_x0000_s1032" type="#_x0000_t202" style="position:absolute;left:7218;top:12791;width:84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otP8YA&#10;AADcAAAADwAAAGRycy9kb3ducmV2LnhtbESPQWvCQBSE70L/w/IKvRTdWEQldRVbqXgolEbRHh95&#10;zySYfZtmV03/fbdQ8DjMzDfMbNHZWl249ZUTA8NBAoold1RJYWC3fetPQfmAQlg7YQM/7GExv+vN&#10;MCV3lU++ZKFQESI+RQNlCE2qtc9LtugHrmGJ3tG1FkOUbaGpxWuE21o/JclYW6wkLpTY8GvJ+Sk7&#10;WwN0/H75WE9Wh8P7ymb7R6YvJjLm4b5bPoMK3IVb+L+9IQPj0RD+zsQjo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otP8YAAADcAAAADwAAAAAAAAAAAAAAAACYAgAAZHJz&#10;L2Rvd25yZXYueG1sUEsFBgAAAAAEAAQA9QAAAIsDAAAAAA==&#10;" strokeweight="2.25pt">
                      <v:path arrowok="t"/>
                      <v:textbox inset="0,0,0,0">
                        <w:txbxContent>
                          <w:p w14:paraId="22A1CF42" w14:textId="77777777" w:rsidR="00B5140C" w:rsidRPr="00C84C12" w:rsidRDefault="00B5140C" w:rsidP="00C316E9">
                            <w:pPr>
                              <w:pStyle w:val="a3"/>
                              <w:rPr>
                                <w:rFonts w:ascii="GOST type A" w:hAnsi="GOST type A"/>
                                <w:noProof w:val="0"/>
                              </w:rPr>
                            </w:pPr>
                            <w:r w:rsidRPr="00C84C12">
                              <w:rPr>
                                <w:rFonts w:ascii="GOST type A" w:hAnsi="GOST type A"/>
                                <w:noProof w:val="0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251" o:spid="_x0000_s1033" type="#_x0000_t202" style="position:absolute;left:8070;top:12791;width:113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izSMYA&#10;AADcAAAADwAAAGRycy9kb3ducmV2LnhtbESPX2vCQBDE34V+h2MLfSn1oogtqaf4h4oPhdJUtI9L&#10;dk2Cub2YOzX99r1CwcdhZn7DTGadrdWFW185MTDoJ6BYckeVFAa2X29PL6B8QCGsnbCBH/Ywm971&#10;JpiSu8onX7JQqAgRn6KBMoQm1drnJVv0fdewRO/gWoshyrbQ1OI1wm2th0ky1hYriQslNrwsOT9m&#10;Z2uADqfFx/p5td+/r2y2e2T6ZiJjHu67+SuowF24hf/bGzIwHg3h70w8Anr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/izSMYAAADcAAAADwAAAAAAAAAAAAAAAACYAgAAZHJz&#10;L2Rvd25yZXYueG1sUEsFBgAAAAAEAAQA9QAAAIsDAAAAAA==&#10;" strokeweight="2.25pt">
                      <v:path arrowok="t"/>
                      <v:textbox inset="0,0,0,0">
                        <w:txbxContent>
                          <w:p w14:paraId="6841CBC8" w14:textId="77777777" w:rsidR="00B5140C" w:rsidRPr="00C84C12" w:rsidRDefault="00B5140C" w:rsidP="00C316E9">
                            <w:pPr>
                              <w:pStyle w:val="a3"/>
                              <w:rPr>
                                <w:rFonts w:ascii="GOST type A" w:hAnsi="GOST type A"/>
                                <w:noProof w:val="0"/>
                              </w:rPr>
                            </w:pPr>
                            <w:r w:rsidRPr="00C84C12">
                              <w:rPr>
                                <w:rFonts w:ascii="GOST type A" w:hAnsi="GOST type A"/>
                                <w:noProof w:val="0"/>
                              </w:rPr>
                              <w:t>Листов</w:t>
                            </w:r>
                          </w:p>
                        </w:txbxContent>
                      </v:textbox>
                    </v:shape>
                    <v:shape id="Text Box 252" o:spid="_x0000_s1034" type="#_x0000_t202" style="position:absolute;left:7223;top:13077;width:84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QW08YA&#10;AADcAAAADwAAAGRycy9kb3ducmV2LnhtbESPX2vCQBDE3wv9DscW+lL00j+opJ5ilYoPhdIo2scl&#10;uybB3F7MXTV++55Q6OMwM79hxtPO1urEra+cGHjsJ6BYckeVFAY26/feCJQPKIS1EzZwYQ/Tye3N&#10;GFNyZ/niUxYKFSHiUzRQhtCkWvu8ZIu+7xqW6O1dazFE2RaaWjxHuK31U5IMtMVK4kKJDc9Lzg/Z&#10;jzVA++Pb53K42O0+FjbbPjB9M5Ex93fd7BVU4C78h//aKzIweHmG65l4BPTk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QW08YAAADcAAAADwAAAAAAAAAAAAAAAACYAgAAZHJz&#10;L2Rvd25yZXYueG1sUEsFBgAAAAAEAAQA9QAAAIsDAAAAAA==&#10;" strokeweight="2.25pt">
                      <v:path arrowok="t"/>
                      <v:textbox inset="0,0,0,0">
                        <w:txbxContent>
                          <w:p w14:paraId="38D1A1C4" w14:textId="6B61B009" w:rsidR="00B5140C" w:rsidRPr="00C84C12" w:rsidRDefault="00B5140C" w:rsidP="00C316E9">
                            <w:pPr>
                              <w:pStyle w:val="a3"/>
                              <w:rPr>
                                <w:rFonts w:ascii="GOST type A" w:hAnsi="GOST type A"/>
                                <w:noProof w:val="0"/>
                                <w:lang w:val="en-US"/>
                              </w:rPr>
                            </w:pPr>
                            <w:r w:rsidRPr="00C84C12">
                              <w:rPr>
                                <w:rFonts w:ascii="GOST type A" w:hAnsi="GOST type A"/>
                                <w:noProof w:val="0"/>
                                <w:lang w:val="en-US"/>
                              </w:rPr>
                              <w:fldChar w:fldCharType="begin"/>
                            </w:r>
                            <w:r w:rsidRPr="00C84C12">
                              <w:rPr>
                                <w:rFonts w:ascii="GOST type A" w:hAnsi="GOST type A"/>
                                <w:noProof w:val="0"/>
                                <w:lang w:val="en-US"/>
                              </w:rPr>
                              <w:instrText xml:space="preserve"> PAGE  \* MERGEFORMAT </w:instrText>
                            </w:r>
                            <w:r w:rsidRPr="00C84C12">
                              <w:rPr>
                                <w:rFonts w:ascii="GOST type A" w:hAnsi="GOST type A"/>
                                <w:noProof w:val="0"/>
                                <w:lang w:val="en-US"/>
                              </w:rPr>
                              <w:fldChar w:fldCharType="separate"/>
                            </w:r>
                            <w:r w:rsidR="00794A34">
                              <w:rPr>
                                <w:rFonts w:ascii="GOST type A" w:hAnsi="GOST type A"/>
                                <w:lang w:val="en-US"/>
                              </w:rPr>
                              <w:t>1</w:t>
                            </w:r>
                            <w:r w:rsidRPr="00C84C12">
                              <w:rPr>
                                <w:rFonts w:ascii="GOST type A" w:hAnsi="GOST type A"/>
                                <w:noProof w:val="0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shape id="Text Box 253" o:spid="_x0000_s1035" type="#_x0000_t202" style="position:absolute;left:8070;top:13072;width:113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2Op8YA&#10;AADcAAAADwAAAGRycy9kb3ducmV2LnhtbESPQWvCQBSE74X+h+UVehHdtIiV6Cq20tJDQUxFPT7y&#10;nkkw+zbNbjX+e7cg9DjMzDfMdN7ZWp249ZUTA0+DBBRL7qiSwsDm+70/BuUDCmHthA1c2MN8dn83&#10;xZTcWdZ8ykKhIkR8igbKEJpUa5+XbNEPXMMSvYNrLYYo20JTi+cIt7V+TpKRtlhJXCix4beS82P2&#10;aw3Q4ed19fGy3O2+ljbb9pj2TGTM40O3mIAK3IX/8K39SQZGwyH8nYlHQM+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12Op8YAAADcAAAADwAAAAAAAAAAAAAAAACYAgAAZHJz&#10;L2Rvd25yZXYueG1sUEsFBgAAAAAEAAQA9QAAAIsDAAAAAA==&#10;" strokeweight="2.25pt">
                      <v:path arrowok="t"/>
                      <v:textbox inset="0,0,0,0">
                        <w:txbxContent>
                          <w:p w14:paraId="3C2782FD" w14:textId="0847ACA3" w:rsidR="00B5140C" w:rsidRPr="00C84C12" w:rsidRDefault="00B5140C" w:rsidP="00C316E9">
                            <w:pPr>
                              <w:pStyle w:val="a3"/>
                              <w:rPr>
                                <w:rFonts w:ascii="GOST type A" w:hAnsi="GOST type A"/>
                                <w:noProof w:val="0"/>
                              </w:rPr>
                            </w:pPr>
                            <w:r>
                              <w:rPr>
                                <w:rFonts w:ascii="GOST type A" w:hAnsi="GOST type A"/>
                                <w:noProof w:val="0"/>
                              </w:rPr>
                              <w:t>63</w:t>
                            </w:r>
                          </w:p>
                        </w:txbxContent>
                      </v:textbox>
                    </v:shape>
                    <v:group id="Group 254" o:spid="_x0000_s1036" style="position:absolute;left:6360;top:13084;width:848;height:284" coordorigin="6125,9275" coordsize="850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NNYc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vYPK/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c01hxgAAANwA&#10;AAAPAAAAAAAAAAAAAAAAAKoCAABkcnMvZG93bnJldi54bWxQSwUGAAAAAAQABAD6AAAAnQMAAAAA&#10;">
                      <v:shape id="Text Box 255" o:spid="_x0000_s1037" type="#_x0000_t202" style="position:absolute;left:6125;top:9275;width:2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Zp6cQA&#10;AADcAAAADwAAAGRycy9kb3ducmV2LnhtbESPQYvCMBSE78L+h/AWvMiaKlKkGmURFtSDYFVkb4/m&#10;2Rabl9JEzf77jSB4HGbmG2a+DKYRd+pcbVnBaJiAIC6srrlUcDz8fE1BOI+ssbFMCv7IwXLx0Ztj&#10;pu2D93TPfSkihF2GCirv20xKV1Rk0A1tSxy9i+0M+ii7UuoOHxFuGjlOklQarDkuVNjSqqLimt+M&#10;gmaVb0/hcB1syp0J2pz5N1mflep/hu8ZCE/Bv8Ov9lorSCcpPM/E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maenEAAAA3AAAAA8AAAAAAAAAAAAAAAAAmAIAAGRycy9k&#10;b3ducmV2LnhtbFBLBQYAAAAABAAEAPUAAACJAwAAAAA=&#10;" strokeweight="1pt">
                        <v:path arrowok="t"/>
                        <v:textbox inset="0,0,0,0">
                          <w:txbxContent>
                            <w:p w14:paraId="69D91CEE" w14:textId="77777777" w:rsidR="00B5140C" w:rsidRPr="00C84C12" w:rsidRDefault="00B5140C" w:rsidP="00C316E9">
                              <w:pPr>
                                <w:pStyle w:val="a3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256" o:spid="_x0000_s1038" type="#_x0000_t202" style="position:absolute;left:6409;top:9276;width:2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rMcsQA&#10;AADcAAAADwAAAGRycy9kb3ducmV2LnhtbESPQYvCMBSE7wv+h/AWvCxrqogu1SgiCOpB2KqIt0fz&#10;ti02L6WJGv+9ERY8DjPzDTOdB1OLG7Wusqyg30tAEOdWV1woOOxX3z8gnEfWWFsmBQ9yMJ91PqaY&#10;anvnX7plvhARwi5FBaX3TSqly0sy6Hq2IY7en20N+ijbQuoW7xFuajlIkpE0WHFcKLGhZUn5Jbsa&#10;BfUy2x7D/vK1KXYmaHPic7I+KdX9DIsJCE/Bv8P/7bVWMBqO4XUmHg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qzHLEAAAA3AAAAA8AAAAAAAAAAAAAAAAAmAIAAGRycy9k&#10;b3ducmV2LnhtbFBLBQYAAAAABAAEAPUAAACJAwAAAAA=&#10;" strokeweight="1pt">
                        <v:path arrowok="t"/>
                        <v:textbox inset="0,0,0,0">
                          <w:txbxContent>
                            <w:p w14:paraId="78F4A5D2" w14:textId="77777777" w:rsidR="00B5140C" w:rsidRPr="00C84C12" w:rsidRDefault="00B5140C" w:rsidP="00C316E9">
                              <w:pPr>
                                <w:pStyle w:val="a3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257" o:spid="_x0000_s1039" type="#_x0000_t202" style="position:absolute;left:6692;top:9275;width:2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VYAMEA&#10;AADcAAAADwAAAGRycy9kb3ducmV2LnhtbERPTYvCMBC9C/6HMMJeZE1dRKSayiIIrgfB6iLehma2&#10;LW0mpclq/PfmIHh8vO/VOphW3Kh3tWUF00kCgriwuuZSwfm0/VyAcB5ZY2uZFDzIwTobDlaYanvn&#10;I91yX4oYwi5FBZX3XSqlKyoy6Ca2I47cn+0N+gj7Uuoe7zHctPIrSebSYM2xocKONhUVTf5vFLSb&#10;fP8bTs34pzyYoM2Fr8nuotTHKHwvQXgK/i1+uXdawXwW18Yz8QjI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1WADBAAAA3AAAAA8AAAAAAAAAAAAAAAAAmAIAAGRycy9kb3du&#10;cmV2LnhtbFBLBQYAAAAABAAEAPUAAACGAwAAAAA=&#10;" strokeweight="1pt">
                        <v:path arrowok="t"/>
                        <v:textbox inset="0,0,0,0">
                          <w:txbxContent>
                            <w:p w14:paraId="45E0EE61" w14:textId="77777777" w:rsidR="00B5140C" w:rsidRPr="00C84C12" w:rsidRDefault="00B5140C" w:rsidP="00C316E9">
                              <w:pPr>
                                <w:pStyle w:val="a3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shape id="Text Box 258" o:spid="_x0000_s1040" type="#_x0000_t202" style="position:absolute;left:8614;top:14264;width:283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whOcYA&#10;AADcAAAADwAAAGRycy9kb3ducmV2LnhtbESPQWvCQBSE74X+h+UVeim6aSlWU1exSsVDoTSK9vjI&#10;eybB7NuY3Wr8912h0OMwM98w42lna3Xi1ldODDz2E1AsuaNKCgOb9XtvCMoHFMLaCRu4sIfp5PZm&#10;jCm5s3zxKQuFihDxKRooQ2hSrX1eskXfdw1L9PautRiibAtNLZ4j3Nb6KUkG2mIlcaHEhucl54fs&#10;xxqg/fHtc/my2O0+FjbbPjB9M5Ex93fd7BVU4C78h//aKzIweB7B9Uw8Anry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whOcYAAADcAAAADwAAAAAAAAAAAAAAAACYAgAAZHJz&#10;L2Rvd25yZXYueG1sUEsFBgAAAAAEAAQA9QAAAIsDAAAAAA==&#10;" strokeweight="2.25pt">
                    <v:path arrowok="t"/>
                    <v:textbox inset="0,0,0,0">
                      <w:txbxContent>
                        <w:p w14:paraId="033F4EDD" w14:textId="10E32254" w:rsidR="00B5140C" w:rsidRPr="006D3924" w:rsidRDefault="00B5140C" w:rsidP="00565598">
                          <w:pPr>
                            <w:jc w:val="center"/>
                            <w:rPr>
                              <w:rFonts w:ascii="GOST type A" w:hAnsi="GOST type A"/>
                              <w:i w:val="0"/>
                              <w:sz w:val="24"/>
                              <w:szCs w:val="18"/>
                            </w:rPr>
                          </w:pPr>
                          <w:r>
                            <w:rPr>
                              <w:rFonts w:ascii="GOST type A" w:hAnsi="GOST type A"/>
                              <w:sz w:val="24"/>
                              <w:szCs w:val="18"/>
                            </w:rPr>
                            <w:t>ФДП и СПО, д</w:t>
                          </w:r>
                          <w:r w:rsidRPr="00CC32DF">
                            <w:rPr>
                              <w:rFonts w:ascii="GOST type A" w:hAnsi="GOST type A"/>
                              <w:sz w:val="24"/>
                              <w:szCs w:val="18"/>
                            </w:rPr>
                            <w:t>/</w:t>
                          </w:r>
                          <w:r>
                            <w:rPr>
                              <w:rFonts w:ascii="GOST type A" w:hAnsi="GOST type A"/>
                              <w:sz w:val="24"/>
                              <w:szCs w:val="18"/>
                            </w:rPr>
                            <w:t>о, ПвКС, 309б</w:t>
                          </w:r>
                        </w:p>
                        <w:p w14:paraId="2EC1371F" w14:textId="77777777" w:rsidR="00B5140C" w:rsidRPr="00A327C4" w:rsidRDefault="00B5140C" w:rsidP="00C316E9">
                          <w:pPr>
                            <w:jc w:val="center"/>
                            <w:rPr>
                              <w:rFonts w:ascii="GOST type A" w:hAnsi="GOST type A"/>
                              <w:i w:val="0"/>
                              <w:sz w:val="24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259" o:spid="_x0000_s1041" type="#_x0000_t202" style="position:absolute;left:4679;top:13697;width:3979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8eecMA&#10;AADcAAAADwAAAGRycy9kb3ducmV2LnhtbERPTWvCQBC9F/wPywi9SN20UC3RVWzF0oMgxlI9Dpkx&#10;CWZn0+yq6b93D0KPj/c9nXe2VhdufeXEwPMwAcWSO6qkMPC9Wz29gfIBhbB2wgb+2MN81nuYYkru&#10;Klu+ZKFQMUR8igbKEJpUa5+XbNEPXcMSuaNrLYYI20JTi9cYbmv9kiQjbbGS2FBiwx8l56fsbA3Q&#10;8fd98zle7vfrpc1+BkwHJjLmsd8tJqACd+FffHd/kYHRa5wfz8QjoG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8eecMAAADcAAAADwAAAAAAAAAAAAAAAACYAgAAZHJzL2Rv&#10;d25yZXYueG1sUEsFBgAAAAAEAAQA9QAAAIgDAAAAAA==&#10;" strokeweight="2.25pt">
                    <v:path arrowok="t"/>
                    <v:textbox inset="0,0,0,0">
                      <w:txbxContent>
                        <w:p w14:paraId="6DB79E91" w14:textId="77777777" w:rsidR="00B5140C" w:rsidRDefault="00B5140C" w:rsidP="00C316E9">
                          <w:pPr>
                            <w:rPr>
                              <w:rFonts w:ascii="GOST type A" w:hAnsi="GOST type A"/>
                              <w:color w:val="000000"/>
                              <w:sz w:val="20"/>
                              <w:szCs w:val="21"/>
                              <w:lang w:val="uk-UA"/>
                            </w:rPr>
                          </w:pPr>
                        </w:p>
                        <w:p w14:paraId="384B0C46" w14:textId="516E1A2B" w:rsidR="00B5140C" w:rsidRPr="004078EE" w:rsidRDefault="00B5140C" w:rsidP="00C316E9">
                          <w:pPr>
                            <w:pStyle w:val="a3"/>
                            <w:spacing w:before="240"/>
                            <w:rPr>
                              <w:rFonts w:ascii="GOST type A" w:hAnsi="GOST type A"/>
                              <w:noProof w:val="0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GOST type A" w:hAnsi="GOST type A"/>
                              <w:noProof w:val="0"/>
                              <w:sz w:val="22"/>
                              <w:szCs w:val="22"/>
                            </w:rPr>
                            <w:t>Отчёт по</w:t>
                          </w:r>
                          <w:r w:rsidRPr="004078EE">
                            <w:rPr>
                              <w:rFonts w:ascii="GOST type A" w:hAnsi="GOST type A"/>
                              <w:noProof w:val="0"/>
                              <w:sz w:val="22"/>
                              <w:szCs w:val="22"/>
                            </w:rPr>
                            <w:t xml:space="preserve"> Учебн</w:t>
                          </w:r>
                          <w:r>
                            <w:rPr>
                              <w:rFonts w:ascii="GOST type A" w:hAnsi="GOST type A"/>
                              <w:noProof w:val="0"/>
                              <w:sz w:val="22"/>
                              <w:szCs w:val="22"/>
                            </w:rPr>
                            <w:t>ой</w:t>
                          </w:r>
                          <w:r w:rsidRPr="004078EE">
                            <w:rPr>
                              <w:rFonts w:ascii="GOST type A" w:hAnsi="GOST type A"/>
                              <w:noProof w:val="0"/>
                              <w:sz w:val="22"/>
                              <w:szCs w:val="22"/>
                            </w:rPr>
                            <w:t xml:space="preserve"> практик</w:t>
                          </w:r>
                          <w:r>
                            <w:rPr>
                              <w:rFonts w:ascii="GOST type A" w:hAnsi="GOST type A"/>
                              <w:noProof w:val="0"/>
                              <w:sz w:val="22"/>
                              <w:szCs w:val="22"/>
                            </w:rPr>
                            <w:t>е</w:t>
                          </w:r>
                          <w:r w:rsidRPr="004078EE">
                            <w:rPr>
                              <w:rFonts w:ascii="GOST type A" w:hAnsi="GOST type A"/>
                              <w:noProof w:val="0"/>
                              <w:sz w:val="22"/>
                              <w:szCs w:val="22"/>
                            </w:rPr>
                            <w:t xml:space="preserve"> по </w:t>
                          </w:r>
                          <w:r w:rsidRPr="004078EE">
                            <w:rPr>
                              <w:rFonts w:ascii="GOST type A" w:hAnsi="GOST type A"/>
                              <w:bCs/>
                              <w:iCs/>
                              <w:sz w:val="22"/>
                              <w:szCs w:val="22"/>
                            </w:rPr>
                            <w:t>ПМ.0</w:t>
                          </w:r>
                          <w:r>
                            <w:rPr>
                              <w:rFonts w:ascii="GOST type A" w:hAnsi="GOST type A"/>
                              <w:bCs/>
                              <w:iCs/>
                              <w:sz w:val="22"/>
                              <w:szCs w:val="22"/>
                            </w:rPr>
                            <w:t>1</w:t>
                          </w:r>
                        </w:p>
                        <w:p w14:paraId="3222ACFA" w14:textId="77777777" w:rsidR="00B5140C" w:rsidRDefault="00B5140C" w:rsidP="00C316E9">
                          <w:pPr>
                            <w:jc w:val="center"/>
                            <w:rPr>
                              <w:rFonts w:ascii="GOST type A" w:hAnsi="GOST type A"/>
                              <w:color w:val="000000"/>
                              <w:sz w:val="20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Text Box 260" o:spid="_x0000_s1042" type="#_x0000_t202" style="position:absolute;left:4667;top:12846;width:6803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O74sYA&#10;AADcAAAADwAAAGRycy9kb3ducmV2LnhtbESPX2vCQBDE34V+h2MLfSl6seAfUk+xlYoPhdIo2scl&#10;uybB3F6aOzX99r1CwcdhZn7DzBadrdWFW185MTAcJKBYckeVFAZ227f+FJQPKIS1Ezbwwx4W87ve&#10;DFNyV/nkSxYKFSHiUzRQhtCkWvu8ZIt+4BqW6B1dazFE2RaaWrxGuK31U5KMtcVK4kKJDb+WnJ+y&#10;szVAx++Xj/VkdTi8r2y2f2T6YiJjHu675TOowF24hf/bGzIwHg3h70w8Anr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O74sYAAADcAAAADwAAAAAAAAAAAAAAAACYAgAAZHJz&#10;L2Rvd25yZXYueG1sUEsFBgAAAAAEAAQA9QAAAIsDAAAAAA==&#10;" strokeweight="2.25pt">
                    <v:path arrowok="t"/>
                    <v:textbox inset="0,0,0,0">
                      <w:txbxContent>
                        <w:p w14:paraId="3BCD803C" w14:textId="0A96CF5D" w:rsidR="00B5140C" w:rsidRPr="00C84C12" w:rsidRDefault="00B5140C" w:rsidP="00C316E9">
                          <w:pPr>
                            <w:pStyle w:val="a3"/>
                            <w:spacing w:before="160"/>
                            <w:rPr>
                              <w:rFonts w:ascii="GOST type A" w:hAnsi="GOST type A"/>
                              <w:noProof w:val="0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  <w:sz w:val="32"/>
                              <w:szCs w:val="32"/>
                            </w:rPr>
                            <w:t>ОП-02069964-У-09.02.03-38-21</w:t>
                          </w:r>
                        </w:p>
                      </w:txbxContent>
                    </v:textbox>
                  </v:shape>
                </v:group>
                <v:group id="Group 261" o:spid="_x0000_s1043" style="position:absolute;left:1135;top:11238;width:3685;height:2281" coordorigin="3028,10033" coordsize="3685,22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0NDy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Ji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Q0PIxgAAANwA&#10;AAAPAAAAAAAAAAAAAAAAAKoCAABkcnMvZG93bnJldi54bWxQSwUGAAAAAAQABAD6AAAAnQMAAAAA&#10;">
                  <v:group id="Group 262" o:spid="_x0000_s1044" style="position:absolute;left:3031;top:10614;width:3682;height:1700" coordorigin="3314,10614" coordsize="3682,17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/mU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Jk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D+ZTxgAAANwA&#10;AAAPAAAAAAAAAAAAAAAAAKoCAABkcnMvZG93bnJldi54bWxQSwUGAAAAAAQABAD6AAAAnQMAAAAA&#10;">
                    <v:group id="Group 263" o:spid="_x0000_s1045" style="position:absolute;left:3314;top:10614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+Z+J8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vYrJ/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5n4nxgAAANwA&#10;AAAPAAAAAAAAAAAAAAAAAKoCAABkcnMvZG93bnJldi54bWxQSwUGAAAAAAQABAD6AAAAnQMAAAAA&#10;">
                      <v:shape id="Text Box 264" o:spid="_x0000_s104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i94cYA&#10;AADcAAAADwAAAGRycy9kb3ducmV2LnhtbESPQWvCQBSE74X+h+UVehHdtKCV6Cq20tJDQUxFPT7y&#10;nkkw+zbNbjX+e7cg9DjMzDfMdN7ZWp249ZUTA0+DBBRL7qiSwsDm+70/BuUDCmHthA1c2MN8dn83&#10;xZTcWdZ8ykKhIkR8igbKEJpUa5+XbNEPXMMSvYNrLYYo20JTi+cIt7V+TpKRtlhJXCix4beS82P2&#10;aw3Q4ed19fGy3O2+ljbb9pj2TGTM40O3mIAK3IX/8K39SQZGwyH8nYlHQM+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i94cYAAADcAAAADwAAAAAAAAAAAAAAAACYAgAAZHJz&#10;L2Rvd25yZXYueG1sUEsFBgAAAAAEAAQA9QAAAIsDAAAAAA==&#10;" strokeweight="2.25pt">
                        <v:path arrowok="t"/>
                        <v:textbox inset="0,0,0,0">
                          <w:txbxContent>
                            <w:p w14:paraId="5B25A1E7" w14:textId="3118ED64" w:rsidR="00B5140C" w:rsidRPr="00C84C12" w:rsidRDefault="00B5140C" w:rsidP="00C316E9">
                              <w:pPr>
                                <w:pStyle w:val="a3"/>
                                <w:rPr>
                                  <w:rFonts w:ascii="GOST type A" w:hAnsi="GOST type A"/>
                                  <w:noProof w:val="0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noProof w:val="0"/>
                                </w:rPr>
                                <w:t>Изм.</w:t>
                              </w:r>
                            </w:p>
                          </w:txbxContent>
                        </v:textbox>
                      </v:shape>
                      <v:shape id="Text Box 265" o:spid="_x0000_s104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ojlsYA&#10;AADcAAAADwAAAGRycy9kb3ducmV2LnhtbESPQWvCQBSE74X+h+UJXkrdVDAt0VW0ongoSNNSe3zk&#10;PZPQ7NuYXTX9991CocdhZr5hZoveNurCna+dGHgYJaBYCke1lAbe3zb3T6B8QCFsnLCBb/awmN/e&#10;zDAjd5VXvuShVBEiPkMDVQhtprUvKrboR65lid7RdRZDlF2pqcNrhNtGj5Mk1RZriQsVtvxccfGV&#10;n60BOp5W++3j+nB4Wdv8447pk4mMGQ765RRU4D78h//aOzKQTlL4PROPgJ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ojlsYAAADcAAAADwAAAAAAAAAAAAAAAACYAgAAZHJz&#10;L2Rvd25yZXYueG1sUEsFBgAAAAAEAAQA9QAAAIsDAAAAAA==&#10;" strokeweight="2.25pt">
                        <v:path arrowok="t"/>
                        <v:textbox inset="0,0,0,0">
                          <w:txbxContent>
                            <w:p w14:paraId="0234DD37" w14:textId="77777777" w:rsidR="00B5140C" w:rsidRPr="00C84C12" w:rsidRDefault="00B5140C" w:rsidP="00C316E9">
                              <w:pPr>
                                <w:pStyle w:val="a3"/>
                                <w:rPr>
                                  <w:rFonts w:ascii="GOST type A" w:hAnsi="GOST type A"/>
                                </w:rPr>
                              </w:pPr>
                              <w:r w:rsidRPr="00C84C12">
                                <w:rPr>
                                  <w:rFonts w:ascii="GOST type A" w:hAnsi="GOST type A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266" o:spid="_x0000_s104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aGDcYA&#10;AADcAAAADwAAAGRycy9kb3ducmV2LnhtbESPQWvCQBSE70L/w/IKvYhuWqhKdBVbafEglKaiHh95&#10;zySYfZtmtxr/fbcg9DjMzDfMbNHZWp259ZUTA4/DBBRL7qiSwsD2620wAeUDCmHthA1c2cNifteb&#10;YUruIp98zkKhIkR8igbKEJpUa5+XbNEPXcMSvaNrLYYo20JTi5cIt7V+SpKRtlhJXCix4deS81P2&#10;Yw3Q8fvl43282u83K5vt+kwHJjLm4b5bTkEF7sJ/+NZek4HR8xj+zsQjo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laGDcYAAADcAAAADwAAAAAAAAAAAAAAAACYAgAAZHJz&#10;L2Rvd25yZXYueG1sUEsFBgAAAAAEAAQA9QAAAIsDAAAAAA==&#10;" strokeweight="2.25pt">
                        <v:path arrowok="t"/>
                        <v:textbox inset="0,0,0,0">
                          <w:txbxContent>
                            <w:p w14:paraId="350796B6" w14:textId="4A943851" w:rsidR="00B5140C" w:rsidRPr="00C84C12" w:rsidRDefault="00B5140C" w:rsidP="00C316E9">
                              <w:pPr>
                                <w:pStyle w:val="a3"/>
                                <w:rPr>
                                  <w:rFonts w:ascii="GOST type A" w:hAnsi="GOST type A"/>
                                  <w:noProof w:val="0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267" o:spid="_x0000_s104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kSf8MA&#10;AADcAAAADwAAAGRycy9kb3ducmV2LnhtbERPTWvCQBC9F/wPywi9SN20UC3RVWzF0oMgxlI9Dpkx&#10;CWZn0+yq6b93D0KPj/c9nXe2VhdufeXEwPMwAcWSO6qkMPC9Wz29gfIBhbB2wgb+2MN81nuYYkru&#10;Klu+ZKFQMUR8igbKEJpUa5+XbNEPXcMSuaNrLYYI20JTi9cYbmv9kiQjbbGS2FBiwx8l56fsbA3Q&#10;8fd98zle7vfrpc1+BkwHJjLmsd8tJqACd+FffHd/kYHRa1wbz8QjoG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8kSf8MAAADcAAAADwAAAAAAAAAAAAAAAACYAgAAZHJzL2Rv&#10;d25yZXYueG1sUEsFBgAAAAAEAAQA9QAAAIgDAAAAAA==&#10;" strokeweight="2.25pt">
                        <v:path arrowok="t"/>
                        <v:textbox inset="0,0,0,0">
                          <w:txbxContent>
                            <w:p w14:paraId="12AA41D8" w14:textId="77777777" w:rsidR="00B5140C" w:rsidRPr="00C84C12" w:rsidRDefault="00B5140C" w:rsidP="00C316E9">
                              <w:pPr>
                                <w:pStyle w:val="a3"/>
                                <w:rPr>
                                  <w:rFonts w:ascii="GOST type A" w:hAnsi="GOST type A"/>
                                  <w:noProof w:val="0"/>
                                </w:rPr>
                              </w:pPr>
                              <w:r w:rsidRPr="00C84C12">
                                <w:rPr>
                                  <w:rFonts w:ascii="GOST type A" w:hAnsi="GOST type A"/>
                                </w:rPr>
                                <w:t>Подп</w:t>
                              </w:r>
                              <w:r w:rsidRPr="00C84C12">
                                <w:rPr>
                                  <w:rFonts w:ascii="GOST type A" w:hAnsi="GOST type A"/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268" o:spid="_x0000_s105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W35MYA&#10;AADcAAAADwAAAGRycy9kb3ducmV2LnhtbESPQWvCQBSE74X+h+UVeim6aaFWU1exSsVDoTSK9vjI&#10;eybB7NuY3Wr8912h0OMwM98w42lna3Xi1ldODDz2E1AsuaNKCgOb9XtvCMoHFMLaCRu4sIfp5PZm&#10;jCm5s3zxKQuFihDxKRooQ2hSrX1eskXfdw1L9PautRiibAtNLZ4j3Nb6KUkG2mIlcaHEhucl54fs&#10;xxqg/fHtc/my2O0+FjbbPjB9M5Ex93fd7BVU4C78h//aKzIweB7B9Uw8Anry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IW35MYAAADcAAAADwAAAAAAAAAAAAAAAACYAgAAZHJz&#10;L2Rvd25yZXYueG1sUEsFBgAAAAAEAAQA9QAAAIsDAAAAAA==&#10;" strokeweight="2.25pt">
                        <v:path arrowok="t"/>
                        <v:textbox inset="0,0,0,0">
                          <w:txbxContent>
                            <w:p w14:paraId="06276FEA" w14:textId="77777777" w:rsidR="00B5140C" w:rsidRPr="00C84C12" w:rsidRDefault="00B5140C" w:rsidP="00C316E9">
                              <w:pPr>
                                <w:pStyle w:val="a3"/>
                                <w:rPr>
                                  <w:rFonts w:ascii="GOST type A" w:hAnsi="GOST type A"/>
                                  <w:noProof w:val="0"/>
                                </w:rPr>
                              </w:pPr>
                              <w:r w:rsidRPr="00C84C12">
                                <w:rPr>
                                  <w:rFonts w:ascii="GOST type A" w:hAnsi="GOST type A"/>
                                  <w:noProof w:val="0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269" o:spid="_x0000_s1051" style="position:absolute;left:3314;top:10907;width:3682;height:1407" coordorigin="2358,10607" coordsize="3682,14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rGymc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mB/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axspnCAAAA3AAAAA8A&#10;AAAAAAAAAAAAAAAAqgIAAGRycy9kb3ducmV2LnhtbFBLBQYAAAAABAAEAPoAAACZAwAAAAA=&#10;">
                      <v:group id="Group 270" o:spid="_x0000_s1052" style="position:absolute;left:2358;top:10609;width:3681;height:1391" coordorigin="2924,10616" coordsize="3681,13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0XA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SQy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5/RcCxgAAANwA&#10;AAAPAAAAAAAAAAAAAAAAAKoCAABkcnMvZG93bnJldi54bWxQSwUGAAAAAAQABAD6AAAAnQMAAAAA&#10;">
                        <v:group id="Group 271" o:spid="_x0000_s1053" style="position:absolute;left:2924;top:10616;width:3680;height:281" coordorigin="2196,10916" coordsize="3683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+Jdc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iQZw+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S+JdcQAAADcAAAA&#10;DwAAAAAAAAAAAAAAAACqAgAAZHJzL2Rvd25yZXYueG1sUEsFBgAAAAAEAAQA+gAAAJsDAAAAAA==&#10;">
                          <v:shape id="Text Box 272" o:spid="_x0000_s1054" type="#_x0000_t202" style="position:absolute;left:3158;top:10917;width:1305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SWEcQA&#10;AADcAAAADwAAAGRycy9kb3ducmV2LnhtbESPQYvCMBSE78L+h/AWvMiaqlCkGmURFtSDYFVkb4/m&#10;2Rabl9JEzf77jSB4HGbmG2a+DKYRd+pcbVnBaJiAIC6srrlUcDz8fE1BOI+ssbFMCv7IwXLx0Ztj&#10;pu2D93TPfSkihF2GCirv20xKV1Rk0A1tSxy9i+0M+ii7UuoOHxFuGjlOklQarDkuVNjSqqLimt+M&#10;gmaVb0/hcB1syp0J2pz5N1mflep/hu8ZCE/Bv8Ov9lorSNMJPM/E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klhHEAAAA3AAAAA8AAAAAAAAAAAAAAAAAmAIAAGRycy9k&#10;b3ducmV2LnhtbFBLBQYAAAAABAAEAPUAAACJAwAAAAA=&#10;" strokeweight="1pt">
                            <v:path arrowok="t"/>
                            <v:textbox inset="0,0,0,0">
                              <w:txbxContent>
                                <w:p w14:paraId="557AC1B8" w14:textId="5A37EE21" w:rsidR="00B5140C" w:rsidRPr="00C84C12" w:rsidRDefault="00B5140C" w:rsidP="00C316E9">
                                  <w:pPr>
                                    <w:pStyle w:val="a3"/>
                                    <w:jc w:val="left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 xml:space="preserve"> Чураков</w:t>
                                  </w:r>
                                </w:p>
                              </w:txbxContent>
                            </v:textbox>
                          </v:shape>
                          <v:shape id="Text Box 273" o:spid="_x0000_s1055" type="#_x0000_t202" style="position:absolute;left:2196;top:10916;width:96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0OZcQA&#10;AADcAAAADwAAAGRycy9kb3ducmV2LnhtbESPQYvCMBSE78L+h/AWvMiaKlKkGmURFtSDYFVkb4/m&#10;2Rabl9JEzf77jSB4HGbmG2a+DKYRd+pcbVnBaJiAIC6srrlUcDz8fE1BOI+ssbFMCv7IwXLx0Ztj&#10;pu2D93TPfSkihF2GCirv20xKV1Rk0A1tSxy9i+0M+ii7UuoOHxFuGjlOklQarDkuVNjSqqLimt+M&#10;gmaVb0/hcB1syp0J2pz5N1mflep/hu8ZCE/Bv8Ov9lorSNMJPM/E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NDmXEAAAA3AAAAA8AAAAAAAAAAAAAAAAAmAIAAGRycy9k&#10;b3ducmV2LnhtbFBLBQYAAAAABAAEAPUAAACJAwAAAAA=&#10;" strokeweight="1pt">
                            <v:path arrowok="t"/>
                            <v:textbox inset="0,0,0,0">
                              <w:txbxContent>
                                <w:p w14:paraId="35AB9106" w14:textId="77777777" w:rsidR="00B5140C" w:rsidRPr="00C84C12" w:rsidRDefault="00B5140C" w:rsidP="00C316E9">
                                  <w:pPr>
                                    <w:pStyle w:val="a3"/>
                                    <w:jc w:val="left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C84C12">
                                    <w:rPr>
                                      <w:rFonts w:ascii="GOST type A" w:hAnsi="GOST type A"/>
                                    </w:rPr>
                                    <w:t>Разраб</w:t>
                                  </w:r>
                                  <w:r w:rsidRPr="00C84C12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274" o:spid="_x0000_s1056" type="#_x0000_t202" style="position:absolute;left:4461;top:10917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Gr/sQA&#10;AADcAAAADwAAAGRycy9kb3ducmV2LnhtbESPQYvCMBSE78L+h/AWvMiaKlikGmURFtSDYFVkb4/m&#10;2Rabl9JEzf77jSB4HGbmG2a+DKYRd+pcbVnBaJiAIC6srrlUcDz8fE1BOI+ssbFMCv7IwXLx0Ztj&#10;pu2D93TPfSkihF2GCirv20xKV1Rk0A1tSxy9i+0M+ii7UuoOHxFuGjlOklQarDkuVNjSqqLimt+M&#10;gmaVb0/hcB1syp0J2pz5N1mflep/hu8ZCE/Bv8Ov9lorSNMJPM/E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Bq/7EAAAA3AAAAA8AAAAAAAAAAAAAAAAAmAIAAGRycy9k&#10;b3ducmV2LnhtbFBLBQYAAAAABAAEAPUAAACJAwAAAAA=&#10;" strokeweight="1pt">
                            <v:path arrowok="t"/>
                            <v:textbox inset="0,0,0,0">
                              <w:txbxContent>
                                <w:p w14:paraId="7431C2CC" w14:textId="77777777" w:rsidR="00B5140C" w:rsidRPr="00C84C12" w:rsidRDefault="00B5140C" w:rsidP="00C316E9">
                                  <w:pPr>
                                    <w:pStyle w:val="a3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275" o:spid="_x0000_s1057" type="#_x0000_t202" style="position:absolute;left:5311;top:10917;width:568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M1icQA&#10;AADcAAAADwAAAGRycy9kb3ducmV2LnhtbESPQYvCMBSE74L/IbwFL7KmeihLNcoiCOpBsCrF26N5&#10;2xabl9JEjf/eLCzscZiZb5jFKphWPKh3jWUF00kCgri0uuFKwfm0+fwC4TyyxtYyKXiRg9VyOFhg&#10;pu2Tj/TIfSUihF2GCmrvu0xKV9Zk0E1sRxy9H9sb9FH2ldQ9PiPctHKWJKk02HBcqLGjdU3lLb8b&#10;Be0631/C6TbeVQcTtCn4mmwLpUYf4XsOwlPw/+G/9lYrSNMUfs/E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TNYnEAAAA3AAAAA8AAAAAAAAAAAAAAAAAmAIAAGRycy9k&#10;b3ducmV2LnhtbFBLBQYAAAAABAAEAPUAAACJAwAAAAA=&#10;" strokeweight="1pt">
                            <v:path arrowok="t"/>
                            <v:textbox inset="0,0,0,0">
                              <w:txbxContent>
                                <w:p w14:paraId="27F25EA8" w14:textId="77777777" w:rsidR="00B5140C" w:rsidRPr="004E5007" w:rsidRDefault="00B5140C" w:rsidP="00C316E9">
                                  <w:pPr>
                                    <w:pStyle w:val="a3"/>
                                    <w:rPr>
                                      <w:rFonts w:ascii="GOST type A" w:hAnsi="GOST type A"/>
                                      <w:sz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276" o:spid="_x0000_s1058" style="position:absolute;left:2925;top:10895;width:3680;height:280" coordorigin="2196,10916" coordsize="3683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gq7c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YKu3FAAAA3AAA&#10;AA8AAAAAAAAAAAAAAAAAqgIAAGRycy9kb3ducmV2LnhtbFBLBQYAAAAABAAEAPoAAACcAwAAAAA=&#10;">
                          <v:shape id="Text Box 277" o:spid="_x0000_s1059" type="#_x0000_t202" style="position:absolute;left:3158;top:10917;width:1305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AEYMIA&#10;AADcAAAADwAAAGRycy9kb3ducmV2LnhtbERPz2vCMBS+C/sfwhvsIprOQxnVWKQw6DwMrIp4ezTP&#10;trR5KU2m2X+/HIQdP77fmzyYQdxpcp1lBe/LBARxbXXHjYLT8XPxAcJ5ZI2DZVLwSw7y7ctsg5m2&#10;Dz7QvfKNiCHsMlTQej9mUrq6JYNuaUfiyN3sZNBHODVST/iI4WaQqyRJpcGOY0OLIxUt1X31YxQM&#10;RbU/h2M//2q+TdDmwtekvCj19hp2axCegv8XP92lVpCmcW08E4+A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wARgwgAAANwAAAAPAAAAAAAAAAAAAAAAAJgCAABkcnMvZG93&#10;bnJldi54bWxQSwUGAAAAAAQABAD1AAAAhwMAAAAA&#10;" strokeweight="1pt">
                            <v:path arrowok="t"/>
                            <v:textbox inset="0,0,0,0">
                              <w:txbxContent>
                                <w:p w14:paraId="063ED61E" w14:textId="404DFF18" w:rsidR="00B5140C" w:rsidRPr="00C84C12" w:rsidRDefault="00B5140C" w:rsidP="00C316E9">
                                  <w:pPr>
                                    <w:pStyle w:val="a3"/>
                                    <w:jc w:val="left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 xml:space="preserve"> Базеева</w:t>
                                  </w:r>
                                </w:p>
                              </w:txbxContent>
                            </v:textbox>
                          </v:shape>
                          <v:shape id="Text Box 278" o:spid="_x0000_s1060" type="#_x0000_t202" style="position:absolute;left:2196;top:10916;width:96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yh+8QA&#10;AADcAAAADwAAAGRycy9kb3ducmV2LnhtbESPQYvCMBSE74L/ITxhL6LpeihrNYoIgu5hwaqIt0fz&#10;bIvNS2myGv+9WRD2OMzMN8x8GUwj7tS52rKCz3ECgriwuuZSwfGwGX2BcB5ZY2OZFDzJwXLR780x&#10;0/bBe7rnvhQRwi5DBZX3bSalKyoy6Ma2JY7e1XYGfZRdKXWHjwg3jZwkSSoN1hwXKmxpXVFxy3+N&#10;gmadf5/C4TbclT8maHPmS7I9K/UxCKsZCE/B/4ff7a1WkKZT+DsTj4B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MofvEAAAA3AAAAA8AAAAAAAAAAAAAAAAAmAIAAGRycy9k&#10;b3ducmV2LnhtbFBLBQYAAAAABAAEAPUAAACJAwAAAAA=&#10;" strokeweight="1pt">
                            <v:path arrowok="t"/>
                            <v:textbox inset="0,0,0,0">
                              <w:txbxContent>
                                <w:p w14:paraId="732E83A4" w14:textId="77777777" w:rsidR="00B5140C" w:rsidRPr="00C84C12" w:rsidRDefault="00B5140C" w:rsidP="00C316E9">
                                  <w:pPr>
                                    <w:pStyle w:val="a3"/>
                                    <w:jc w:val="left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C84C12">
                                    <w:rPr>
                                      <w:rFonts w:ascii="GOST type A" w:hAnsi="GOST type A"/>
                                    </w:rPr>
                                    <w:t>Пров</w:t>
                                  </w:r>
                                  <w:r w:rsidRPr="00C84C12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279" o:spid="_x0000_s1061" type="#_x0000_t202" style="position:absolute;left:4461;top:10917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+eu8EA&#10;AADcAAAADwAAAGRycy9kb3ducmV2LnhtbERPTYvCMBC9C/6HMIIX0VQPrlRTEUFw97BgVcTb0Ixt&#10;aTMpTVaz/35zEPb4eN+bbTCteFLvassK5rMEBHFhdc2lgsv5MF2BcB5ZY2uZFPySg202HGww1fbF&#10;J3rmvhQxhF2KCirvu1RKV1Rk0M1sRxy5h+0N+gj7UuoeXzHctHKRJEtpsObYUGFH+4qKJv8xCtp9&#10;/nUN52byWX6boM2N78nxptR4FHZrEJ6C/xe/3UetYPkR58cz8QjI7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vnrvBAAAA3AAAAA8AAAAAAAAAAAAAAAAAmAIAAGRycy9kb3du&#10;cmV2LnhtbFBLBQYAAAAABAAEAPUAAACGAwAAAAA=&#10;" strokeweight="1pt">
                            <v:path arrowok="t"/>
                            <v:textbox inset="0,0,0,0">
                              <w:txbxContent>
                                <w:p w14:paraId="0A7B1EE6" w14:textId="77777777" w:rsidR="00B5140C" w:rsidRPr="00C84C12" w:rsidRDefault="00B5140C" w:rsidP="00C316E9">
                                  <w:pPr>
                                    <w:pStyle w:val="a3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280" o:spid="_x0000_s1062" type="#_x0000_t202" style="position:absolute;left:5311;top:10917;width:568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M7IMQA&#10;AADcAAAADwAAAGRycy9kb3ducmV2LnhtbESPQYvCMBSE74L/ITxhL7Km7kGlGkUEwd2DYOsi3h7N&#10;sy02L6WJmv33G0HwOMzMN8xiFUwj7tS52rKC8SgBQVxYXXOp4JhvP2cgnEfW2FgmBX/kYLXs9xaY&#10;avvgA90zX4oIYZeigsr7NpXSFRUZdCPbEkfvYjuDPsqulLrDR4SbRn4lyUQarDkuVNjSpqLimt2M&#10;gmaT/fyG/Dr8LvcmaHPic7I7KfUxCOs5CE/Bv8Ov9k4rmEzH8DwTj4B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jOyDEAAAA3AAAAA8AAAAAAAAAAAAAAAAAmAIAAGRycy9k&#10;b3ducmV2LnhtbFBLBQYAAAAABAAEAPUAAACJAwAAAAA=&#10;" strokeweight="1pt">
                            <v:path arrowok="t"/>
                            <v:textbox inset="0,0,0,0">
                              <w:txbxContent>
                                <w:p w14:paraId="7D54D239" w14:textId="77777777" w:rsidR="00B5140C" w:rsidRPr="00C84C12" w:rsidRDefault="00B5140C" w:rsidP="00C316E9">
                                  <w:pPr>
                                    <w:pStyle w:val="a3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281" o:spid="_x0000_s1063" style="position:absolute;left:2925;top:11174;width:3680;height:280" coordorigin="2196,10916" coordsize="3683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PYfq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IXx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9h+oxgAAANwA&#10;AAAPAAAAAAAAAAAAAAAAAKoCAABkcnMvZG93bnJldi54bWxQSwUGAAAAAAQABAD6AAAAnQMAAAAA&#10;">
                          <v:shape id="Text Box 282" o:spid="_x0000_s1064" type="#_x0000_t202" style="position:absolute;left:3158;top:10917;width:1305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0AzMQA&#10;AADcAAAADwAAAGRycy9kb3ducmV2LnhtbESPQYvCMBSE7wv+h/AWvCxrqoIu1SgiCOpB2KqIt0fz&#10;ti02L6WJGv+9ERY8DjPzDTOdB1OLG7Wusqyg30tAEOdWV1woOOxX3z8gnEfWWFsmBQ9yMJ91PqaY&#10;anvnX7plvhARwi5FBaX3TSqly0sy6Hq2IY7en20N+ijbQuoW7xFuajlIkpE0WHFcKLGhZUn5Jbsa&#10;BfUy2x7D/vK1KXYmaHPic7I+KdX9DIsJCE/Bv8P/7bVWMBoP4XUmHg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9AMzEAAAA3AAAAA8AAAAAAAAAAAAAAAAAmAIAAGRycy9k&#10;b3ducmV2LnhtbFBLBQYAAAAABAAEAPUAAACJAwAAAAA=&#10;" strokeweight="1pt">
                            <v:path arrowok="t"/>
                            <v:textbox inset="0,0,0,0">
                              <w:txbxContent>
                                <w:p w14:paraId="56673FBE" w14:textId="77777777" w:rsidR="00B5140C" w:rsidRPr="00C84C12" w:rsidRDefault="00B5140C" w:rsidP="00C316E9">
                                  <w:pPr>
                                    <w:pStyle w:val="a3"/>
                                    <w:jc w:val="left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283" o:spid="_x0000_s1065" type="#_x0000_t202" style="position:absolute;left:2196;top:10916;width:96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SYuMQA&#10;AADcAAAADwAAAGRycy9kb3ducmV2LnhtbESPQYvCMBSE7wv+h/AWvCxrqogu1SgiCOpB2KqIt0fz&#10;ti02L6WJGv+9ERY8DjPzDTOdB1OLG7Wusqyg30tAEOdWV1woOOxX3z8gnEfWWFsmBQ9yMJ91PqaY&#10;anvnX7plvhARwi5FBaX3TSqly0sy6Hq2IY7en20N+ijbQuoW7xFuajlIkpE0WHFcKLGhZUn5Jbsa&#10;BfUy2x7D/vK1KXYmaHPic7I+KdX9DIsJCE/Bv8P/7bVWMBoP4XUmHg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UmLjEAAAA3AAAAA8AAAAAAAAAAAAAAAAAmAIAAGRycy9k&#10;b3ducmV2LnhtbFBLBQYAAAAABAAEAPUAAACJAwAAAAA=&#10;" strokeweight="1pt">
                            <v:path arrowok="t"/>
                            <v:textbox inset="0,0,0,0">
                              <w:txbxContent>
                                <w:p w14:paraId="2D774AE1" w14:textId="77777777" w:rsidR="00B5140C" w:rsidRPr="00491F94" w:rsidRDefault="00B5140C" w:rsidP="00C316E9">
                                  <w:pPr>
                                    <w:pStyle w:val="a3"/>
                                    <w:jc w:val="left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Т. контр</w:t>
                                  </w:r>
                                </w:p>
                                <w:p w14:paraId="54807141" w14:textId="77777777" w:rsidR="00B5140C" w:rsidRPr="00C84C12" w:rsidRDefault="00B5140C" w:rsidP="00C316E9">
                                  <w:pPr>
                                    <w:pStyle w:val="a3"/>
                                    <w:jc w:val="left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</w:p>
                                <w:p w14:paraId="5E85AA72" w14:textId="77777777" w:rsidR="00B5140C" w:rsidRPr="00C84C12" w:rsidRDefault="00B5140C" w:rsidP="00C316E9">
                                  <w:pPr>
                                    <w:pStyle w:val="a3"/>
                                    <w:jc w:val="left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284" o:spid="_x0000_s1066" type="#_x0000_t202" style="position:absolute;left:4461;top:10917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g9I8QA&#10;AADcAAAADwAAAGRycy9kb3ducmV2LnhtbESPQYvCMBSE7wv+h/AWvCxrqqAu1SgiCOpB2KqIt0fz&#10;ti02L6WJGv+9ERY8DjPzDTOdB1OLG7Wusqyg30tAEOdWV1woOOxX3z8gnEfWWFsmBQ9yMJ91PqaY&#10;anvnX7plvhARwi5FBaX3TSqly0sy6Hq2IY7en20N+ijbQuoW7xFuajlIkpE0WHFcKLGhZUn5Jbsa&#10;BfUy2x7D/vK1KXYmaHPic7I+KdX9DIsJCE/Bv8P/7bVWMBoP4XUmHg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YPSPEAAAA3AAAAA8AAAAAAAAAAAAAAAAAmAIAAGRycy9k&#10;b3ducmV2LnhtbFBLBQYAAAAABAAEAPUAAACJAwAAAAA=&#10;" strokeweight="1pt">
                            <v:path arrowok="t"/>
                            <v:textbox inset="0,0,0,0">
                              <w:txbxContent>
                                <w:p w14:paraId="23B96735" w14:textId="77777777" w:rsidR="00B5140C" w:rsidRPr="00C84C12" w:rsidRDefault="00B5140C" w:rsidP="00C316E9">
                                  <w:pPr>
                                    <w:pStyle w:val="a3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285" o:spid="_x0000_s1067" type="#_x0000_t202" style="position:absolute;left:5311;top:10917;width:568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qjVMQA&#10;AADcAAAADwAAAGRycy9kb3ducmV2LnhtbESPQYvCMBSE74L/ITxhL6LpeuhKNYoIgu5hwaqIt0fz&#10;bIvNS2myGv+9WRD2OMzMN8x8GUwj7tS52rKCz3ECgriwuuZSwfGwGU1BOI+ssbFMCp7kYLno9+aY&#10;afvgPd1zX4oIYZehgsr7NpPSFRUZdGPbEkfvajuDPsqulLrDR4SbRk6SJJUGa44LFba0rqi45b9G&#10;QbPOv0/hcBvuyh8TtDnzJdmelfoYhNUMhKfg/8Pv9lYrSL9S+DsTj4B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Ko1TEAAAA3AAAAA8AAAAAAAAAAAAAAAAAmAIAAGRycy9k&#10;b3ducmV2LnhtbFBLBQYAAAAABAAEAPUAAACJAwAAAAA=&#10;" strokeweight="1pt">
                            <v:path arrowok="t"/>
                            <v:textbox inset="0,0,0,0">
                              <w:txbxContent>
                                <w:p w14:paraId="4B5D8AEC" w14:textId="77777777" w:rsidR="00B5140C" w:rsidRPr="00C84C12" w:rsidRDefault="00B5140C" w:rsidP="00C316E9">
                                  <w:pPr>
                                    <w:pStyle w:val="a3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286" o:spid="_x0000_s1068" style="position:absolute;left:3886;top:11450;width:2719;height:280" coordorigin="3158,10917" coordsize="272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G8MM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z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gbwwxgAAANwA&#10;AAAPAAAAAAAAAAAAAAAAAKoCAABkcnMvZG93bnJldi54bWxQSwUGAAAAAAQABAD6AAAAnQMAAAAA&#10;">
                          <v:shape id="Text Box 287" o:spid="_x0000_s1069" type="#_x0000_t202" style="position:absolute;left:3158;top:10917;width:1305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mSvcEA&#10;AADcAAAADwAAAGRycy9kb3ducmV2LnhtbERPTYvCMBC9C/6HMIIX0VQPrlRTEUFw97BgVcTb0Ixt&#10;aTMpTVaz/35zEPb4eN+bbTCteFLvassK5rMEBHFhdc2lgsv5MF2BcB5ZY2uZFPySg202HGww1fbF&#10;J3rmvhQxhF2KCirvu1RKV1Rk0M1sRxy5h+0N+gj7UuoeXzHctHKRJEtpsObYUGFH+4qKJv8xCtp9&#10;/nUN52byWX6boM2N78nxptR4FHZrEJ6C/xe/3UetYPkR18Yz8QjI7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Zkr3BAAAA3AAAAA8AAAAAAAAAAAAAAAAAmAIAAGRycy9kb3du&#10;cmV2LnhtbFBLBQYAAAAABAAEAPUAAACGAwAAAAA=&#10;" strokeweight="1pt">
                            <v:path arrowok="t"/>
                            <v:textbox inset="0,0,0,0">
                              <w:txbxContent>
                                <w:p w14:paraId="533E63EE" w14:textId="77777777" w:rsidR="00B5140C" w:rsidRPr="00C84C12" w:rsidRDefault="00B5140C" w:rsidP="00C316E9">
                                  <w:pPr>
                                    <w:pStyle w:val="a3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289" o:spid="_x0000_s1070" type="#_x0000_t202" style="position:absolute;left:4461;top:10917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U3JsQA&#10;AADcAAAADwAAAGRycy9kb3ducmV2LnhtbESPQYvCMBSE7wv+h/AEL4umenDXahQRBPWwsFURb4/m&#10;2Rabl9JEjf9+Iwh7HGbmG2a2CKYWd2pdZVnBcJCAIM6trrhQcNiv+98gnEfWWFsmBU9ysJh3PmaY&#10;avvgX7pnvhARwi5FBaX3TSqly0sy6Aa2IY7exbYGfZRtIXWLjwg3tRwlyVgarDgulNjQqqT8mt2M&#10;gnqV7Y5hf/3cFj8maHPic7I5KdXrhuUUhKfg/8Pv9kYrGH9N4HUmHg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1VNybEAAAA3AAAAA8AAAAAAAAAAAAAAAAAmAIAAGRycy9k&#10;b3ducmV2LnhtbFBLBQYAAAAABAAEAPUAAACJAwAAAAA=&#10;" strokeweight="1pt">
                            <v:path arrowok="t"/>
                            <v:textbox inset="0,0,0,0">
                              <w:txbxContent>
                                <w:p w14:paraId="7834E133" w14:textId="77777777" w:rsidR="00B5140C" w:rsidRPr="00C84C12" w:rsidRDefault="00B5140C" w:rsidP="00C316E9">
                                  <w:pPr>
                                    <w:pStyle w:val="a3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290" o:spid="_x0000_s1071" type="#_x0000_t202" style="position:absolute;left:5311;top:10917;width:568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runMAA&#10;AADcAAAADwAAAGRycy9kb3ducmV2LnhtbERPTYvCMBC9C/6HMIIX0VQPItUoIgjqQdi6S/E2NGNb&#10;bCaliRr//eYgeHy879UmmEY8qXO1ZQXTSQKCuLC65lLB72U/XoBwHlljY5kUvMnBZt3vrTDV9sU/&#10;9Mx8KWIIuxQVVN63qZSuqMigm9iWOHI32xn0EXal1B2+Yrhp5CxJ5tJgzbGhwpZ2FRX37GEUNLvs&#10;9Bcu99GxPJugTc7X5JArNRyE7RKEp+C/4o/7oBXMF3F+PBOPgF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brunMAAAADcAAAADwAAAAAAAAAAAAAAAACYAgAAZHJzL2Rvd25y&#10;ZXYueG1sUEsFBgAAAAAEAAQA9QAAAIUDAAAAAA==&#10;" strokeweight="1pt">
                            <v:path arrowok="t"/>
                            <v:textbox inset="0,0,0,0">
                              <w:txbxContent>
                                <w:p w14:paraId="4D79AB0E" w14:textId="77777777" w:rsidR="00B5140C" w:rsidRPr="00C84C12" w:rsidRDefault="00B5140C" w:rsidP="00C316E9">
                                  <w:pPr>
                                    <w:pStyle w:val="a3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291" o:spid="_x0000_s1072" style="position:absolute;left:2925;top:11726;width:3680;height:281" coordorigin="2196,10916" coordsize="3683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Hx+M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sUyht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fHx+MQAAADcAAAA&#10;DwAAAAAAAAAAAAAAAACqAgAAZHJzL2Rvd25yZXYueG1sUEsFBgAAAAAEAAQA+gAAAJsDAAAAAA==&#10;">
                          <v:shape id="Text Box 292" o:spid="_x0000_s1073" type="#_x0000_t202" style="position:absolute;left:3158;top:10917;width:1305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TVcMQA&#10;AADcAAAADwAAAGRycy9kb3ducmV2LnhtbESPQYvCMBSE7wv+h/AEL4um60GkGosIgnpYsCri7dE8&#10;29LmpTRZjf9+IyzscZiZb5hlFkwrHtS72rKCr0kCgriwuuZSwfm0Hc9BOI+ssbVMCl7kIFsNPpaY&#10;avvkIz1yX4oIYZeigsr7LpXSFRUZdBPbEUfvbnuDPsq+lLrHZ4SbVk6TZCYN1hwXKuxoU1HR5D9G&#10;QbvJD5dwaj735bcJ2lz5luyuSo2GYb0A4Sn4//Bfe6cVzOZTeJ+JR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k1XDEAAAA3AAAAA8AAAAAAAAAAAAAAAAAmAIAAGRycy9k&#10;b3ducmV2LnhtbFBLBQYAAAAABAAEAPUAAACJAwAAAAA=&#10;" strokeweight="1pt">
                            <v:path arrowok="t"/>
                            <v:textbox inset="0,0,0,0">
                              <w:txbxContent>
                                <w:p w14:paraId="66028F3D" w14:textId="0B4005FA" w:rsidR="00B5140C" w:rsidRPr="00C84C12" w:rsidRDefault="00B5140C" w:rsidP="00C316E9">
                                  <w:pPr>
                                    <w:pStyle w:val="a3"/>
                                    <w:jc w:val="left"/>
                                    <w:rPr>
                                      <w:rFonts w:ascii="GOST type A" w:hAnsi="GOST type A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</w:rPr>
                                    <w:t xml:space="preserve"> Базеева</w:t>
                                  </w:r>
                                </w:p>
                                <w:p w14:paraId="0B3E0E73" w14:textId="77777777" w:rsidR="00B5140C" w:rsidRPr="00C84C12" w:rsidRDefault="00B5140C" w:rsidP="00C316E9">
                                  <w:pPr>
                                    <w:pStyle w:val="a3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293" o:spid="_x0000_s1074" type="#_x0000_t202" style="position:absolute;left:2196;top:10916;width:96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hw68MA&#10;AADcAAAADwAAAGRycy9kb3ducmV2LnhtbESPQYvCMBSE74L/ITxhL6KpLohUo4gg6B4WrLuIt0fz&#10;bIvNS2mixn9vBMHjMDPfMPNlMLW4UesqywpGwwQEcW51xYWCv8NmMAXhPLLG2jIpeJCD5aLbmWOq&#10;7Z33dMt8ISKEXYoKSu+bVEqXl2TQDW1DHL2zbQ36KNtC6hbvEW5qOU6SiTRYcVwosaF1SfkluxoF&#10;9Tr7+Q+HS39X/JqgzZFPyfao1FcvrGYgPAX/Cb/bW61gMv2G15l4BO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Whw68MAAADcAAAADwAAAAAAAAAAAAAAAACYAgAAZHJzL2Rv&#10;d25yZXYueG1sUEsFBgAAAAAEAAQA9QAAAIgDAAAAAA==&#10;" strokeweight="1pt">
                            <v:path arrowok="t"/>
                            <v:textbox inset="0,0,0,0">
                              <w:txbxContent>
                                <w:p w14:paraId="7D7C54E7" w14:textId="77777777" w:rsidR="00B5140C" w:rsidRPr="00C84C12" w:rsidRDefault="00B5140C" w:rsidP="00C316E9">
                                  <w:pPr>
                                    <w:pStyle w:val="a3"/>
                                    <w:jc w:val="left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 xml:space="preserve">Утв. </w:t>
                                  </w:r>
                                </w:p>
                              </w:txbxContent>
                            </v:textbox>
                          </v:shape>
                          <v:shape id="Text Box 294" o:spid="_x0000_s1075" type="#_x0000_t202" style="position:absolute;left:4461;top:10917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Hon8MA&#10;AADcAAAADwAAAGRycy9kb3ducmV2LnhtbESPQYvCMBSE74L/ITxhL6KpsohUo4gg6B4WrLuIt0fz&#10;bIvNS2mixn9vBMHjMDPfMPNlMLW4UesqywpGwwQEcW51xYWCv8NmMAXhPLLG2jIpeJCD5aLbmWOq&#10;7Z33dMt8ISKEXYoKSu+bVEqXl2TQDW1DHL2zbQ36KNtC6hbvEW5qOU6SiTRYcVwosaF1SfkluxoF&#10;9Tr7+Q+HS39X/JqgzZFPyfao1FcvrGYgPAX/Cb/bW61gMv2G15l4BO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oHon8MAAADcAAAADwAAAAAAAAAAAAAAAACYAgAAZHJzL2Rv&#10;d25yZXYueG1sUEsFBgAAAAAEAAQA9QAAAIgDAAAAAA==&#10;" strokeweight="1pt">
                            <v:path arrowok="t"/>
                            <v:textbox inset="0,0,0,0">
                              <w:txbxContent>
                                <w:p w14:paraId="06C7AFCB" w14:textId="77777777" w:rsidR="00B5140C" w:rsidRPr="00C84C12" w:rsidRDefault="00B5140C" w:rsidP="00C316E9">
                                  <w:pPr>
                                    <w:pStyle w:val="a3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295" o:spid="_x0000_s1076" type="#_x0000_t202" style="position:absolute;left:5311;top:10917;width:568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1NBMMA&#10;AADcAAAADwAAAGRycy9kb3ducmV2LnhtbESPQYvCMBSE74L/ITxhL6KpwopUo4gg6B4WrLuIt0fz&#10;bIvNS2mixn9vBMHjMDPfMPNlMLW4UesqywpGwwQEcW51xYWCv8NmMAXhPLLG2jIpeJCD5aLbmWOq&#10;7Z33dMt8ISKEXYoKSu+bVEqXl2TQDW1DHL2zbQ36KNtC6hbvEW5qOU6SiTRYcVwosaF1SfkluxoF&#10;9Tr7+Q+HS39X/JqgzZFPyfao1FcvrGYgPAX/Cb/bW61gMv2G15l4BO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1NBMMAAADcAAAADwAAAAAAAAAAAAAAAACYAgAAZHJzL2Rv&#10;d25yZXYueG1sUEsFBgAAAAAEAAQA9QAAAIgDAAAAAA==&#10;" strokeweight="1pt">
                            <v:path arrowok="t"/>
                            <v:textbox inset="0,0,0,0">
                              <w:txbxContent>
                                <w:p w14:paraId="2ED0F7D7" w14:textId="77777777" w:rsidR="00B5140C" w:rsidRPr="00C84C12" w:rsidRDefault="00B5140C" w:rsidP="00C316E9">
                                  <w:pPr>
                                    <w:pStyle w:val="a3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296" o:spid="_x0000_s1077" style="position:absolute;flip:x;visibility:visible;mso-wrap-style:square" from="5473,10607" to="5473,12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LlWscAAADcAAAADwAAAGRycy9kb3ducmV2LnhtbESPS4vCQBCE78L+h6EXvIhOFMlKdJTF&#10;1yosCz4OHttMm4TN9ITMqPHf7ywIHovq+qprMmtMKW5Uu8Kygn4vAkGcWl1wpuB4WHVHIJxH1lha&#10;JgUPcjCbvrUmmGh75x3d9j4TAcIuQQW591UipUtzMuh6tiIO3sXWBn2QdSZ1jfcAN6UcRFEsDRYc&#10;GnKsaJ5T+ru/mvDGYnjYPs5f64+f5Tz9vmyHnWhzUqr93nyOQXhq/Ov4md5oBfEohv8xgQBy+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EuVaxwAAANwAAAAPAAAAAAAA&#10;AAAAAAAAAKECAABkcnMvZG93bnJldi54bWxQSwUGAAAAAAQABAD5AAAAlQMAAAAA&#10;" strokeweight="2.25pt">
                        <o:lock v:ext="edit" shapetype="f"/>
                      </v:line>
                      <v:line id="Line 297" o:spid="_x0000_s1078" style="position:absolute;flip:x;visibility:visible;mso-wrap-style:square" from="6040,10607" to="6040,12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5AwccAAADcAAAADwAAAGRycy9kb3ducmV2LnhtbESPS4vCQBCE7wv+h6EX9rLoxEVUoqOI&#10;u75ABB8Hj72ZNglmekJm1PjvHUHwWFTXV13DcW0KcaXK5ZYVtFsRCOLE6pxTBYf9rNkH4TyyxsIy&#10;KbiTg/Go8THEWNsbb+m686kIEHYxKsi8L2MpXZKRQdeyJXHwTrYy6IOsUqkrvAW4KeRPFHWlwZxD&#10;Q4YlTTNKzruLCW/8dvar+/9i3tv8TZP1adX5jpZHpb4+68kAhKfav49f6aVW0O334DkmEEC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XkDBxwAAANwAAAAPAAAAAAAA&#10;AAAAAAAAAKECAABkcnMvZG93bnJldi54bWxQSwUGAAAAAAQABAD5AAAAlQMAAAAA&#10;" strokeweight="2.25pt">
                        <o:lock v:ext="edit" shapetype="f"/>
                      </v:line>
                      <v:line id="Line 299" o:spid="_x0000_s1079" style="position:absolute;flip:x;visibility:visible;mso-wrap-style:square" from="4621,10607" to="4621,12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HUs8cAAADcAAAADwAAAGRycy9kb3ducmV2LnhtbESPTWvCQBCG74L/YZlCL1I3LaKSukqx&#10;9QukUO2hx2l2TILZ2ZBdNf575yB4HN55n3lmMmtdpc7UhNKzgdd+Aoo487bk3MDvfvEyBhUissXK&#10;Mxm4UoDZtNuZYGr9hX/ovIu5EgiHFA0UMdap1iEryGHo+5pYsoNvHEYZm1zbBi8Cd5V+S5Khdliy&#10;XCiwpnlB2XF3cqLxOdhvrv+r5ej7a55tD5tBL1n/GfP81H68g4rUxsfyvb22BoZjsZVnhAB6e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wdSzxwAAANwAAAAPAAAAAAAA&#10;AAAAAAAAAKECAABkcnMvZG93bnJldi54bWxQSwUGAAAAAAQABAD5AAAAlQMAAAAA&#10;" strokeweight="2.25pt">
                        <o:lock v:ext="edit" shapetype="f"/>
                      </v:line>
                      <v:line id="Line 300" o:spid="_x0000_s1080" style="position:absolute;flip:x;visibility:visible;mso-wrap-style:square" from="2361,10607" to="2361,12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1xKMgAAADcAAAADwAAAGRycy9kb3ducmV2LnhtbESPT2vCQBDF7wW/wzKFXsRsLGJtzCpi&#10;6z8oBbUHj9PsmASzsyG7avz2rlDo8fHm/d68dNqaSlyocaVlBf0oBkGcWV1yruBnv+iNQDiPrLGy&#10;TApu5GA66TylmGh75S1ddj4XAcIuQQWF93UipcsKMugiWxMH72gbgz7IJpe6wWuAm0q+xvFQGiw5&#10;NBRY07yg7LQ7m/DGx2C/uf2ulm/fn/Ps67gZdOP1QamX53Y2BuGp9f/Hf+m1VjAcvcNjTCCAnN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Y1xKMgAAADcAAAADwAAAAAA&#10;AAAAAAAAAAChAgAAZHJzL2Rvd25yZXYueG1sUEsFBgAAAAAEAAQA+QAAAJYDAAAAAA==&#10;" strokeweight="2.25pt">
                        <o:lock v:ext="edit" shapetype="f"/>
                      </v:line>
                      <v:line id="Line 298" o:spid="_x0000_s1081" style="position:absolute;flip:x;visibility:visible;mso-wrap-style:square" from="3318,10614" to="3318,120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5OaMgAAADcAAAADwAAAGRycy9kb3ducmV2LnhtbESPTWvCQBCG70L/wzIFL1I3FbFtdBWx&#10;9QtKodpDj2N2TILZ2ZDdavz3zkHocXjnfeaZyax1lTpTE0rPBp77CSjizNuScwM/++XTK6gQkS1W&#10;nsnAlQLMpg+dCabWX/ibzruYK4FwSNFAEWOdah2yghyGvq+JJTv6xmGUscm1bfAicFfpQZKMtMOS&#10;5UKBNS0Kyk67Pyca78P99npYr16+PhbZ53E77CWbX2O6j+18DCpSG/+X7+2NNTB6E315Rgigp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W5OaMgAAADcAAAADwAAAAAA&#10;AAAAAAAAAAChAgAAZHJzL2Rvd25yZXYueG1sUEsFBgAAAAAEAAQA+QAAAJYDAAAAAA==&#10;" strokeweight="2.25pt">
                        <o:lock v:ext="edit" shapetype="f"/>
                      </v:line>
                    </v:group>
                  </v:group>
                  <v:group id="Group 301" o:spid="_x0000_s1082" style="position:absolute;left:3028;top:10033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ChnJ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U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KGclxgAAANwA&#10;AAAPAAAAAAAAAAAAAAAAAKoCAABkcnMvZG93bnJldi54bWxQSwUGAAAAAAQABAD6AAAAnQMAAAAA&#10;">
                    <v:group id="Group 302" o:spid="_x0000_s1083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r5Us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Lh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+vlSxgAAANwA&#10;AAAPAAAAAAAAAAAAAAAAAKoCAABkcnMvZG93bnJldi54bWxQSwUGAAAAAAQABAD6AAAAnQMAAAAA&#10;">
                      <v:group id="Group 303" o:spid="_x0000_s1084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7Zcy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sn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2XMnFAAAA3AAA&#10;AA8AAAAAAAAAAAAAAAAAqgIAAGRycy9kb3ducmV2LnhtbFBLBQYAAAAABAAEAPoAAACcAwAAAAA=&#10;">
                        <v:shape id="Text Box 304" o:spid="_x0000_s108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h+QsQA&#10;AADcAAAADwAAAGRycy9kb3ducmV2LnhtbESPQYvCMBSE7wv+h/AWvCxrqoi41SgiCOpB2KqIt0fz&#10;ti02L6WJGv+9ERY8DjPzDTOdB1OLG7Wusqyg30tAEOdWV1woOOxX32MQziNrrC2Tggc5mM86H1NM&#10;tb3zL90yX4gIYZeigtL7JpXS5SUZdD3bEEfvz7YGfZRtIXWL9wg3tRwkyUgarDgulNjQsqT8kl2N&#10;gnqZbY9hf/naFDsTtDnxOVmflOp+hsUEhKfg3+H/9lorGP0M4XUmHg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YfkLEAAAA3AAAAA8AAAAAAAAAAAAAAAAAmAIAAGRycy9k&#10;b3ducmV2LnhtbFBLBQYAAAAABAAEAPUAAACJAwAAAAA=&#10;" strokeweight="1pt">
                          <v:path arrowok="t"/>
                          <v:textbox inset="0,0,0,0">
                            <w:txbxContent>
                              <w:p w14:paraId="7994F356" w14:textId="77777777" w:rsidR="00B5140C" w:rsidRPr="00C84C12" w:rsidRDefault="00B5140C" w:rsidP="00C316E9">
                                <w:pPr>
                                  <w:pStyle w:val="a3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305" o:spid="_x0000_s108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Tb2cQA&#10;AADcAAAADwAAAGRycy9kb3ducmV2LnhtbESPQYvCMBSE7wv+h/AWvCxrqqC41SgiCOpB2KqIt0fz&#10;ti02L6WJGv+9ERY8DjPzDTOdB1OLG7Wusqyg30tAEOdWV1woOOxX32MQziNrrC2Tggc5mM86H1NM&#10;tb3zL90yX4gIYZeigtL7JpXS5SUZdD3bEEfvz7YGfZRtIXWL9wg3tRwkyUgarDgulNjQsqT8kl2N&#10;gnqZbY9hf/naFDsTtDnxOVmflOp+hsUEhKfg3+H/9lorGP0M4XUmHg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U29nEAAAA3AAAAA8AAAAAAAAAAAAAAAAAmAIAAGRycy9k&#10;b3ducmV2LnhtbFBLBQYAAAAABAAEAPUAAACJAwAAAAA=&#10;" strokeweight="1pt">
                          <v:path arrowok="t"/>
                          <v:textbox inset="0,0,0,0">
                            <w:txbxContent>
                              <w:p w14:paraId="05B68769" w14:textId="77777777" w:rsidR="00B5140C" w:rsidRPr="00C84C12" w:rsidRDefault="00B5140C" w:rsidP="00C316E9">
                                <w:pPr>
                                  <w:pStyle w:val="a3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306" o:spid="_x0000_s108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ZFrsQA&#10;AADcAAAADwAAAGRycy9kb3ducmV2LnhtbESPQYvCMBSE74L/ITxhL6LpeihrNYoIgu5hwaqIt0fz&#10;bIvNS2myGv+9WRD2OMzMN8x8GUwj7tS52rKCz3ECgriwuuZSwfGwGX2BcB5ZY2OZFDzJwXLR780x&#10;0/bBe7rnvhQRwi5DBZX3bSalKyoy6Ma2JY7e1XYGfZRdKXWHjwg3jZwkSSoN1hwXKmxpXVFxy3+N&#10;gmadf5/C4TbclT8maHPmS7I9K/UxCKsZCE/B/4ff7a1WkE5T+DsTj4B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GRa7EAAAA3AAAAA8AAAAAAAAAAAAAAAAAmAIAAGRycy9k&#10;b3ducmV2LnhtbFBLBQYAAAAABAAEAPUAAACJAwAAAAA=&#10;" strokeweight="1pt">
                          <v:path arrowok="t"/>
                          <v:textbox inset="0,0,0,0">
                            <w:txbxContent>
                              <w:p w14:paraId="21953277" w14:textId="77777777" w:rsidR="00B5140C" w:rsidRPr="00C84C12" w:rsidRDefault="00B5140C" w:rsidP="00C316E9">
                                <w:pPr>
                                  <w:pStyle w:val="a3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307" o:spid="_x0000_s108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rgNcQA&#10;AADcAAAADwAAAGRycy9kb3ducmV2LnhtbESPQYvCMBSE7wv+h/AEL4umenDXahQRBPWwsFURb4/m&#10;2Rabl9JEjf9+Iwh7HGbmG2a2CKYWd2pdZVnBcJCAIM6trrhQcNiv+98gnEfWWFsmBU9ysJh3PmaY&#10;avvgX7pnvhARwi5FBaX3TSqly0sy6Aa2IY7exbYGfZRtIXWLjwg3tRwlyVgarDgulNjQqqT8mt2M&#10;gnqV7Y5hf/3cFj8maHPic7I5KdXrhuUUhKfg/8Pv9kYrGE++4HUmHg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K4DXEAAAA3AAAAA8AAAAAAAAAAAAAAAAAmAIAAGRycy9k&#10;b3ducmV2LnhtbFBLBQYAAAAABAAEAPUAAACJAwAAAAA=&#10;" strokeweight="1pt">
                          <v:path arrowok="t"/>
                          <v:textbox inset="0,0,0,0">
                            <w:txbxContent>
                              <w:p w14:paraId="52045E54" w14:textId="77777777" w:rsidR="00B5140C" w:rsidRPr="00C84C12" w:rsidRDefault="00B5140C" w:rsidP="00C316E9">
                                <w:pPr>
                                  <w:pStyle w:val="a3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308" o:spid="_x0000_s108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V0R8EA&#10;AADcAAAADwAAAGRycy9kb3ducmV2LnhtbERPTYvCMBC9C/6HMIIX0VQPslZTEUFw97BgVcTb0Ixt&#10;aTMpTVaz/35zEPb4eN+bbTCteFLvassK5rMEBHFhdc2lgsv5MP0A4TyyxtYyKfglB9tsONhgqu2L&#10;T/TMfSliCLsUFVTed6mUrqjIoJvZjjhyD9sb9BH2pdQ9vmK4aeUiSZbSYM2xocKO9hUVTf5jFLT7&#10;/Osazs3ks/w2QZsb35PjTanxKOzWIDwF/y9+u49awXIV18Yz8QjI7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VdEfBAAAA3AAAAA8AAAAAAAAAAAAAAAAAmAIAAGRycy9kb3du&#10;cmV2LnhtbFBLBQYAAAAABAAEAPUAAACGAwAAAAA=&#10;" strokeweight="1pt">
                          <v:path arrowok="t"/>
                          <v:textbox inset="0,0,0,0">
                            <w:txbxContent>
                              <w:p w14:paraId="79C37EA0" w14:textId="77777777" w:rsidR="00B5140C" w:rsidRPr="00C84C12" w:rsidRDefault="00B5140C" w:rsidP="00C316E9">
                                <w:pPr>
                                  <w:pStyle w:val="a3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group id="Group 309" o:spid="_x0000_s109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l5rI8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Wq/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XmsjxgAAANwA&#10;AAAPAAAAAAAAAAAAAAAAAKoCAABkcnMvZG93bnJldi54bWxQSwUGAAAAAAQABAD6AAAAnQMAAAAA&#10;">
                        <v:shape id="Text Box 310" o:spid="_x0000_s109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jiW8MA&#10;AADcAAAADwAAAGRycy9kb3ducmV2LnhtbERPz2vCMBS+D/wfwhN2GZpsh21UY5GC4HYYrHUUb4/m&#10;2Rabl9JkGv97cxjs+PH9XufRDuJCk+8da3heKhDEjTM9txoO1W7xDsIHZIODY9JwIw/5Zvawxsy4&#10;K3/TpQytSCHsM9TQhTBmUvqmI4t+6UbixJ3cZDEkOLXSTHhN4XaQL0q9Sos9p4YORyo6as7lr9Uw&#10;FOXnT6zOTx/tl43G1nxU+1rrx3ncrkAEiuFf/OfeGw1vKs1PZ9IRkJ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jiW8MAAADcAAAADwAAAAAAAAAAAAAAAACYAgAAZHJzL2Rv&#10;d25yZXYueG1sUEsFBgAAAAAEAAQA9QAAAIgDAAAAAA==&#10;" strokeweight="1pt">
                          <v:path arrowok="t"/>
                          <v:textbox inset="0,0,0,0">
                            <w:txbxContent>
                              <w:p w14:paraId="646A70CC" w14:textId="77777777" w:rsidR="00B5140C" w:rsidRPr="00C84C12" w:rsidRDefault="00B5140C" w:rsidP="00C316E9">
                                <w:pPr>
                                  <w:pStyle w:val="a3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311" o:spid="_x0000_s109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RHwMUA&#10;AADcAAAADwAAAGRycy9kb3ducmV2LnhtbESPQWsCMRSE7wX/Q3iCl1ITPVjZblZEEKyHQldFents&#10;XncXNy/LJtX47xuh0OMwM98w+SraTlxp8K1jDbOpAkFcOdNyreF42L4sQfiAbLBzTBru5GFVjJ5y&#10;zIy78Sddy1CLBGGfoYYmhD6T0lcNWfRT1xMn79sNFkOSQy3NgLcEt52cK7WQFltOCw32tGmoupQ/&#10;VkO3KfeneLg8v9cfNhp75i+1O2s9Gcf1G4hAMfyH/9o7o+FVzeBxJh0BWf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xEfAxQAAANwAAAAPAAAAAAAAAAAAAAAAAJgCAABkcnMv&#10;ZG93bnJldi54bWxQSwUGAAAAAAQABAD1AAAAigMAAAAA&#10;" strokeweight="1pt">
                          <v:path arrowok="t"/>
                          <v:textbox inset="0,0,0,0">
                            <w:txbxContent>
                              <w:p w14:paraId="699959BF" w14:textId="77777777" w:rsidR="00B5140C" w:rsidRPr="00C84C12" w:rsidRDefault="00B5140C" w:rsidP="00C316E9">
                                <w:pPr>
                                  <w:pStyle w:val="a3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312" o:spid="_x0000_s109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bZt8UA&#10;AADcAAAADwAAAGRycy9kb3ducmV2LnhtbESPQWsCMRSE7wX/Q3iCl1KTerCy3ayIIKiHQldFents&#10;XncXNy/LJtX47xuh0OMwM98w+TLaTlxp8K1jDa9TBYK4cqblWsPxsHlZgPAB2WDnmDTcycOyGD3l&#10;mBl340+6lqEWCcI+Qw1NCH0mpa8asuinridO3rcbLIYkh1qaAW8Jbjs5U2ouLbacFhrsad1QdSl/&#10;rIZuXe5P8XB53tUfNhp75i+1PWs9GcfVO4hAMfyH/9pbo+FNzeBxJh0BWf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Ftm3xQAAANwAAAAPAAAAAAAAAAAAAAAAAJgCAABkcnMv&#10;ZG93bnJldi54bWxQSwUGAAAAAAQABAD1AAAAigMAAAAA&#10;" strokeweight="1pt">
                          <v:path arrowok="t"/>
                          <v:textbox inset="0,0,0,0">
                            <w:txbxContent>
                              <w:p w14:paraId="2C404A51" w14:textId="77777777" w:rsidR="00B5140C" w:rsidRPr="00C84C12" w:rsidRDefault="00B5140C" w:rsidP="00C316E9">
                                <w:pPr>
                                  <w:pStyle w:val="a3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313" o:spid="_x0000_s109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p8LMQA&#10;AADcAAAADwAAAGRycy9kb3ducmV2LnhtbESPQWsCMRSE7wX/Q3iCl1ITFWpZjSJCwXoQulqkt8fm&#10;ubu4eVk2qab/3giCx2FmvmHmy2gbcaHO1441jIYKBHHhTM2lhsP+8+0DhA/IBhvHpOGfPCwXvZc5&#10;ZsZd+ZsueShFgrDPUEMVQptJ6YuKLPqha4mTd3KdxZBkV0rT4TXBbSPHSr1LizWnhQpbWldUnPM/&#10;q6FZ59ufuD+/fpU7G4098q/aHLUe9ONqBiJQDM/wo70xGqZqAvcz6Qj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afCzEAAAA3AAAAA8AAAAAAAAAAAAAAAAAmAIAAGRycy9k&#10;b3ducmV2LnhtbFBLBQYAAAAABAAEAPUAAACJAwAAAAA=&#10;" strokeweight="1pt">
                          <v:path arrowok="t"/>
                          <v:textbox inset="0,0,0,0">
                            <w:txbxContent>
                              <w:p w14:paraId="10850B88" w14:textId="77777777" w:rsidR="00B5140C" w:rsidRPr="00C84C12" w:rsidRDefault="00B5140C" w:rsidP="00C316E9">
                                <w:pPr>
                                  <w:pStyle w:val="a3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314" o:spid="_x0000_s109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PkWMQA&#10;AADcAAAADwAAAGRycy9kb3ducmV2LnhtbESPQWsCMRSE7wX/Q3iCl1ITRWpZjSJCwXoQulqkt8fm&#10;ubu4eVk2qab/3giCx2FmvmHmy2gbcaHO1441jIYKBHHhTM2lhsP+8+0DhA/IBhvHpOGfPCwXvZc5&#10;ZsZd+ZsueShFgrDPUEMVQptJ6YuKLPqha4mTd3KdxZBkV0rT4TXBbSPHSr1LizWnhQpbWldUnPM/&#10;q6FZ59ufuD+/fpU7G4098q/aHLUe9ONqBiJQDM/wo70xGqZqAvcz6Qj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z5FjEAAAA3AAAAA8AAAAAAAAAAAAAAAAAmAIAAGRycy9k&#10;b3ducmV2LnhtbFBLBQYAAAAABAAEAPUAAACJAwAAAAA=&#10;" strokeweight="1pt">
                          <v:path arrowok="t"/>
                          <v:textbox inset="0,0,0,0">
                            <w:txbxContent>
                              <w:p w14:paraId="43E54C1D" w14:textId="77777777" w:rsidR="00B5140C" w:rsidRPr="00C84C12" w:rsidRDefault="00B5140C" w:rsidP="00C316E9">
                                <w:pPr>
                                  <w:pStyle w:val="a3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line id="Line 315" o:spid="_x0000_s1096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yoFMQAAADcAAAADwAAAGRycy9kb3ducmV2LnhtbESPQWsCMRSE7wX/Q3hCbzWxWJXVKCIU&#10;9mAPrqLXx+a5Wdy8rJtUt/++KRQ8DjPzDbNc964Rd+pC7VnDeKRAEJfe1FxpOB4+3+YgQkQ22Hgm&#10;DT8UYL0avCwxM/7Be7oXsRIJwiFDDTbGNpMylJYchpFviZN38Z3DmGRXSdPhI8FdI9+VmkqHNacF&#10;iy1tLZXX4ttpmHzl1pz7XdjtVX6i+jbZ3gqv9euw3yxAROrjM/zfzo2GmfqAvzPpCM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HKgUxAAAANwAAAAPAAAAAAAAAAAA&#10;AAAAAKECAABkcnMvZG93bnJldi54bWxQSwUGAAAAAAQABAD5AAAAkgMAAAAA&#10;" strokeweight="2.25pt">
                      <o:lock v:ext="edit" shapetype="f"/>
                    </v:line>
                    <v:line id="Line 316" o:spid="_x0000_s1097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42Y8MAAADcAAAADwAAAGRycy9kb3ducmV2LnhtbESPQWsCMRSE74L/ITzBmyYVsbI1ShGE&#10;PdiDW7HXx+a5Wdy8rJuo239vhEKPw8x8w6w2vWvEnbpQe9bwNlUgiEtvaq40HL93kyWIEJENNp5J&#10;wy8F2KyHgxVmxj/4QPciViJBOGSowcbYZlKG0pLDMPUtcfLOvnMYk+wqaTp8JLhr5EyphXRYc1qw&#10;2NLWUnkpbk7D/Cu35qffh/1B5Seqr/PttfBaj0f95weISH38D/+1c6PhXS3gdSYdAbl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ONmPDAAAA3AAAAA8AAAAAAAAAAAAA&#10;AAAAoQIAAGRycy9kb3ducmV2LnhtbFBLBQYAAAAABAAEAPkAAACRAwAAAAA=&#10;" strokeweight="2.25pt">
                      <o:lock v:ext="edit" shapetype="f"/>
                    </v:line>
                    <v:line id="Line 317" o:spid="_x0000_s1098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KT+MQAAADcAAAADwAAAGRycy9kb3ducmV2LnhtbESPwWrDMBBE74X8g9hAb7XUEpLgRjEl&#10;UPAhPcQN6XWxNpaJtbItNXH/PioUehxm5g2zKSbXiSuNofWs4TlTIIhrb1puNBw/35/WIEJENth5&#10;Jg0/FKDYzh42mBt/4wNdq9iIBOGQowYbY59LGWpLDkPme+Lknf3oMCY5NtKMeEtw18kXpZbSYctp&#10;wWJPO0v1pfp2GhYfpTVf0z7sD6o8UTssdkPltX6cT2+vICJN8T/81y6NhpVawe+ZdATk9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gpP4xAAAANwAAAAPAAAAAAAAAAAA&#10;AAAAAKECAABkcnMvZG93bnJldi54bWxQSwUGAAAAAAQABAD5AAAAkgMAAAAA&#10;" strokeweight="2.25pt">
                      <o:lock v:ext="edit" shapetype="f"/>
                    </v:line>
                    <v:line id="Line 318" o:spid="_x0000_s1099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0HisEAAADcAAAADwAAAGRycy9kb3ducmV2LnhtbERPPWvDMBDdC/kP4gLZGinFtMGNEkKg&#10;4MEd4oZ0PayrZWqdHEux3X9fDYWOj/e9O8yuEyMNofWsYbNWIIhrb1puNFw+3h63IEJENth5Jg0/&#10;FOCwXzzsMDd+4jONVWxECuGQowYbY59LGWpLDsPa98SJ+/KDw5jg0Egz4JTCXSeflHqWDltODRZ7&#10;Olmqv6u705C9F9Z8zmUoz6q4UnvLTrfKa71azsdXEJHm+C/+cxdGw4tKa9OZdATk/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HQeKwQAAANwAAAAPAAAAAAAAAAAAAAAA&#10;AKECAABkcnMvZG93bnJldi54bWxQSwUGAAAAAAQABAD5AAAAjwMAAAAA&#10;" strokeweight="2.25pt">
                      <o:lock v:ext="edit" shapetype="f"/>
                    </v:line>
                    <v:line id="Line 319" o:spid="_x0000_s1100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GiEcQAAADcAAAADwAAAGRycy9kb3ducmV2LnhtbESPQWsCMRSE7wX/Q3hCbzWxSNXVKCIU&#10;9mAPrqLXx+a5Wdy8rJtUt/++KRQ8DjPzDbNc964Rd+pC7VnDeKRAEJfe1FxpOB4+32YgQkQ22Hgm&#10;DT8UYL0avCwxM/7Be7oXsRIJwiFDDTbGNpMylJYchpFviZN38Z3DmGRXSdPhI8FdI9+V+pAOa04L&#10;FlvaWiqvxbfTMPnKrTn3u7Dbq/xE9W2yvRVe69dhv1mAiNTHZ/i/nRsNUzWHvzPpCM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UaIRxAAAANwAAAAPAAAAAAAAAAAA&#10;AAAAAKECAABkcnMvZG93bnJldi54bWxQSwUGAAAAAAQABAD5AAAAkgMAAAAA&#10;" strokeweight="2.25pt">
                      <o:lock v:ext="edit" shapetype="f"/>
                    </v:line>
                    <v:line id="Line 320" o:spid="_x0000_s1101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KdUcIAAADcAAAADwAAAGRycy9kb3ducmV2LnhtbERPz2uDMBS+F/o/hFfYrcaW0g1nlFEo&#10;eHAH3diuD/NmZObFmqx1/31zGOz48f3Oy8WO4kqzHxwr2CUpCOLO6YF7Be9v5+0TCB+QNY6OScEv&#10;eSiL9SrHTLsbN3RtQy9iCPsMFZgQpkxK3xmy6BM3EUfuy80WQ4RzL/WMtxhuR7lP06O0OHBsMDjR&#10;yVD33f5YBYfXyujPpfZ1k1YfNFwOp0vrlHrYLC/PIAIt4V/85660gsddnB/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LKdUcIAAADcAAAADwAAAAAAAAAAAAAA&#10;AAChAgAAZHJzL2Rvd25yZXYueG1sUEsFBgAAAAAEAAQA+QAAAJADAAAAAA==&#10;" strokeweight="2.25pt">
                      <o:lock v:ext="edit" shapetype="f"/>
                    </v:line>
                  </v:group>
                </v:group>
              </v:group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C3CDFA" w14:textId="77777777" w:rsidR="00B5140C" w:rsidRPr="003B7233" w:rsidRDefault="00B5140C" w:rsidP="00947B42">
    <w:pPr>
      <w:pStyle w:val="a4"/>
      <w:rPr>
        <w:lang w:val="en-US"/>
      </w:rPr>
    </w:pPr>
  </w:p>
  <w:p w14:paraId="7AC1AB29" w14:textId="6568A244" w:rsidR="00B5140C" w:rsidRPr="001403A9" w:rsidRDefault="00B5140C" w:rsidP="00947B42">
    <w:pPr>
      <w:pStyle w:val="a4"/>
      <w:ind w:right="-1"/>
    </w:pPr>
    <w:r>
      <w:rPr>
        <w:noProof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04813C9B" wp14:editId="54C0040F">
              <wp:simplePos x="0" y="0"/>
              <wp:positionH relativeFrom="column">
                <wp:posOffset>-360045</wp:posOffset>
              </wp:positionH>
              <wp:positionV relativeFrom="paragraph">
                <wp:posOffset>172720</wp:posOffset>
              </wp:positionV>
              <wp:extent cx="6660515" cy="531495"/>
              <wp:effectExtent l="20955" t="20320" r="14605" b="19685"/>
              <wp:wrapNone/>
              <wp:docPr id="600" name="Group 4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515" cy="531495"/>
                        <a:chOff x="1140" y="12894"/>
                        <a:chExt cx="10489" cy="853"/>
                      </a:xfrm>
                    </wpg:grpSpPr>
                    <wps:wsp>
                      <wps:cNvPr id="601" name="Rectangle 429"/>
                      <wps:cNvSpPr>
                        <a:spLocks noChangeArrowheads="1"/>
                      </wps:cNvSpPr>
                      <wps:spPr bwMode="auto">
                        <a:xfrm>
                          <a:off x="1140" y="12894"/>
                          <a:ext cx="10488" cy="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602" name="Group 430"/>
                      <wpg:cNvGrpSpPr>
                        <a:grpSpLocks/>
                      </wpg:cNvGrpSpPr>
                      <wpg:grpSpPr bwMode="auto">
                        <a:xfrm>
                          <a:off x="1143" y="12894"/>
                          <a:ext cx="10486" cy="853"/>
                          <a:chOff x="989" y="11410"/>
                          <a:chExt cx="10486" cy="853"/>
                        </a:xfrm>
                      </wpg:grpSpPr>
                      <wpg:grpSp>
                        <wpg:cNvPr id="603" name="Group 431"/>
                        <wpg:cNvGrpSpPr>
                          <a:grpSpLocks/>
                        </wpg:cNvGrpSpPr>
                        <wpg:grpSpPr bwMode="auto">
                          <a:xfrm>
                            <a:off x="10908" y="11410"/>
                            <a:ext cx="567" cy="853"/>
                            <a:chOff x="9096" y="9973"/>
                            <a:chExt cx="851" cy="853"/>
                          </a:xfrm>
                        </wpg:grpSpPr>
                        <wps:wsp>
                          <wps:cNvPr id="604" name="Text Box 4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96" y="9973"/>
                              <a:ext cx="850" cy="2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8447D8F" w14:textId="77777777" w:rsidR="00B5140C" w:rsidRPr="00BF37BB" w:rsidRDefault="00B5140C" w:rsidP="00947B42">
                                <w:pPr>
                                  <w:pStyle w:val="a3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BF37BB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605" name="Text Box 4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97" y="10259"/>
                              <a:ext cx="850" cy="56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CF335AC" w14:textId="66B42161" w:rsidR="00B5140C" w:rsidRPr="00C57D0D" w:rsidRDefault="00B5140C" w:rsidP="00947B42">
                                <w:pPr>
                                  <w:pStyle w:val="a3"/>
                                  <w:suppressLineNumbers/>
                                  <w:spacing w:before="120"/>
                                  <w:jc w:val="both"/>
                                  <w:rPr>
                                    <w:rFonts w:ascii="GOST type A" w:hAnsi="GOST type A"/>
                                    <w:noProof w:val="0"/>
                                    <w:sz w:val="22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  <w:sz w:val="22"/>
                                  </w:rPr>
                                  <w:t xml:space="preserve">   </w:t>
                                </w:r>
                                <w:r w:rsidRPr="00E21937">
                                  <w:rPr>
                                    <w:rFonts w:ascii="GOST type A" w:hAnsi="GOST type A"/>
                                    <w:noProof w:val="0"/>
                                    <w:sz w:val="22"/>
                                  </w:rPr>
                                  <w:fldChar w:fldCharType="begin"/>
                                </w:r>
                                <w:r w:rsidRPr="00E21937">
                                  <w:rPr>
                                    <w:rFonts w:ascii="GOST type A" w:hAnsi="GOST type A"/>
                                    <w:noProof w:val="0"/>
                                    <w:sz w:val="22"/>
                                  </w:rPr>
                                  <w:instrText>PAGE   \* MERGEFORMAT</w:instrText>
                                </w:r>
                                <w:r w:rsidRPr="00E21937">
                                  <w:rPr>
                                    <w:rFonts w:ascii="GOST type A" w:hAnsi="GOST type A"/>
                                    <w:noProof w:val="0"/>
                                    <w:sz w:val="22"/>
                                  </w:rPr>
                                  <w:fldChar w:fldCharType="separate"/>
                                </w:r>
                                <w:r w:rsidR="00794A34">
                                  <w:rPr>
                                    <w:rFonts w:ascii="GOST type A" w:hAnsi="GOST type A"/>
                                    <w:sz w:val="22"/>
                                  </w:rPr>
                                  <w:t>2</w:t>
                                </w:r>
                                <w:r w:rsidRPr="00E21937">
                                  <w:rPr>
                                    <w:rFonts w:ascii="GOST type A" w:hAnsi="GOST type A"/>
                                    <w:noProof w:val="0"/>
                                    <w:sz w:val="2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</wpg:grpSp>
                      <wps:wsp>
                        <wps:cNvPr id="606" name="Text Box 434"/>
                        <wps:cNvSpPr txBox="1">
                          <a:spLocks noChangeArrowheads="1"/>
                        </wps:cNvSpPr>
                        <wps:spPr bwMode="auto">
                          <a:xfrm>
                            <a:off x="4672" y="11413"/>
                            <a:ext cx="6236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F218A3" w14:textId="73C807DD" w:rsidR="00B5140C" w:rsidRPr="00BF37BB" w:rsidRDefault="00B5140C" w:rsidP="00947B42">
                              <w:pPr>
                                <w:pStyle w:val="a3"/>
                                <w:spacing w:before="160"/>
                                <w:rPr>
                                  <w:rFonts w:ascii="GOST type A" w:hAnsi="GOST type A"/>
                                  <w:noProof w:val="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32"/>
                                  <w:szCs w:val="32"/>
                                </w:rPr>
                                <w:t>ОП-02069964-У-09.02.03-31-21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g:grpSp>
                        <wpg:cNvPr id="607" name="Group 435"/>
                        <wpg:cNvGrpSpPr>
                          <a:grpSpLocks/>
                        </wpg:cNvGrpSpPr>
                        <wpg:grpSpPr bwMode="auto">
                          <a:xfrm>
                            <a:off x="989" y="11413"/>
                            <a:ext cx="3683" cy="850"/>
                            <a:chOff x="1248" y="9691"/>
                            <a:chExt cx="3683" cy="861"/>
                          </a:xfrm>
                        </wpg:grpSpPr>
                        <wpg:grpSp>
                          <wpg:cNvPr id="608" name="Group 436"/>
                          <wpg:cNvGrpSpPr>
                            <a:grpSpLocks/>
                          </wpg:cNvGrpSpPr>
                          <wpg:grpSpPr bwMode="auto">
                            <a:xfrm>
                              <a:off x="1248" y="10272"/>
                              <a:ext cx="3682" cy="280"/>
                              <a:chOff x="3332" y="11725"/>
                              <a:chExt cx="3681" cy="283"/>
                            </a:xfrm>
                          </wpg:grpSpPr>
                          <wps:wsp>
                            <wps:cNvPr id="609" name="Text Box 4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332" y="11725"/>
                                <a:ext cx="397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396F96" w14:textId="07269CCF" w:rsidR="00B5140C" w:rsidRPr="00FD5770" w:rsidRDefault="00B5140C" w:rsidP="00947B42">
                                  <w:pPr>
                                    <w:pStyle w:val="a3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10" name="Text Box 4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95" y="11725"/>
                                <a:ext cx="1304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9F92809" w14:textId="77777777" w:rsidR="00B5140C" w:rsidRPr="00BF37BB" w:rsidRDefault="00B5140C" w:rsidP="00947B42">
                                  <w:pPr>
                                    <w:pStyle w:val="a3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BF37BB">
                                    <w:rPr>
                                      <w:rFonts w:ascii="GOST type A" w:hAnsi="GOST type A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11" name="Text Box 4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728" y="11725"/>
                                <a:ext cx="567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2CEDE1" w14:textId="4F6E3255" w:rsidR="00B5140C" w:rsidRPr="00BF37BB" w:rsidRDefault="00B5140C" w:rsidP="00947B42">
                                  <w:pPr>
                                    <w:pStyle w:val="a3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12" name="Text Box 4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97" y="11725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12811F" w14:textId="77777777" w:rsidR="00B5140C" w:rsidRPr="00BF37BB" w:rsidRDefault="00B5140C" w:rsidP="00947B42">
                                  <w:pPr>
                                    <w:pStyle w:val="a3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BF37BB">
                                    <w:rPr>
                                      <w:rFonts w:ascii="GOST type A" w:hAnsi="GOST type A"/>
                                    </w:rPr>
                                    <w:t>Подп</w:t>
                                  </w:r>
                                  <w:r w:rsidRPr="00BF37BB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13" name="Text Box 4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446" y="11725"/>
                                <a:ext cx="567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CD6ED1" w14:textId="77777777" w:rsidR="00B5140C" w:rsidRPr="00BF37BB" w:rsidRDefault="00B5140C" w:rsidP="00947B42">
                                  <w:pPr>
                                    <w:pStyle w:val="a3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BF37BB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614" name="Group 442"/>
                          <wpg:cNvGrpSpPr>
                            <a:grpSpLocks/>
                          </wpg:cNvGrpSpPr>
                          <wpg:grpSpPr bwMode="auto">
                            <a:xfrm>
                              <a:off x="1248" y="9691"/>
                              <a:ext cx="3683" cy="581"/>
                              <a:chOff x="3033" y="9482"/>
                              <a:chExt cx="3683" cy="581"/>
                            </a:xfrm>
                          </wpg:grpSpPr>
                          <wpg:grpSp>
                            <wpg:cNvPr id="615" name="Group 4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34" y="9492"/>
                                <a:ext cx="3682" cy="561"/>
                                <a:chOff x="1240" y="9793"/>
                                <a:chExt cx="3685" cy="568"/>
                              </a:xfrm>
                            </wpg:grpSpPr>
                            <wpg:grpSp>
                              <wpg:cNvPr id="616" name="Group 44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0" y="10078"/>
                                  <a:ext cx="3685" cy="283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617" name="Text Box 44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20E87F1" w14:textId="77777777" w:rsidR="00B5140C" w:rsidRDefault="00B5140C" w:rsidP="00947B42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618" name="Text Box 44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1E75963" w14:textId="77777777" w:rsidR="00B5140C" w:rsidRDefault="00B5140C" w:rsidP="00947B42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619" name="Text Box 44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1B0CE78" w14:textId="77777777" w:rsidR="00B5140C" w:rsidRDefault="00B5140C" w:rsidP="00947B42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620" name="Text Box 44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952404" w14:textId="77777777" w:rsidR="00B5140C" w:rsidRDefault="00B5140C" w:rsidP="00947B42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621" name="Text Box 44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8B50837" w14:textId="77777777" w:rsidR="00B5140C" w:rsidRDefault="00B5140C" w:rsidP="00947B42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22" name="Group 4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0" y="9793"/>
                                  <a:ext cx="3685" cy="283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623" name="Text Box 45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ADA4F8C" w14:textId="77777777" w:rsidR="00B5140C" w:rsidRDefault="00B5140C" w:rsidP="00947B42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624" name="Text Box 45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8A22FA" w14:textId="77777777" w:rsidR="00B5140C" w:rsidRDefault="00B5140C" w:rsidP="00947B42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625" name="Text Box 45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8C443D" w14:textId="77777777" w:rsidR="00B5140C" w:rsidRDefault="00B5140C" w:rsidP="00947B42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626" name="Text Box 45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2EB68FD" w14:textId="77777777" w:rsidR="00B5140C" w:rsidRDefault="00B5140C" w:rsidP="00947B42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627" name="Text Box 4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A3670DE" w14:textId="77777777" w:rsidR="00B5140C" w:rsidRDefault="00B5140C" w:rsidP="00947B42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628" name="Line 4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299" y="9482"/>
                                <a:ext cx="0" cy="5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9" name="Line 4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33" y="9492"/>
                                <a:ext cx="0" cy="5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0" name="Line 4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715" y="9482"/>
                                <a:ext cx="0" cy="5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1" name="Line 4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48" y="9482"/>
                                <a:ext cx="0" cy="5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2" name="Line 4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430" y="9492"/>
                                <a:ext cx="0" cy="5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3" name="Line 4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96" y="9482"/>
                                <a:ext cx="0" cy="5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28" o:spid="_x0000_s1102" style="position:absolute;left:0;text-align:left;margin-left:-28.35pt;margin-top:13.6pt;width:524.45pt;height:41.85pt;z-index:-251620352" coordorigin="1140,12894" coordsize="10489,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">
              <v:rect id="Rectangle 429" o:spid="_x0000_s1103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6qwsUA&#10;AADcAAAADwAAAGRycy9kb3ducmV2LnhtbESPQWvCQBSE74X+h+UVvJS6sajY1FUktFA9afTS2yP7&#10;moRm38a8VeO/d4VCj8PMfMPMl71r1Jk6qT0bGA0TUMSFtzWXBg77z5cZKAnIFhvPZOBKAsvF48Mc&#10;U+svvKNzHkoVISwpGqhCaFOtpajIoQx9Sxy9H985DFF2pbYdXiLcNfo1SabaYc1xocKWsoqK3/zk&#10;DKBbl+P18W2Ty0E+JvvnbCvfmTGDp371DipQH/7Df+0va2CajOB+Jh4Bv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nqrCxQAAANwAAAAPAAAAAAAAAAAAAAAAAJgCAABkcnMv&#10;ZG93bnJldi54bWxQSwUGAAAAAAQABAD1AAAAigMAAAAA&#10;" strokeweight="2.25pt"/>
              <v:group id="Group 430" o:spid="_x0000_s1104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<v:group id="Group 431" o:spid="_x0000_s1105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7zJT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tEY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7zJTsQAAADcAAAA&#10;DwAAAAAAAAAAAAAAAACqAgAAZHJzL2Rvd25yZXYueG1sUEsFBgAAAAAEAAQA+gAAAJs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32" o:spid="_x0000_s1106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68lMQA&#10;AADcAAAADwAAAGRycy9kb3ducmV2LnhtbESPzWrDMBCE74W8g9hAb42UpMTBjWxCoNBj8wNJbltr&#10;a5taKyOpjvv2UaHQ4zAz3zCbcrSdGMiH1rGG+UyBIK6cabnWcDq+Pq1BhIhssHNMGn4oQFlMHjaY&#10;G3fjPQ2HWIsE4ZCjhibGPpcyVA1ZDDPXEyfv03mLMUlfS+PxluC2kwulVtJiy2mhwZ52DVVfh2+r&#10;oT76aza8q+3CdNkHni9L5+RS68fpuH0BEWmM/+G/9pvRsFLP8HsmHQFZ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+vJTEAAAA3AAAAA8AAAAAAAAAAAAAAAAAmAIAAGRycy9k&#10;b3ducmV2LnhtbFBLBQYAAAAABAAEAPUAAACJAwAAAAA=&#10;" strokeweight="2.25pt">
                    <v:textbox inset=".5mm,.3mm,.5mm,.3mm">
                      <w:txbxContent>
                        <w:p w14:paraId="48447D8F" w14:textId="77777777" w:rsidR="00B5140C" w:rsidRPr="00BF37BB" w:rsidRDefault="00B5140C" w:rsidP="00947B42">
                          <w:pPr>
                            <w:pStyle w:val="a3"/>
                            <w:rPr>
                              <w:rFonts w:ascii="GOST type A" w:hAnsi="GOST type A"/>
                              <w:noProof w:val="0"/>
                            </w:rPr>
                          </w:pPr>
                          <w:r w:rsidRPr="00BF37BB">
                            <w:rPr>
                              <w:rFonts w:ascii="GOST type A" w:hAnsi="GOST type A"/>
                              <w:noProof w:val="0"/>
                            </w:rPr>
                            <w:t>Лист</w:t>
                          </w:r>
                        </w:p>
                      </w:txbxContent>
                    </v:textbox>
                  </v:shape>
                  <v:shape id="Text Box 433" o:spid="_x0000_s1107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IZD8QA&#10;AADcAAAADwAAAGRycy9kb3ducmV2LnhtbESPzWrDMBCE74W8g9hAb42UhMbBjWxCoNBj8wNJbltr&#10;a5taKyOpjvv2UaHQ4zAz3zCbcrSdGMiH1rGG+UyBIK6cabnWcDq+Pq1BhIhssHNMGn4oQFlMHjaY&#10;G3fjPQ2HWIsE4ZCjhibGPpcyVA1ZDDPXEyfv03mLMUlfS+PxluC2kwulVtJiy2mhwZ52DVVfh2+r&#10;oT76aza8q+3CdNkHni9L5+RS68fpuH0BEWmM/+G/9pvRsFLP8HsmHQFZ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yGQ/EAAAA3AAAAA8AAAAAAAAAAAAAAAAAmAIAAGRycy9k&#10;b3ducmV2LnhtbFBLBQYAAAAABAAEAPUAAACJAwAAAAA=&#10;" strokeweight="2.25pt">
                    <v:textbox inset=".5mm,.3mm,.5mm,.3mm">
                      <w:txbxContent>
                        <w:p w14:paraId="1CF335AC" w14:textId="66B42161" w:rsidR="00B5140C" w:rsidRPr="00C57D0D" w:rsidRDefault="00B5140C" w:rsidP="00947B42">
                          <w:pPr>
                            <w:pStyle w:val="a3"/>
                            <w:suppressLineNumbers/>
                            <w:spacing w:before="120"/>
                            <w:jc w:val="both"/>
                            <w:rPr>
                              <w:rFonts w:ascii="GOST type A" w:hAnsi="GOST type A"/>
                              <w:noProof w:val="0"/>
                              <w:sz w:val="22"/>
                            </w:rPr>
                          </w:pPr>
                          <w:r>
                            <w:rPr>
                              <w:rFonts w:ascii="GOST type A" w:hAnsi="GOST type A"/>
                              <w:noProof w:val="0"/>
                              <w:sz w:val="22"/>
                            </w:rPr>
                            <w:t xml:space="preserve">   </w:t>
                          </w:r>
                          <w:r w:rsidRPr="00E21937">
                            <w:rPr>
                              <w:rFonts w:ascii="GOST type A" w:hAnsi="GOST type A"/>
                              <w:noProof w:val="0"/>
                              <w:sz w:val="22"/>
                            </w:rPr>
                            <w:fldChar w:fldCharType="begin"/>
                          </w:r>
                          <w:r w:rsidRPr="00E21937">
                            <w:rPr>
                              <w:rFonts w:ascii="GOST type A" w:hAnsi="GOST type A"/>
                              <w:noProof w:val="0"/>
                              <w:sz w:val="22"/>
                            </w:rPr>
                            <w:instrText>PAGE   \* MERGEFORMAT</w:instrText>
                          </w:r>
                          <w:r w:rsidRPr="00E21937">
                            <w:rPr>
                              <w:rFonts w:ascii="GOST type A" w:hAnsi="GOST type A"/>
                              <w:noProof w:val="0"/>
                              <w:sz w:val="22"/>
                            </w:rPr>
                            <w:fldChar w:fldCharType="separate"/>
                          </w:r>
                          <w:r w:rsidR="00794A34">
                            <w:rPr>
                              <w:rFonts w:ascii="GOST type A" w:hAnsi="GOST type A"/>
                              <w:sz w:val="22"/>
                            </w:rPr>
                            <w:t>2</w:t>
                          </w:r>
                          <w:r w:rsidRPr="00E21937">
                            <w:rPr>
                              <w:rFonts w:ascii="GOST type A" w:hAnsi="GOST type A"/>
                              <w:noProof w:val="0"/>
                              <w:sz w:val="22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v:group>
                <v:shape id="Text Box 434" o:spid="_x0000_s1108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CHeMIA&#10;AADcAAAADwAAAGRycy9kb3ducmV2LnhtbESPQWsCMRSE7wX/Q3hCbzVRYZXVKCIUPFoVWm/PzXN3&#10;cfOyJOm6/feNIHgcZuYbZrnubSM68qF2rGE8UiCIC2dqLjWcjp8fcxAhIhtsHJOGPwqwXg3elpgb&#10;d+cv6g6xFAnCIUcNVYxtLmUoKrIYRq4lTt7VeYsxSV9K4/Ge4LaRE6UyabHmtFBhS9uKitvh12oo&#10;j/486/ZqMzHN7ILfP1Pn5FTr92G/WYCI1MdX+NneGQ2ZyuBxJh0B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4Id4wgAAANwAAAAPAAAAAAAAAAAAAAAAAJgCAABkcnMvZG93&#10;bnJldi54bWxQSwUGAAAAAAQABAD1AAAAhwMAAAAA&#10;" strokeweight="2.25pt">
                  <v:textbox inset=".5mm,.3mm,.5mm,.3mm">
                    <w:txbxContent>
                      <w:p w14:paraId="02F218A3" w14:textId="73C807DD" w:rsidR="00B5140C" w:rsidRPr="00BF37BB" w:rsidRDefault="00B5140C" w:rsidP="00947B42">
                        <w:pPr>
                          <w:pStyle w:val="a3"/>
                          <w:spacing w:before="160"/>
                          <w:rPr>
                            <w:rFonts w:ascii="GOST type A" w:hAnsi="GOST type A"/>
                            <w:noProof w:val="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GOST type A" w:hAnsi="GOST type A"/>
                            <w:sz w:val="32"/>
                            <w:szCs w:val="32"/>
                          </w:rPr>
                          <w:t>ОП-02069964-У-09.02.03-31-21</w:t>
                        </w:r>
                      </w:p>
                    </w:txbxContent>
                  </v:textbox>
                </v:shape>
                <v:group id="Group 435" o:spid="_x0000_s1109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fPTc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iN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h89NxgAAANwA&#10;AAAPAAAAAAAAAAAAAAAAAKoCAABkcnMvZG93bnJldi54bWxQSwUGAAAAAAQABAD6AAAAnQMAAAAA&#10;">
                  <v:group id="Group 436" o:spid="_x0000_s1110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hbP8MAAADcAAAADwAAAGRycy9kb3ducmV2LnhtbERPTWvCQBC9F/wPywi9&#10;1U2UikTXIGKlByk0EcTbkB2TkOxsyG6T+O+7h0KPj/e9SyfTioF6V1tWEC8iEMSF1TWXCq75x9sG&#10;hPPIGlvLpOBJDtL97GWHibYjf9OQ+VKEEHYJKqi87xIpXVGRQbewHXHgHrY36APsS6l7HEO4aeUy&#10;itbSYM2hocKOjhUVTfZjFJxHHA+r+DRcmsfxec/f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GFs/wwAAANwAAAAP&#10;AAAAAAAAAAAAAAAAAKoCAABkcnMvZG93bnJldi54bWxQSwUGAAAAAAQABAD6AAAAmgMAAAAA&#10;">
                    <v:shape id="Text Box 437" o:spid="_x0000_s111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8TCsQA&#10;AADcAAAADwAAAGRycy9kb3ducmV2LnhtbESPT2sCMRTE7wW/Q3hCbzVRwT9b47IIQo+tCra35+Z1&#10;d3HzsiTpun57Uyj0OMzMb5hNPthW9ORD41jDdKJAEJfONFxpOB33LysQISIbbB2ThjsFyLejpw1m&#10;xt34g/pDrESCcMhQQx1jl0kZyposhonriJP37bzFmKSvpPF4S3DbyplSC2mx4bRQY0e7msrr4cdq&#10;qI7+a9m/q2Jm2uUFz59z5+Rc6+fxULyCiDTE//Bf+81oWKg1/J5JR0B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/EwrEAAAA3AAAAA8AAAAAAAAAAAAAAAAAmAIAAGRycy9k&#10;b3ducmV2LnhtbFBLBQYAAAAABAAEAPUAAACJAwAAAAA=&#10;" strokeweight="2.25pt">
                      <v:textbox inset=".5mm,.3mm,.5mm,.3mm">
                        <w:txbxContent>
                          <w:p w14:paraId="6E396F96" w14:textId="07269CCF" w:rsidR="00B5140C" w:rsidRPr="00FD5770" w:rsidRDefault="00B5140C" w:rsidP="00947B42">
                            <w:pPr>
                              <w:pStyle w:val="a3"/>
                              <w:rPr>
                                <w:rFonts w:ascii="GOST type A" w:hAnsi="GOST type A"/>
                                <w:noProof w:val="0"/>
                              </w:rPr>
                            </w:pPr>
                            <w:r>
                              <w:rPr>
                                <w:rFonts w:ascii="GOST type A" w:hAnsi="GOST type A"/>
                                <w:noProof w:val="0"/>
                              </w:rPr>
                              <w:t>Изм.</w:t>
                            </w:r>
                          </w:p>
                        </w:txbxContent>
                      </v:textbox>
                    </v:shape>
                    <v:shape id="Text Box 438" o:spid="_x0000_s111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wsSsAA&#10;AADcAAAADwAAAGRycy9kb3ducmV2LnhtbERPy4rCMBTdC/5DuII7m1ZBpRqLCMIsfQzMuLs217bY&#10;3JQkU+vfTxYDszyc97YYTCt6cr6xrCBLUhDEpdUNVwo+r8fZGoQPyBpby6TgTR6K3Xi0xVzbF5+p&#10;v4RKxBD2OSqoQ+hyKX1Zk0Gf2I44cg/rDIYIXSW1w1cMN62cp+lSGmw4NtTY0aGm8nn5MQqqq7ut&#10;+lO6n+t2dcev74W1cqHUdDLsNyACDeFf/Of+0AqWWZwfz8QjIH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JwsSsAAAADcAAAADwAAAAAAAAAAAAAAAACYAgAAZHJzL2Rvd25y&#10;ZXYueG1sUEsFBgAAAAAEAAQA9QAAAIUDAAAAAA==&#10;" strokeweight="2.25pt">
                      <v:textbox inset=".5mm,.3mm,.5mm,.3mm">
                        <w:txbxContent>
                          <w:p w14:paraId="79F92809" w14:textId="77777777" w:rsidR="00B5140C" w:rsidRPr="00BF37BB" w:rsidRDefault="00B5140C" w:rsidP="00947B42">
                            <w:pPr>
                              <w:pStyle w:val="a3"/>
                              <w:rPr>
                                <w:rFonts w:ascii="GOST type A" w:hAnsi="GOST type A"/>
                              </w:rPr>
                            </w:pPr>
                            <w:r w:rsidRPr="00BF37BB">
                              <w:rPr>
                                <w:rFonts w:ascii="GOST type A" w:hAnsi="GOST type A"/>
                              </w:rPr>
                              <w:t>№ докум.</w:t>
                            </w:r>
                          </w:p>
                        </w:txbxContent>
                      </v:textbox>
                    </v:shape>
                    <v:shape id="Text Box 439" o:spid="_x0000_s111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CJ0cMA&#10;AADcAAAADwAAAGRycy9kb3ducmV2LnhtbESPQWvCQBSE7wX/w/KE3uomEVSiq4hQ8Gi1oL29Zp9J&#10;cPdt2N0m6b/vFgo9DjPzDbPZjdaInnxoHSvIZxkI4srplmsF75fXlxWIEJE1Gsek4JsC7LaTpw2W&#10;2g38Rv051iJBOJSooImxK6UMVUMWw8x1xMm7O28xJulrqT0OCW6NLLJsIS22nBYa7OjQUPU4f1kF&#10;9cV/LPtTti+0WX7i9TZ3Ts6Vep6O+zWISGP8D/+1j1rBIs/h90w6An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9CJ0cMAAADcAAAADwAAAAAAAAAAAAAAAACYAgAAZHJzL2Rv&#10;d25yZXYueG1sUEsFBgAAAAAEAAQA9QAAAIgDAAAAAA==&#10;" strokeweight="2.25pt">
                      <v:textbox inset=".5mm,.3mm,.5mm,.3mm">
                        <w:txbxContent>
                          <w:p w14:paraId="1D2CEDE1" w14:textId="4F6E3255" w:rsidR="00B5140C" w:rsidRPr="00BF37BB" w:rsidRDefault="00B5140C" w:rsidP="00947B42">
                            <w:pPr>
                              <w:pStyle w:val="a3"/>
                              <w:rPr>
                                <w:rFonts w:ascii="GOST type A" w:hAnsi="GOST type A"/>
                                <w:noProof w:val="0"/>
                              </w:rPr>
                            </w:pPr>
                            <w:r>
                              <w:rPr>
                                <w:rFonts w:ascii="GOST type A" w:hAnsi="GOST type A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440" o:spid="_x0000_s111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IXpsMA&#10;AADcAAAADwAAAGRycy9kb3ducmV2LnhtbESPQWvCQBSE7wX/w/KE3urGCFGiqwSh4NGagvb2mn0m&#10;wezbsLtN0n/fLRR6HGbmG2Z3mEwnBnK+taxguUhAEFdWt1wreC9fXzYgfEDW2FkmBd/k4bCfPe0w&#10;13bkNxouoRYRwj5HBU0IfS6lrxoy6Be2J47e3TqDIUpXS+1wjHDTyTRJMmmw5bjQYE/HhqrH5cso&#10;qEv3sR7OSZHqbv2J19vKWrlS6nk+FVsQgabwH/5rn7SCbJnC75l4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IXpsMAAADcAAAADwAAAAAAAAAAAAAAAACYAgAAZHJzL2Rv&#10;d25yZXYueG1sUEsFBgAAAAAEAAQA9QAAAIgDAAAAAA==&#10;" strokeweight="2.25pt">
                      <v:textbox inset=".5mm,.3mm,.5mm,.3mm">
                        <w:txbxContent>
                          <w:p w14:paraId="4812811F" w14:textId="77777777" w:rsidR="00B5140C" w:rsidRPr="00BF37BB" w:rsidRDefault="00B5140C" w:rsidP="00947B42">
                            <w:pPr>
                              <w:pStyle w:val="a3"/>
                              <w:rPr>
                                <w:rFonts w:ascii="GOST type A" w:hAnsi="GOST type A"/>
                                <w:noProof w:val="0"/>
                              </w:rPr>
                            </w:pPr>
                            <w:r w:rsidRPr="00BF37BB">
                              <w:rPr>
                                <w:rFonts w:ascii="GOST type A" w:hAnsi="GOST type A"/>
                              </w:rPr>
                              <w:t>Подп</w:t>
                            </w:r>
                            <w:r w:rsidRPr="00BF37BB">
                              <w:rPr>
                                <w:rFonts w:ascii="GOST type A" w:hAnsi="GOST type A"/>
                                <w:noProof w:val="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441" o:spid="_x0000_s111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yPcMA&#10;AADcAAAADwAAAGRycy9kb3ducmV2LnhtbESPQWvCQBSE7wX/w/KE3urGBFRiNhKEgkerBe3tNftM&#10;gtm3YXcb03/fLRR6HGbmG6bYTaYXIznfWVawXCQgiGurO24UvJ9fXzYgfEDW2FsmBd/kYVfOngrM&#10;tX3wG42n0IgIYZ+jgjaEIZfS1y0Z9As7EEfvZp3BEKVrpHb4iHDTyzRJVtJgx3GhxYH2LdX305dR&#10;0Jzdx3o8JlWq+/UnXq6ZtTJT6nk+VVsQgabwH/5rH7SC1TKD3zPxCM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6yPcMAAADcAAAADwAAAAAAAAAAAAAAAACYAgAAZHJzL2Rv&#10;d25yZXYueG1sUEsFBgAAAAAEAAQA9QAAAIgDAAAAAA==&#10;" strokeweight="2.25pt">
                      <v:textbox inset=".5mm,.3mm,.5mm,.3mm">
                        <w:txbxContent>
                          <w:p w14:paraId="09CD6ED1" w14:textId="77777777" w:rsidR="00B5140C" w:rsidRPr="00BF37BB" w:rsidRDefault="00B5140C" w:rsidP="00947B42">
                            <w:pPr>
                              <w:pStyle w:val="a3"/>
                              <w:rPr>
                                <w:rFonts w:ascii="GOST type A" w:hAnsi="GOST type A"/>
                                <w:noProof w:val="0"/>
                              </w:rPr>
                            </w:pPr>
                            <w:r w:rsidRPr="00BF37BB">
                              <w:rPr>
                                <w:rFonts w:ascii="GOST type A" w:hAnsi="GOST type A"/>
                                <w:noProof w:val="0"/>
                              </w:rPr>
                              <w:t>Дата</w:t>
                            </w:r>
                          </w:p>
                        </w:txbxContent>
                      </v:textbox>
                    </v:shape>
                  </v:group>
                  <v:group id="Group 442" o:spid="_x0000_s1116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zH58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YxS/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jMfnxgAAANwA&#10;AAAPAAAAAAAAAAAAAAAAAKoCAABkcnMvZG93bnJldi54bWxQSwUGAAAAAAQABAD6AAAAnQMAAAAA&#10;">
                    <v:group id="Group 443" o:spid="_x0000_s1117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BifM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lsoD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wGJ8xgAAANwA&#10;AAAPAAAAAAAAAAAAAAAAAKoCAABkcnMvZG93bnJldi54bWxQSwUGAAAAAAQABAD6AAAAnQMAAAAA&#10;">
                      <v:group id="Group 444" o:spid="_x0000_s1118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hL8C8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EvwLxgAAANwA&#10;AAAPAAAAAAAAAAAAAAAAAKoCAABkcnMvZG93bnJldi54bWxQSwUGAAAAAAQABAD6AAAAnQMAAAAA&#10;">
                        <v:shape id="Text Box 445" o:spid="_x0000_s111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TZGMQA&#10;AADcAAAADwAAAGRycy9kb3ducmV2LnhtbESPQWsCMRSE74L/IbxCb5roQWU1ilUKvfTgKqzH5+Z1&#10;d+nmZU1SXf99Uyh4HGbmG2a16W0rbuRD41jDZKxAEJfONFxpOB3fRwsQISIbbB2ThgcF2KyHgxVm&#10;xt35QLc8ViJBOGSooY6xy6QMZU0Ww9h1xMn7ct5iTNJX0ni8J7ht5VSpmbTYcFqosaNdTeV3/mM1&#10;fKq+KFRx9mGK+8XVXB6n7Vuu9etLv12CiNTHZ/i//WE0zCZz+DuTj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U2RjEAAAA3AAAAA8AAAAAAAAAAAAAAAAAmAIAAGRycy9k&#10;b3ducmV2LnhtbFBLBQYAAAAABAAEAPUAAACJAwAAAAA=&#10;" strokeweight="1pt">
                          <v:textbox inset=".5mm,.3mm,.5mm,.3mm">
                            <w:txbxContent>
                              <w:p w14:paraId="720E87F1" w14:textId="77777777" w:rsidR="00B5140C" w:rsidRDefault="00B5140C" w:rsidP="00947B42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446" o:spid="_x0000_s112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tNasEA&#10;AADcAAAADwAAAGRycy9kb3ducmV2LnhtbERPy4rCMBTdD/gP4QqzGxNdiFSj+EBw42I6Ql1em2tb&#10;bG5qErX+/WQxMMvDeS9WvW3Fk3xoHGsYjxQI4tKZhisNp5/91wxEiMgGW8ek4U0BVsvBxwIz4178&#10;Tc88ViKFcMhQQx1jl0kZyposhpHriBN3dd5iTNBX0nh8pXDbyolSU2mx4dRQY0fbmspb/rAajqov&#10;ClWcfZjgbnY3l/dpvcm1/hz26zmISH38F/+5D0bDdJzWpjPpCMjl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LTWrBAAAA3AAAAA8AAAAAAAAAAAAAAAAAmAIAAGRycy9kb3du&#10;cmV2LnhtbFBLBQYAAAAABAAEAPUAAACGAwAAAAA=&#10;" strokeweight="1pt">
                          <v:textbox inset=".5mm,.3mm,.5mm,.3mm">
                            <w:txbxContent>
                              <w:p w14:paraId="41E75963" w14:textId="77777777" w:rsidR="00B5140C" w:rsidRDefault="00B5140C" w:rsidP="00947B42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447" o:spid="_x0000_s112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fo8cUA&#10;AADcAAAADwAAAGRycy9kb3ducmV2LnhtbESPQWvCQBSE74L/YXmF3nRXD6IxG7GWQi89NArx+My+&#10;JqHZt+nuVuO/7xYKPQ4z8w2T70bbiyv50DnWsJgrEMS1Mx03Gk7Hl9kaRIjIBnvHpOFOAXbFdJJj&#10;ZtyN3+laxkYkCIcMNbQxDpmUoW7JYpi7gTh5H85bjEn6RhqPtwS3vVwqtZIWO04LLQ50aKn+LL+t&#10;hjc1VpWqzj4s8Xn9ZS730/6p1PrxYdxvQUQa43/4r/1qNKwWG/g9k46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B+jxxQAAANwAAAAPAAAAAAAAAAAAAAAAAJgCAABkcnMv&#10;ZG93bnJldi54bWxQSwUGAAAAAAQABAD1AAAAigMAAAAA&#10;" strokeweight="1pt">
                          <v:textbox inset=".5mm,.3mm,.5mm,.3mm">
                            <w:txbxContent>
                              <w:p w14:paraId="01B0CE78" w14:textId="77777777" w:rsidR="00B5140C" w:rsidRDefault="00B5140C" w:rsidP="00947B42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448" o:spid="_x0000_s112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GL0cEA&#10;AADcAAAADwAAAGRycy9kb3ducmV2LnhtbERPu27CMBTdK/EP1kXqVmwyIJRiEA8hsTA0RUrHS3xJ&#10;IuLrYBsIf18PlToenfdiNdhOPMiH1rGG6USBIK6cabnWcPref8xBhIhssHNMGl4UYLUcvS0wN+7J&#10;X/QoYi1SCIccNTQx9rmUoWrIYpi4njhxF+ctxgR9LY3HZwq3ncyUmkmLLaeGBnvaNlRdi7vVcFRD&#10;Waryx4cMd/ObOb9O602h9ft4WH+CiDTEf/Gf+2A0zLI0P51JR0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Ri9HBAAAA3AAAAA8AAAAAAAAAAAAAAAAAmAIAAGRycy9kb3du&#10;cmV2LnhtbFBLBQYAAAAABAAEAPUAAACGAwAAAAA=&#10;" strokeweight="1pt">
                          <v:textbox inset=".5mm,.3mm,.5mm,.3mm">
                            <w:txbxContent>
                              <w:p w14:paraId="12952404" w14:textId="77777777" w:rsidR="00B5140C" w:rsidRDefault="00B5140C" w:rsidP="00947B42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449" o:spid="_x0000_s112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0uSsQA&#10;AADcAAAADwAAAGRycy9kb3ducmV2LnhtbESPQWsCMRSE7wX/Q3hCbzVxDyKrUawieOmhq7AeXzev&#10;u0s3L2sSdf33TaHgcZiZb5jlerCduJEPrWMN04kCQVw503Kt4XTcv81BhIhssHNMGh4UYL0avSwx&#10;N+7On3QrYi0ShEOOGpoY+1zKUDVkMUxcT5y8b+ctxiR9LY3He4LbTmZKzaTFltNCgz1tG6p+iqvV&#10;8KGGslTl2YcMd/OL+XqcNu+F1q/jYbMAEWmIz/B/+2A0zLIp/J1JR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dLkrEAAAA3AAAAA8AAAAAAAAAAAAAAAAAmAIAAGRycy9k&#10;b3ducmV2LnhtbFBLBQYAAAAABAAEAPUAAACJAwAAAAA=&#10;" strokeweight="1pt">
                          <v:textbox inset=".5mm,.3mm,.5mm,.3mm">
                            <w:txbxContent>
                              <w:p w14:paraId="78B50837" w14:textId="77777777" w:rsidR="00B5140C" w:rsidRDefault="00B5140C" w:rsidP="00947B42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</v:group>
                      <v:group id="Group 450" o:spid="_x0000_s1124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0Uwtc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0UwtcQAAADcAAAA&#10;DwAAAAAAAAAAAAAAAACqAgAAZHJzL2Rvd25yZXYueG1sUEsFBgAAAAAEAAQA+gAAAJsDAAAAAA==&#10;">
                        <v:shape id="Text Box 451" o:spid="_x0000_s112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MVpsQA&#10;AADcAAAADwAAAGRycy9kb3ducmV2LnhtbESPQWsCMRSE7wX/Q3hCbzVxBZGtUayl4KUHV2F7fN28&#10;7i7dvGyTVNd/bwTB4zAz3zDL9WA7cSIfWscaphMFgrhypuVaw/Hw8bIAESKywc4xabhQgPVq9LTE&#10;3Lgz7+lUxFokCIccNTQx9rmUoWrIYpi4njh5P85bjEn6WhqP5wS3ncyUmkuLLaeFBnvaNlT9Fv9W&#10;w6caylKVXz5k+L74M9+X4+at0Pp5PGxeQUQa4iN8b++Mhnk2g9uZdAT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DFabEAAAA3AAAAA8AAAAAAAAAAAAAAAAAmAIAAGRycy9k&#10;b3ducmV2LnhtbFBLBQYAAAAABAAEAPUAAACJAwAAAAA=&#10;" strokeweight="1pt">
                          <v:textbox inset=".5mm,.3mm,.5mm,.3mm">
                            <w:txbxContent>
                              <w:p w14:paraId="7ADA4F8C" w14:textId="77777777" w:rsidR="00B5140C" w:rsidRDefault="00B5140C" w:rsidP="00947B42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452" o:spid="_x0000_s112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qN0sQA&#10;AADcAAAADwAAAGRycy9kb3ducmV2LnhtbESPQWsCMRSE7wX/Q3hCbzVxEZGtUayl4KUHV2F7fN28&#10;7i7dvGyTVNd/bwTB4zAz3zDL9WA7cSIfWscaphMFgrhypuVaw/Hw8bIAESKywc4xabhQgPVq9LTE&#10;3Lgz7+lUxFokCIccNTQx9rmUoWrIYpi4njh5P85bjEn6WhqP5wS3ncyUmkuLLaeFBnvaNlT9Fv9W&#10;w6caylKVXz5k+L74M9+X4+at0Pp5PGxeQUQa4iN8b++Mhnk2g9uZdAT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qjdLEAAAA3AAAAA8AAAAAAAAAAAAAAAAAmAIAAGRycy9k&#10;b3ducmV2LnhtbFBLBQYAAAAABAAEAPUAAACJAwAAAAA=&#10;" strokeweight="1pt">
                          <v:textbox inset=".5mm,.3mm,.5mm,.3mm">
                            <w:txbxContent>
                              <w:p w14:paraId="128A22FA" w14:textId="77777777" w:rsidR="00B5140C" w:rsidRDefault="00B5140C" w:rsidP="00947B42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453" o:spid="_x0000_s112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YoScQA&#10;AADcAAAADwAAAGRycy9kb3ducmV2LnhtbESPQWsCMRSE7wX/Q3hCbzVxQZGtUayl4KUHV2F7fN28&#10;7i7dvGyTVNd/bwTB4zAz3zDL9WA7cSIfWscaphMFgrhypuVaw/Hw8bIAESKywc4xabhQgPVq9LTE&#10;3Lgz7+lUxFokCIccNTQx9rmUoWrIYpi4njh5P85bjEn6WhqP5wS3ncyUmkuLLaeFBnvaNlT9Fv9W&#10;w6caylKVXz5k+L74M9+X4+at0Pp5PGxeQUQa4iN8b++Mhnk2g9uZdAT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mKEnEAAAA3AAAAA8AAAAAAAAAAAAAAAAAmAIAAGRycy9k&#10;b3ducmV2LnhtbFBLBQYAAAAABAAEAPUAAACJAwAAAAA=&#10;" strokeweight="1pt">
                          <v:textbox inset=".5mm,.3mm,.5mm,.3mm">
                            <w:txbxContent>
                              <w:p w14:paraId="568C443D" w14:textId="77777777" w:rsidR="00B5140C" w:rsidRDefault="00B5140C" w:rsidP="00947B42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454" o:spid="_x0000_s112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S2PsUA&#10;AADcAAAADwAAAGRycy9kb3ducmV2LnhtbESPwWrDMBBE74X+g9hCbo1UH0xwrYQkpdBLDnEDznFr&#10;bW1Ta+VKauL8fRQI9DjMzBumXE12ECfyoXes4WWuQBA3zvTcajh8vj8vQISIbHBwTBouFGC1fHwo&#10;sTDuzHs6VbEVCcKhQA1djGMhZWg6shjmbiRO3rfzFmOSvpXG4znB7SAzpXJpsee00OFI246an+rP&#10;atipqa5VffQhw7fFr/m6HNabSuvZ07R+BRFpiv/he/vDaMizHG5n0hG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9LY+xQAAANwAAAAPAAAAAAAAAAAAAAAAAJgCAABkcnMv&#10;ZG93bnJldi54bWxQSwUGAAAAAAQABAD1AAAAigMAAAAA&#10;" strokeweight="1pt">
                          <v:textbox inset=".5mm,.3mm,.5mm,.3mm">
                            <w:txbxContent>
                              <w:p w14:paraId="72EB68FD" w14:textId="77777777" w:rsidR="00B5140C" w:rsidRDefault="00B5140C" w:rsidP="00947B42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455" o:spid="_x0000_s112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gTpcQA&#10;AADcAAAADwAAAGRycy9kb3ducmV2LnhtbESPQWsCMRSE7wX/Q3iCt5q4Bytbo1iL4MVDt8L2+Lp5&#10;3V26edkmUdd/bwShx2FmvmGW68F24kw+tI41zKYKBHHlTMu1huPn7nkBIkRkg51j0nClAOvV6GmJ&#10;uXEX/qBzEWuRIBxy1NDE2OdShqohi2HqeuLk/ThvMSbpa2k8XhLcdjJTai4ttpwWGuxp21D1W5ys&#10;hoMaylKVXz5k+L74M9/X4+at0HoyHjavICIN8T/8aO+Nhnn2Avcz6Qj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4E6XEAAAA3AAAAA8AAAAAAAAAAAAAAAAAmAIAAGRycy9k&#10;b3ducmV2LnhtbFBLBQYAAAAABAAEAPUAAACJAwAAAAA=&#10;" strokeweight="1pt">
                          <v:textbox inset=".5mm,.3mm,.5mm,.3mm">
                            <w:txbxContent>
                              <w:p w14:paraId="2A3670DE" w14:textId="77777777" w:rsidR="00B5140C" w:rsidRDefault="00B5140C" w:rsidP="00947B42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line id="Line 456" o:spid="_x0000_s1130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lUd78AAADcAAAADwAAAGRycy9kb3ducmV2LnhtbERPTYvCMBC9L/gfwgjeNFVEpBpFBKGH&#10;7sEqeh2asSk2k9pktf57cxD2+Hjf621vG/GkzteOFUwnCQji0umaKwXn02G8BOEDssbGMSl4k4ft&#10;ZvCzxlS7Fx/pWYRKxBD2KSowIbSplL40ZNFPXEscuZvrLIYIu0rqDl8x3DZyliQLabHm2GCwpb2h&#10;8l78WQXz38zoa5/7/JhkF6of8/2jcEqNhv1uBSJQH/7FX3emFSxmcW08E4+A3H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klUd78AAADcAAAADwAAAAAAAAAAAAAAAACh&#10;AgAAZHJzL2Rvd25yZXYueG1sUEsFBgAAAAAEAAQA+QAAAI0DAAAAAA==&#10;" strokeweight="2.25pt"/>
                    <v:line id="Line 457" o:spid="_x0000_s1131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Xx7MQAAADcAAAADwAAAGRycy9kb3ducmV2LnhtbESPQWvCQBSE7wX/w/KE3urGEKRGVxFB&#10;yCE9mJZ6fWSf2WD2bZLdavrvu4VCj8PMfMNs95PtxJ1G3zpWsFwkIIhrp1tuFHy8n15eQfiArLFz&#10;TAq+ycN+N3vaYq7dg890r0IjIoR9jgpMCH0upa8NWfQL1xNH7+pGiyHKsZF6xEeE206mSbKSFluO&#10;CwZ7Ohqqb9WXVZC9FUZfptKX56T4pHbIjkPllHqeT4cNiEBT+A//tQutYJWu4fdMP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BfHsxAAAANwAAAAPAAAAAAAAAAAA&#10;AAAAAKECAABkcnMvZG93bnJldi54bWxQSwUGAAAAAAQABAD5AAAAkgMAAAAA&#10;" strokeweight="2.25pt"/>
                    <v:line id="Line 458" o:spid="_x0000_s1132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bOrMIAAADcAAAADwAAAGRycy9kb3ducmV2LnhtbERPz2uDMBS+F/Y/hFfYrY3dShmuUYYw&#10;8GAPutJdH+bNyMyLmqy1//1yGOz48f0+5osdxJVm3ztWsNsmIIhbp3vuFJw/3jcvIHxA1jg4JgV3&#10;8pBnD6sjptrduKZrEzoRQ9inqMCEMKZS+taQRb91I3HkvtxsMUQ4d1LPeIvhdpBPSXKQFnuODQZH&#10;Kgy1382PVbA/lUZ/LpWv6qS8UD/ti6lxSj2ul7dXEIGW8C/+c5daweE5zo9n4hGQ2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ebOrMIAAADcAAAADwAAAAAAAAAAAAAA&#10;AAChAgAAZHJzL2Rvd25yZXYueG1sUEsFBgAAAAAEAAQA+QAAAJADAAAAAA==&#10;" strokeweight="2.25pt"/>
                    <v:line id="Line 459" o:spid="_x0000_s1133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prN8QAAADcAAAADwAAAGRycy9kb3ducmV2LnhtbESPQWvCQBSE7wX/w/KE3upGKyKpq0hA&#10;yCE9JC31+si+ZoPZt0l2q+m/7wpCj8PMfMPsDpPtxJVG3zpWsFwkIIhrp1tuFHx+nF62IHxA1tg5&#10;JgW/5OGwnz3tMNXuxiVdq9CICGGfogITQp9K6WtDFv3C9cTR+3ajxRDl2Eg94i3CbSdXSbKRFluO&#10;CwZ7ygzVl+rHKli/50afp8IXZZJ/UTuss6FySj3Pp+MbiEBT+A8/2rlWsHldwv1MPAJy/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qms3xAAAANwAAAAPAAAAAAAAAAAA&#10;AAAAAKECAABkcnMvZG93bnJldi54bWxQSwUGAAAAAAQABAD5AAAAkgMAAAAA&#10;" strokeweight="2.25pt"/>
                    <v:line id="Line 460" o:spid="_x0000_s1134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j1QMMAAADcAAAADwAAAGRycy9kb3ducmV2LnhtbESPT4vCMBTE7wt+h/AEb2vqH0SqUUQQ&#10;enAPdkWvj+bZFJuX2kSt334jCHscZuY3zHLd2Vo8qPWVYwWjYQKCuHC64lLB8Xf3PQfhA7LG2jEp&#10;eJGH9ar3tcRUuycf6JGHUkQI+xQVmBCaVEpfGLLoh64hjt7FtRZDlG0pdYvPCLe1HCfJTFqsOC4Y&#10;bGhrqLjmd6tg+pMZfe72fn9IshNVt+n2ljulBv1uswARqAv/4U870wpmkzG8z8QjIF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49UDDAAAA3AAAAA8AAAAAAAAAAAAA&#10;AAAAoQIAAGRycy9kb3ducmV2LnhtbFBLBQYAAAAABAAEAPkAAACRAwAAAAA=&#10;" strokeweight="2.25pt"/>
                    <v:line id="Line 461" o:spid="_x0000_s1135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RQ28MAAADcAAAADwAAAGRycy9kb3ducmV2LnhtbESPT4vCMBTE7wt+h/CEva2pfxCpRhFB&#10;6EEPdkWvj+bZFJuX2kTtfnsjCHscZuY3zGLV2Vo8qPWVYwXDQQKCuHC64lLB8Xf7MwPhA7LG2jEp&#10;+CMPq2Xva4Gpdk8+0CMPpYgQ9ikqMCE0qZS+MGTRD1xDHL2Lay2GKNtS6hafEW5rOUqSqbRYcVww&#10;2NDGUHHN71bBZJ8Zfe52fndIshNVt8nmljulvvvdeg4iUBf+w592phVMx2N4n4lH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0UNvDAAAA3AAAAA8AAAAAAAAAAAAA&#10;AAAAoQIAAGRycy9kb3ducmV2LnhtbFBLBQYAAAAABAAEAPkAAACRAwAAAAA=&#10;" strokeweight="2.25pt"/>
                  </v:group>
                </v:group>
              </v:group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6CFEBFED" wp14:editId="2ECA99AE">
              <wp:simplePos x="0" y="0"/>
              <wp:positionH relativeFrom="column">
                <wp:posOffset>3502025</wp:posOffset>
              </wp:positionH>
              <wp:positionV relativeFrom="paragraph">
                <wp:posOffset>9029700</wp:posOffset>
              </wp:positionV>
              <wp:extent cx="6341745" cy="10191750"/>
              <wp:effectExtent l="15240" t="10160" r="13335" b="10795"/>
              <wp:wrapNone/>
              <wp:docPr id="599" name="Rectangle 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-5400000">
                        <a:off x="0" y="0"/>
                        <a:ext cx="6341745" cy="10191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rect w14:anchorId="1BB83275" id="Rectangle 262" o:spid="_x0000_s1026" style="position:absolute;margin-left:275.75pt;margin-top:711pt;width:499.35pt;height:802.5pt;rotation:-9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" strokeweight="1.5pt">
              <v:path arrowok="t"/>
            </v:rect>
          </w:pict>
        </mc:Fallback>
      </mc:AlternateContent>
    </w:r>
  </w:p>
  <w:p w14:paraId="72D03EB3" w14:textId="77777777" w:rsidR="00B5140C" w:rsidRDefault="00B5140C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55B274" w14:textId="280532D6" w:rsidR="00B5140C" w:rsidRDefault="00B5140C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704320" behindDoc="1" locked="0" layoutInCell="1" allowOverlap="1" wp14:anchorId="13689528" wp14:editId="0951F3DE">
              <wp:simplePos x="0" y="0"/>
              <wp:positionH relativeFrom="column">
                <wp:posOffset>-357505</wp:posOffset>
              </wp:positionH>
              <wp:positionV relativeFrom="paragraph">
                <wp:posOffset>-125095</wp:posOffset>
              </wp:positionV>
              <wp:extent cx="6657975" cy="532130"/>
              <wp:effectExtent l="23495" t="17780" r="14605" b="21590"/>
              <wp:wrapNone/>
              <wp:docPr id="3" name="Group 4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7975" cy="532130"/>
                        <a:chOff x="1140" y="12894"/>
                        <a:chExt cx="10489" cy="853"/>
                      </a:xfrm>
                    </wpg:grpSpPr>
                    <wps:wsp>
                      <wps:cNvPr id="7" name="Rectangle 429"/>
                      <wps:cNvSpPr>
                        <a:spLocks noChangeArrowheads="1"/>
                      </wps:cNvSpPr>
                      <wps:spPr bwMode="auto">
                        <a:xfrm>
                          <a:off x="1140" y="12894"/>
                          <a:ext cx="10488" cy="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9" name="Group 430"/>
                      <wpg:cNvGrpSpPr>
                        <a:grpSpLocks/>
                      </wpg:cNvGrpSpPr>
                      <wpg:grpSpPr bwMode="auto">
                        <a:xfrm>
                          <a:off x="1143" y="12894"/>
                          <a:ext cx="10486" cy="853"/>
                          <a:chOff x="989" y="11410"/>
                          <a:chExt cx="10486" cy="853"/>
                        </a:xfrm>
                      </wpg:grpSpPr>
                      <wpg:grpSp>
                        <wpg:cNvPr id="36" name="Group 431"/>
                        <wpg:cNvGrpSpPr>
                          <a:grpSpLocks/>
                        </wpg:cNvGrpSpPr>
                        <wpg:grpSpPr bwMode="auto">
                          <a:xfrm>
                            <a:off x="10908" y="11410"/>
                            <a:ext cx="567" cy="853"/>
                            <a:chOff x="9096" y="9973"/>
                            <a:chExt cx="851" cy="853"/>
                          </a:xfrm>
                        </wpg:grpSpPr>
                        <wps:wsp>
                          <wps:cNvPr id="39" name="Text Box 4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96" y="9973"/>
                              <a:ext cx="850" cy="2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9AA76C" w14:textId="77777777" w:rsidR="00B5140C" w:rsidRPr="00BF37BB" w:rsidRDefault="00B5140C" w:rsidP="00A40AD9">
                                <w:pPr>
                                  <w:pStyle w:val="a3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BF37BB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46" name="Text Box 4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97" y="10259"/>
                              <a:ext cx="850" cy="56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A9E311" w14:textId="684EE446" w:rsidR="00B5140C" w:rsidRPr="00C57D0D" w:rsidRDefault="00B5140C" w:rsidP="00947B42">
                                <w:pPr>
                                  <w:pStyle w:val="a3"/>
                                  <w:suppressLineNumbers/>
                                  <w:spacing w:before="120"/>
                                  <w:jc w:val="both"/>
                                  <w:rPr>
                                    <w:rFonts w:ascii="GOST type A" w:hAnsi="GOST type A"/>
                                    <w:noProof w:val="0"/>
                                    <w:sz w:val="22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  <w:sz w:val="22"/>
                                  </w:rPr>
                                  <w:t xml:space="preserve">  </w:t>
                                </w:r>
                                <w:r w:rsidRPr="00E21937">
                                  <w:rPr>
                                    <w:rFonts w:ascii="GOST type A" w:hAnsi="GOST type A"/>
                                    <w:noProof w:val="0"/>
                                    <w:sz w:val="22"/>
                                  </w:rPr>
                                  <w:fldChar w:fldCharType="begin"/>
                                </w:r>
                                <w:r w:rsidRPr="00E21937">
                                  <w:rPr>
                                    <w:rFonts w:ascii="GOST type A" w:hAnsi="GOST type A"/>
                                    <w:noProof w:val="0"/>
                                    <w:sz w:val="22"/>
                                  </w:rPr>
                                  <w:instrText>PAGE   \* MERGEFORMAT</w:instrText>
                                </w:r>
                                <w:r w:rsidRPr="00E21937">
                                  <w:rPr>
                                    <w:rFonts w:ascii="GOST type A" w:hAnsi="GOST type A"/>
                                    <w:noProof w:val="0"/>
                                    <w:sz w:val="22"/>
                                  </w:rPr>
                                  <w:fldChar w:fldCharType="separate"/>
                                </w:r>
                                <w:r w:rsidR="00794A34">
                                  <w:rPr>
                                    <w:rFonts w:ascii="GOST type A" w:hAnsi="GOST type A"/>
                                    <w:sz w:val="22"/>
                                  </w:rPr>
                                  <w:t>9</w:t>
                                </w:r>
                                <w:r w:rsidRPr="00E21937">
                                  <w:rPr>
                                    <w:rFonts w:ascii="GOST type A" w:hAnsi="GOST type A"/>
                                    <w:noProof w:val="0"/>
                                    <w:sz w:val="22"/>
                                  </w:rPr>
                                  <w:fldChar w:fldCharType="end"/>
                                </w:r>
                                <w:r>
                                  <w:rPr>
                                    <w:rFonts w:ascii="GOST type A" w:hAnsi="GOST type A"/>
                                    <w:noProof w:val="0"/>
                                    <w:sz w:val="2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</wpg:grpSp>
                      <wps:wsp>
                        <wps:cNvPr id="53" name="Text Box 434"/>
                        <wps:cNvSpPr txBox="1">
                          <a:spLocks noChangeArrowheads="1"/>
                        </wps:cNvSpPr>
                        <wps:spPr bwMode="auto">
                          <a:xfrm>
                            <a:off x="4672" y="11413"/>
                            <a:ext cx="6236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797A04" w14:textId="6F294F69" w:rsidR="00B5140C" w:rsidRPr="00BF37BB" w:rsidRDefault="00B5140C" w:rsidP="00A40AD9">
                              <w:pPr>
                                <w:pStyle w:val="a3"/>
                                <w:spacing w:before="160"/>
                                <w:rPr>
                                  <w:rFonts w:ascii="GOST type A" w:hAnsi="GOST type A"/>
                                  <w:noProof w:val="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32"/>
                                  <w:szCs w:val="32"/>
                                </w:rPr>
                                <w:t>ОП-02069964-У-09.02.03-38-21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g:grpSp>
                        <wpg:cNvPr id="55" name="Group 435"/>
                        <wpg:cNvGrpSpPr>
                          <a:grpSpLocks/>
                        </wpg:cNvGrpSpPr>
                        <wpg:grpSpPr bwMode="auto">
                          <a:xfrm>
                            <a:off x="989" y="11413"/>
                            <a:ext cx="3683" cy="850"/>
                            <a:chOff x="1248" y="9691"/>
                            <a:chExt cx="3683" cy="861"/>
                          </a:xfrm>
                        </wpg:grpSpPr>
                        <wpg:grpSp>
                          <wpg:cNvPr id="56" name="Group 436"/>
                          <wpg:cNvGrpSpPr>
                            <a:grpSpLocks/>
                          </wpg:cNvGrpSpPr>
                          <wpg:grpSpPr bwMode="auto">
                            <a:xfrm>
                              <a:off x="1248" y="10272"/>
                              <a:ext cx="3682" cy="280"/>
                              <a:chOff x="3332" y="11725"/>
                              <a:chExt cx="3681" cy="283"/>
                            </a:xfrm>
                          </wpg:grpSpPr>
                          <wps:wsp>
                            <wps:cNvPr id="59" name="Text Box 4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332" y="11725"/>
                                <a:ext cx="397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0334A8" w14:textId="77777777" w:rsidR="00B5140C" w:rsidRPr="00BF37BB" w:rsidRDefault="00B5140C" w:rsidP="00294279">
                                  <w:pPr>
                                    <w:pStyle w:val="a3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BF37BB">
                                    <w:rPr>
                                      <w:rFonts w:ascii="GOST type A" w:hAnsi="GOST type A"/>
                                    </w:rPr>
                                    <w:t>Изм</w:t>
                                  </w:r>
                                  <w:r w:rsidRPr="00BF37BB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.</w:t>
                                  </w:r>
                                </w:p>
                                <w:p w14:paraId="1A28E145" w14:textId="103554CF" w:rsidR="00B5140C" w:rsidRPr="00FD5770" w:rsidRDefault="00B5140C" w:rsidP="00A40AD9">
                                  <w:pPr>
                                    <w:pStyle w:val="a3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0" name="Text Box 4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95" y="11725"/>
                                <a:ext cx="1304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3CEE1E" w14:textId="77777777" w:rsidR="00B5140C" w:rsidRPr="00BF37BB" w:rsidRDefault="00B5140C" w:rsidP="00A40AD9">
                                  <w:pPr>
                                    <w:pStyle w:val="a3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BF37BB">
                                    <w:rPr>
                                      <w:rFonts w:ascii="GOST type A" w:hAnsi="GOST type A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1" name="Text Box 4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728" y="11725"/>
                                <a:ext cx="567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1DA043" w14:textId="4F9EB953" w:rsidR="00B5140C" w:rsidRPr="00BF37BB" w:rsidRDefault="00B5140C" w:rsidP="00A40AD9">
                                  <w:pPr>
                                    <w:pStyle w:val="a3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2" name="Text Box 4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97" y="11725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F7987C" w14:textId="77777777" w:rsidR="00B5140C" w:rsidRPr="00BF37BB" w:rsidRDefault="00B5140C" w:rsidP="00A40AD9">
                                  <w:pPr>
                                    <w:pStyle w:val="a3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BF37BB">
                                    <w:rPr>
                                      <w:rFonts w:ascii="GOST type A" w:hAnsi="GOST type A"/>
                                    </w:rPr>
                                    <w:t>Подп</w:t>
                                  </w:r>
                                  <w:r w:rsidRPr="00BF37BB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3" name="Text Box 4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446" y="11725"/>
                                <a:ext cx="567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4752C0" w14:textId="77777777" w:rsidR="00B5140C" w:rsidRPr="00BF37BB" w:rsidRDefault="00B5140C" w:rsidP="00A40AD9">
                                  <w:pPr>
                                    <w:pStyle w:val="a3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BF37BB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76" name="Group 442"/>
                          <wpg:cNvGrpSpPr>
                            <a:grpSpLocks/>
                          </wpg:cNvGrpSpPr>
                          <wpg:grpSpPr bwMode="auto">
                            <a:xfrm>
                              <a:off x="1248" y="9691"/>
                              <a:ext cx="3683" cy="581"/>
                              <a:chOff x="3033" y="9482"/>
                              <a:chExt cx="3683" cy="581"/>
                            </a:xfrm>
                          </wpg:grpSpPr>
                          <wpg:grpSp>
                            <wpg:cNvPr id="577" name="Group 4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34" y="9492"/>
                                <a:ext cx="3682" cy="561"/>
                                <a:chOff x="1240" y="9793"/>
                                <a:chExt cx="3685" cy="568"/>
                              </a:xfrm>
                            </wpg:grpSpPr>
                            <wpg:grpSp>
                              <wpg:cNvPr id="578" name="Group 44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0" y="10078"/>
                                  <a:ext cx="3685" cy="283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579" name="Text Box 44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9206F20" w14:textId="77777777" w:rsidR="00B5140C" w:rsidRDefault="00B5140C" w:rsidP="00A40AD9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580" name="Text Box 44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6B8A0BA" w14:textId="77777777" w:rsidR="00B5140C" w:rsidRDefault="00B5140C" w:rsidP="00A40AD9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581" name="Text Box 44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D4796B7" w14:textId="77777777" w:rsidR="00B5140C" w:rsidRDefault="00B5140C" w:rsidP="00A40AD9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582" name="Text Box 44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61F57F3" w14:textId="77777777" w:rsidR="00B5140C" w:rsidRDefault="00B5140C" w:rsidP="00A40AD9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583" name="Text Box 44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F6529F6" w14:textId="77777777" w:rsidR="00B5140C" w:rsidRDefault="00B5140C" w:rsidP="00A40AD9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584" name="Group 4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0" y="9793"/>
                                  <a:ext cx="3685" cy="283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585" name="Text Box 45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8907F7B" w14:textId="77777777" w:rsidR="00B5140C" w:rsidRDefault="00B5140C" w:rsidP="00A40AD9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586" name="Text Box 45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0E396AF" w14:textId="77777777" w:rsidR="00B5140C" w:rsidRDefault="00B5140C" w:rsidP="00A40AD9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587" name="Text Box 45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4030A0C" w14:textId="77777777" w:rsidR="00B5140C" w:rsidRDefault="00B5140C" w:rsidP="00A40AD9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588" name="Text Box 45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825AECF" w14:textId="77777777" w:rsidR="00B5140C" w:rsidRDefault="00B5140C" w:rsidP="00A40AD9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589" name="Text Box 4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751C4B9" w14:textId="77777777" w:rsidR="00B5140C" w:rsidRDefault="00B5140C" w:rsidP="00A40AD9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591" name="Line 4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299" y="9482"/>
                                <a:ext cx="0" cy="5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2" name="Line 4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33" y="9492"/>
                                <a:ext cx="0" cy="5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3" name="Line 4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715" y="9482"/>
                                <a:ext cx="0" cy="5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4" name="Line 4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48" y="9482"/>
                                <a:ext cx="0" cy="5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5" name="Line 4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430" y="9492"/>
                                <a:ext cx="0" cy="5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6" name="Line 4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96" y="9482"/>
                                <a:ext cx="0" cy="5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05" o:spid="_x0000_s1136" style="position:absolute;left:0;text-align:left;margin-left:-28.15pt;margin-top:-9.85pt;width:524.25pt;height:41.9pt;z-index:-251612160" coordorigin="1140,12894" coordsize="10489,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">
              <v:rect id="Rectangle 429" o:spid="_x0000_s1137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uvTsQA&#10;AADaAAAADwAAAGRycy9kb3ducmV2LnhtbESPQWvCQBSE7wX/w/KEXkrdKLa1qatIUKiebPTi7ZF9&#10;TUKzb2PeVuO/7xYKPQ4z8w0zX/auURfqpPZsYDxKQBEX3tZcGjgeNo8zUBKQLTaeycCNBJaLwd0c&#10;U+uv/EGXPJQqQlhSNFCF0KZaS1GRQxn5ljh6n75zGKLsSm07vEa4a/QkSZ61w5rjQoUtZRUVX/m3&#10;M4BuW06359ddLkdZPx0esr2cMmPuh/3qDVSgPvyH/9rv1sAL/F6JN0A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rr07EAAAA2gAAAA8AAAAAAAAAAAAAAAAAmAIAAGRycy9k&#10;b3ducmV2LnhtbFBLBQYAAAAABAAEAPUAAACJAwAAAAA=&#10;" strokeweight="2.25pt"/>
              <v:group id="Group 430" o:spid="_x0000_s1138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<v:group id="Group 431" o:spid="_x0000_s1139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32" o:spid="_x0000_s1140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5228MA&#10;AADbAAAADwAAAGRycy9kb3ducmV2LnhtbESPQWvCQBSE7wX/w/KE3upGA02NriJCoceaCNbbM/ua&#10;hGbfht1tkv57t1DocZiZb5jtfjKdGMj51rKC5SIBQVxZ3XKt4Fy+Pr2A8AFZY2eZFPyQh/1u9rDF&#10;XNuRTzQUoRYRwj5HBU0IfS6lrxoy6Be2J47ep3UGQ5SultrhGOGmk6skeZYGW44LDfZ0bKj6Kr6N&#10;grp012x4Tw4r3WU3vHyk1spUqcf5dNiACDSF//Bf+00rSNfw+yX+AL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25228MAAADbAAAADwAAAAAAAAAAAAAAAACYAgAAZHJzL2Rv&#10;d25yZXYueG1sUEsFBgAAAAAEAAQA9QAAAIgDAAAAAA==&#10;" strokeweight="2.25pt">
                    <v:textbox inset=".5mm,.3mm,.5mm,.3mm">
                      <w:txbxContent>
                        <w:p w14:paraId="359AA76C" w14:textId="77777777" w:rsidR="00B5140C" w:rsidRPr="00BF37BB" w:rsidRDefault="00B5140C" w:rsidP="00A40AD9">
                          <w:pPr>
                            <w:pStyle w:val="a3"/>
                            <w:rPr>
                              <w:rFonts w:ascii="GOST type A" w:hAnsi="GOST type A"/>
                              <w:noProof w:val="0"/>
                            </w:rPr>
                          </w:pPr>
                          <w:r w:rsidRPr="00BF37BB">
                            <w:rPr>
                              <w:rFonts w:ascii="GOST type A" w:hAnsi="GOST type A"/>
                              <w:noProof w:val="0"/>
                            </w:rPr>
                            <w:t>Лист</w:t>
                          </w:r>
                        </w:p>
                      </w:txbxContent>
                    </v:textbox>
                  </v:shape>
                  <v:shape id="Text Box 433" o:spid="_x0000_s1141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eR1MMA&#10;AADbAAAADwAAAGRycy9kb3ducmV2LnhtbESPQWvCQBSE74L/YXmF3nRTLUlJ3QQRhB5rFLS31+xr&#10;Epp9G3bXmP57t1DocZiZb5hNOZlejOR8Z1nB0zIBQVxb3XGj4HTcL15A+ICssbdMCn7IQ1nMZxvM&#10;tb3xgcYqNCJC2OeooA1hyKX0dUsG/dIOxNH7ss5giNI1Uju8Rbjp5SpJUmmw47jQ4kC7lurv6moU&#10;NEf3kY3vyXal++wTz5e1tXKt1OPDtH0FEWgK/+G/9ptW8JzC75f4A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eR1MMAAADbAAAADwAAAAAAAAAAAAAAAACYAgAAZHJzL2Rv&#10;d25yZXYueG1sUEsFBgAAAAAEAAQA9QAAAIgDAAAAAA==&#10;" strokeweight="2.25pt">
                    <v:textbox inset=".5mm,.3mm,.5mm,.3mm">
                      <w:txbxContent>
                        <w:p w14:paraId="21A9E311" w14:textId="684EE446" w:rsidR="00B5140C" w:rsidRPr="00C57D0D" w:rsidRDefault="00B5140C" w:rsidP="00947B42">
                          <w:pPr>
                            <w:pStyle w:val="a3"/>
                            <w:suppressLineNumbers/>
                            <w:spacing w:before="120"/>
                            <w:jc w:val="both"/>
                            <w:rPr>
                              <w:rFonts w:ascii="GOST type A" w:hAnsi="GOST type A"/>
                              <w:noProof w:val="0"/>
                              <w:sz w:val="22"/>
                            </w:rPr>
                          </w:pPr>
                          <w:r>
                            <w:rPr>
                              <w:rFonts w:ascii="GOST type A" w:hAnsi="GOST type A"/>
                              <w:noProof w:val="0"/>
                              <w:sz w:val="22"/>
                            </w:rPr>
                            <w:t xml:space="preserve">  </w:t>
                          </w:r>
                          <w:r w:rsidRPr="00E21937">
                            <w:rPr>
                              <w:rFonts w:ascii="GOST type A" w:hAnsi="GOST type A"/>
                              <w:noProof w:val="0"/>
                              <w:sz w:val="22"/>
                            </w:rPr>
                            <w:fldChar w:fldCharType="begin"/>
                          </w:r>
                          <w:r w:rsidRPr="00E21937">
                            <w:rPr>
                              <w:rFonts w:ascii="GOST type A" w:hAnsi="GOST type A"/>
                              <w:noProof w:val="0"/>
                              <w:sz w:val="22"/>
                            </w:rPr>
                            <w:instrText>PAGE   \* MERGEFORMAT</w:instrText>
                          </w:r>
                          <w:r w:rsidRPr="00E21937">
                            <w:rPr>
                              <w:rFonts w:ascii="GOST type A" w:hAnsi="GOST type A"/>
                              <w:noProof w:val="0"/>
                              <w:sz w:val="22"/>
                            </w:rPr>
                            <w:fldChar w:fldCharType="separate"/>
                          </w:r>
                          <w:r w:rsidR="00794A34">
                            <w:rPr>
                              <w:rFonts w:ascii="GOST type A" w:hAnsi="GOST type A"/>
                              <w:sz w:val="22"/>
                            </w:rPr>
                            <w:t>9</w:t>
                          </w:r>
                          <w:r w:rsidRPr="00E21937">
                            <w:rPr>
                              <w:rFonts w:ascii="GOST type A" w:hAnsi="GOST type A"/>
                              <w:noProof w:val="0"/>
                              <w:sz w:val="22"/>
                            </w:rPr>
                            <w:fldChar w:fldCharType="end"/>
                          </w:r>
                          <w:r>
                            <w:rPr>
                              <w:rFonts w:ascii="GOST type A" w:hAnsi="GOST type A"/>
                              <w:noProof w:val="0"/>
                              <w:sz w:val="22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v:shape id="Text Box 434" o:spid="_x0000_s1142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mkkcMA&#10;AADbAAAADwAAAGRycy9kb3ducmV2LnhtbESPQWvCQBSE74L/YXlCb2ajoU2JriKC4LFNCm1vr9ln&#10;Esy+DbtrTP99t1DocZiZb5jtfjK9GMn5zrKCVZKCIK6t7rhR8Fadls8gfEDW2FsmBd/kYb+bz7ZY&#10;aHvnVxrL0IgIYV+ggjaEoZDS1y0Z9IkdiKN3sc5giNI1Uju8R7jp5TpNn6TBjuNCiwMdW6qv5c0o&#10;aCr3mY8v6WGt+/wL3z8ya2Wm1MNiOmxABJrCf/ivfdYKHjP4/RJ/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1mkkcMAAADbAAAADwAAAAAAAAAAAAAAAACYAgAAZHJzL2Rv&#10;d25yZXYueG1sUEsFBgAAAAAEAAQA9QAAAIgDAAAAAA==&#10;" strokeweight="2.25pt">
                  <v:textbox inset=".5mm,.3mm,.5mm,.3mm">
                    <w:txbxContent>
                      <w:p w14:paraId="6D797A04" w14:textId="6F294F69" w:rsidR="00B5140C" w:rsidRPr="00BF37BB" w:rsidRDefault="00B5140C" w:rsidP="00A40AD9">
                        <w:pPr>
                          <w:pStyle w:val="a3"/>
                          <w:spacing w:before="160"/>
                          <w:rPr>
                            <w:rFonts w:ascii="GOST type A" w:hAnsi="GOST type A"/>
                            <w:noProof w:val="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GOST type A" w:hAnsi="GOST type A"/>
                            <w:sz w:val="32"/>
                            <w:szCs w:val="32"/>
                          </w:rPr>
                          <w:t>ОП-02069964-У-09.02.03-38-21</w:t>
                        </w:r>
                      </w:p>
                    </w:txbxContent>
                  </v:textbox>
                </v:shape>
                <v:group id="Group 435" o:spid="_x0000_s1143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group id="Group 436" o:spid="_x0000_s1144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<v:shape id="Text Box 437" o:spid="_x0000_s114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Te8IA&#10;AADbAAAADwAAAGRycy9kb3ducmV2LnhtbESPT4vCMBTE74LfITxhb5qq7KrVKCIs7NF/oN6ezbMt&#10;Ni8lydb67TfCgsdhZn7DLFatqURDzpeWFQwHCQjizOqScwXHw3d/CsIHZI2VZVLwJA+rZbezwFTb&#10;B++o2YdcRAj7FBUUIdSplD4ryKAf2Jo4ejfrDIYoXS61w0eEm0qOkuRLGiw5LhRY06ag7L7/NQry&#10;g7tMmm2yHulqcsXTeWytHCv10WvXcxCB2vAO/7d/tILPGby+xB8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sZN7wgAAANsAAAAPAAAAAAAAAAAAAAAAAJgCAABkcnMvZG93&#10;bnJldi54bWxQSwUGAAAAAAQABAD1AAAAhwMAAAAA&#10;" strokeweight="2.25pt">
                      <v:textbox inset=".5mm,.3mm,.5mm,.3mm">
                        <w:txbxContent>
                          <w:p w14:paraId="690334A8" w14:textId="77777777" w:rsidR="00B5140C" w:rsidRPr="00BF37BB" w:rsidRDefault="00B5140C" w:rsidP="00294279">
                            <w:pPr>
                              <w:pStyle w:val="a3"/>
                              <w:rPr>
                                <w:rFonts w:ascii="GOST type A" w:hAnsi="GOST type A"/>
                                <w:noProof w:val="0"/>
                              </w:rPr>
                            </w:pPr>
                            <w:r w:rsidRPr="00BF37BB">
                              <w:rPr>
                                <w:rFonts w:ascii="GOST type A" w:hAnsi="GOST type A"/>
                              </w:rPr>
                              <w:t>Изм</w:t>
                            </w:r>
                            <w:r w:rsidRPr="00BF37BB">
                              <w:rPr>
                                <w:rFonts w:ascii="GOST type A" w:hAnsi="GOST type A"/>
                                <w:noProof w:val="0"/>
                              </w:rPr>
                              <w:t>.</w:t>
                            </w:r>
                          </w:p>
                          <w:p w14:paraId="1A28E145" w14:textId="103554CF" w:rsidR="00B5140C" w:rsidRPr="00FD5770" w:rsidRDefault="00B5140C" w:rsidP="00A40AD9">
                            <w:pPr>
                              <w:pStyle w:val="a3"/>
                              <w:rPr>
                                <w:rFonts w:ascii="GOST type A" w:hAnsi="GOST type A"/>
                                <w:noProof w:val="0"/>
                              </w:rPr>
                            </w:pPr>
                          </w:p>
                        </w:txbxContent>
                      </v:textbox>
                    </v:shape>
                    <v:shape id="Text Box 438" o:spid="_x0000_s114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fwW8AA&#10;AADbAAAADwAAAGRycy9kb3ducmV2LnhtbERPz2vCMBS+D/wfwhN2m+ks6KhNSxEEj7MO3G5vzbMt&#10;a15KEmv975fDYMeP73dezmYQEznfW1bwukpAEDdW99wq+DgfXt5A+ICscbBMCh7koSwWTzlm2t75&#10;RFMdWhFD2GeooAthzKT0TUcG/cqOxJG7WmcwROhaqR3eY7gZ5DpJNtJgz7Ghw5H2HTU/9c0oaM/u&#10;azu9J9VaD9tvvHym1spUqeflXO1ABJrDv/jPfdQKNnF9/BJ/gCx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efwW8AAAADbAAAADwAAAAAAAAAAAAAAAACYAgAAZHJzL2Rvd25y&#10;ZXYueG1sUEsFBgAAAAAEAAQA9QAAAIUDAAAAAA==&#10;" strokeweight="2.25pt">
                      <v:textbox inset=".5mm,.3mm,.5mm,.3mm">
                        <w:txbxContent>
                          <w:p w14:paraId="783CEE1E" w14:textId="77777777" w:rsidR="00B5140C" w:rsidRPr="00BF37BB" w:rsidRDefault="00B5140C" w:rsidP="00A40AD9">
                            <w:pPr>
                              <w:pStyle w:val="a3"/>
                              <w:rPr>
                                <w:rFonts w:ascii="GOST type A" w:hAnsi="GOST type A"/>
                              </w:rPr>
                            </w:pPr>
                            <w:r w:rsidRPr="00BF37BB">
                              <w:rPr>
                                <w:rFonts w:ascii="GOST type A" w:hAnsi="GOST type A"/>
                              </w:rPr>
                              <w:t>№ докум.</w:t>
                            </w:r>
                          </w:p>
                        </w:txbxContent>
                      </v:textbox>
                    </v:shape>
                    <v:shape id="Text Box 439" o:spid="_x0000_s114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tVwMIA&#10;AADbAAAADwAAAGRycy9kb3ducmV2LnhtbESPQWsCMRSE7wX/Q3hCb92sCirbjSJCwaPVgnp7bl53&#10;F5OXJUnX7b9vBKHHYWa+Ycr1YI3oyYfWsYJJloMgrpxuuVbwdfx4W4IIEVmjcUwKfinAejV6KbHQ&#10;7s6f1B9iLRKEQ4EKmhi7QspQNWQxZK4jTt638xZjkr6W2uM9wa2R0zyfS4stp4UGO9o2VN0OP1ZB&#10;ffSXRb/PN1NtFlc8nWfOyZlSr+Nh8w4i0hD/w8/2TiuYT+DxJf0A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q1XAwgAAANsAAAAPAAAAAAAAAAAAAAAAAJgCAABkcnMvZG93&#10;bnJldi54bWxQSwUGAAAAAAQABAD1AAAAhwMAAAAA&#10;" strokeweight="2.25pt">
                      <v:textbox inset=".5mm,.3mm,.5mm,.3mm">
                        <w:txbxContent>
                          <w:p w14:paraId="7E1DA043" w14:textId="4F9EB953" w:rsidR="00B5140C" w:rsidRPr="00BF37BB" w:rsidRDefault="00B5140C" w:rsidP="00A40AD9">
                            <w:pPr>
                              <w:pStyle w:val="a3"/>
                              <w:rPr>
                                <w:rFonts w:ascii="GOST type A" w:hAnsi="GOST type A"/>
                                <w:noProof w:val="0"/>
                              </w:rPr>
                            </w:pPr>
                            <w:r>
                              <w:rPr>
                                <w:rFonts w:ascii="GOST type A" w:hAnsi="GOST type A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440" o:spid="_x0000_s114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nLt8EA&#10;AADbAAAADwAAAGRycy9kb3ducmV2LnhtbESPQYvCMBSE74L/ITzBm02toEs1igjCHndV0L09m2db&#10;bF5KEmv995uFBY/DzHzDrDa9aURHzteWFUyTFARxYXXNpYLTcT/5AOEDssbGMil4kYfNejhYYa7t&#10;k7+pO4RSRAj7HBVUIbS5lL6oyKBPbEscvZt1BkOUrpTa4TPCTSOzNJ1LgzXHhQpb2lVU3A8Po6A8&#10;up9F95VuM90srni+zKyVM6XGo367BBGoD+/wf/tTK5hn8Pcl/gC5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J5y7fBAAAA2wAAAA8AAAAAAAAAAAAAAAAAmAIAAGRycy9kb3du&#10;cmV2LnhtbFBLBQYAAAAABAAEAPUAAACGAwAAAAA=&#10;" strokeweight="2.25pt">
                      <v:textbox inset=".5mm,.3mm,.5mm,.3mm">
                        <w:txbxContent>
                          <w:p w14:paraId="20F7987C" w14:textId="77777777" w:rsidR="00B5140C" w:rsidRPr="00BF37BB" w:rsidRDefault="00B5140C" w:rsidP="00A40AD9">
                            <w:pPr>
                              <w:pStyle w:val="a3"/>
                              <w:rPr>
                                <w:rFonts w:ascii="GOST type A" w:hAnsi="GOST type A"/>
                                <w:noProof w:val="0"/>
                              </w:rPr>
                            </w:pPr>
                            <w:r w:rsidRPr="00BF37BB">
                              <w:rPr>
                                <w:rFonts w:ascii="GOST type A" w:hAnsi="GOST type A"/>
                              </w:rPr>
                              <w:t>Подп</w:t>
                            </w:r>
                            <w:r w:rsidRPr="00BF37BB">
                              <w:rPr>
                                <w:rFonts w:ascii="GOST type A" w:hAnsi="GOST type A"/>
                                <w:noProof w:val="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441" o:spid="_x0000_s114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VuLMMA&#10;AADbAAAADwAAAGRycy9kb3ducmV2LnhtbESPwWrDMBBE74H8g9hAb7GcGOziRgkhEOixtQtJb1tr&#10;a5taKyMpjvv3VaHQ4zAzb5jdYTaDmMj53rKCTZKCIG6s7rlV8Faf148gfEDWOFgmBd/k4bBfLnZY&#10;anvnV5qq0IoIYV+igi6EsZTSNx0Z9IkdiaP3aZ3BEKVrpXZ4j3AzyG2a5tJgz3Ghw5FOHTVf1c0o&#10;aGv3Xkwv6XGrh+IDL9fMWpkp9bCaj08gAs3hP/zXftYK8gx+v8Qf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VuLMMAAADbAAAADwAAAAAAAAAAAAAAAACYAgAAZHJzL2Rv&#10;d25yZXYueG1sUEsFBgAAAAAEAAQA9QAAAIgDAAAAAA==&#10;" strokeweight="2.25pt">
                      <v:textbox inset=".5mm,.3mm,.5mm,.3mm">
                        <w:txbxContent>
                          <w:p w14:paraId="344752C0" w14:textId="77777777" w:rsidR="00B5140C" w:rsidRPr="00BF37BB" w:rsidRDefault="00B5140C" w:rsidP="00A40AD9">
                            <w:pPr>
                              <w:pStyle w:val="a3"/>
                              <w:rPr>
                                <w:rFonts w:ascii="GOST type A" w:hAnsi="GOST type A"/>
                                <w:noProof w:val="0"/>
                              </w:rPr>
                            </w:pPr>
                            <w:r w:rsidRPr="00BF37BB">
                              <w:rPr>
                                <w:rFonts w:ascii="GOST type A" w:hAnsi="GOST type A"/>
                                <w:noProof w:val="0"/>
                              </w:rPr>
                              <w:t>Дата</w:t>
                            </w:r>
                          </w:p>
                        </w:txbxContent>
                      </v:textbox>
                    </v:shape>
                  </v:group>
                  <v:group id="Group 442" o:spid="_x0000_s1150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h418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J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oeNfFAAAA3AAA&#10;AA8AAAAAAAAAAAAAAAAAqgIAAGRycy9kb3ducmV2LnhtbFBLBQYAAAAABAAEAPoAAACcAwAAAAA=&#10;">
                    <v:group id="Group 443" o:spid="_x0000_s1151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        <v:group id="Group 444" o:spid="_x0000_s1152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tJPs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O0k+wwAAANwAAAAP&#10;AAAAAAAAAAAAAAAAAKoCAABkcnMvZG93bnJldi54bWxQSwUGAAAAAAQABAD6AAAAmgMAAAAA&#10;">
                        <v:shape id="Text Box 445" o:spid="_x0000_s115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1sLcUA&#10;AADcAAAADwAAAGRycy9kb3ducmV2LnhtbESPQWsCMRSE74X+h/AK3mpSwapbo2hLoRcPrsL2+Lp5&#10;3V26eVmTVNd/bwTB4zAz3zDzZW9bcSQfGscaXoYKBHHpTMOVhv3u83kKIkRkg61j0nCmAMvF48Mc&#10;M+NOvKVjHiuRIBwy1FDH2GVShrImi2HoOuLk/TpvMSbpK2k8nhLctnKk1Ku02HBaqLGj95rKv/zf&#10;atiovihU8e3DCD+mB/Nz3q/WudaDp371BiJSH+/hW/vLaBhPZnA9k46AX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/WwtxQAAANwAAAAPAAAAAAAAAAAAAAAAAJgCAABkcnMv&#10;ZG93bnJldi54bWxQSwUGAAAAAAQABAD1AAAAigMAAAAA&#10;" strokeweight="1pt">
                          <v:textbox inset=".5mm,.3mm,.5mm,.3mm">
                            <w:txbxContent>
                              <w:p w14:paraId="09206F20" w14:textId="77777777" w:rsidR="00B5140C" w:rsidRDefault="00B5140C" w:rsidP="00A40AD9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446" o:spid="_x0000_s115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1l8EA&#10;AADcAAAADwAAAGRycy9kb3ducmV2LnhtbERPz2vCMBS+D/wfwhO8zUTBUTqjqEPw4mGd0B2fzbMt&#10;Ni9dErX+98thsOPH93u5Hmwn7uRD61jDbKpAEFfOtFxrOH3tXzMQISIb7ByThicFWK9GL0vMjXvw&#10;J92LWIsUwiFHDU2MfS5lqBqyGKauJ07cxXmLMUFfS+PxkcJtJ+dKvUmLLaeGBnvaNVRdi5vVcFRD&#10;Wary24c5fmQ/5vw8bbaF1pPxsHkHEWmI/+I/98FoWGRpfjqTjo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StZfBAAAA3AAAAA8AAAAAAAAAAAAAAAAAmAIAAGRycy9kb3du&#10;cmV2LnhtbFBLBQYAAAAABAAEAPUAAACGAwAAAAA=&#10;" strokeweight="1pt">
                          <v:textbox inset=".5mm,.3mm,.5mm,.3mm">
                            <w:txbxContent>
                              <w:p w14:paraId="76B8A0BA" w14:textId="77777777" w:rsidR="00B5140C" w:rsidRDefault="00B5140C" w:rsidP="00A40AD9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447" o:spid="_x0000_s115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4QDMQA&#10;AADcAAAADwAAAGRycy9kb3ducmV2LnhtbESPQWsCMRSE74L/ITyhN00UWpatUdRS6MVDt8L2+Nw8&#10;dxc3L2uS6vrvTaHQ4zAz3zDL9WA7cSUfWsca5jMFgrhypuVaw+HrfZqBCBHZYOeYNNwpwHo1Hi0x&#10;N+7Gn3QtYi0ShEOOGpoY+1zKUDVkMcxcT5y8k/MWY5K+lsbjLcFtJxdKvUiLLaeFBnvaNVSdix+r&#10;Ya+GslTltw8LfMsu5ng/bLaF1k+TYfMKItIQ/8N/7Q+j4Tmbw++Zd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eEAzEAAAA3AAAAA8AAAAAAAAAAAAAAAAAmAIAAGRycy9k&#10;b3ducmV2LnhtbFBLBQYAAAAABAAEAPUAAACJAwAAAAA=&#10;" strokeweight="1pt">
                          <v:textbox inset=".5mm,.3mm,.5mm,.3mm">
                            <w:txbxContent>
                              <w:p w14:paraId="6D4796B7" w14:textId="77777777" w:rsidR="00B5140C" w:rsidRDefault="00B5140C" w:rsidP="00A40AD9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448" o:spid="_x0000_s115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yOe8UA&#10;AADcAAAADwAAAGRycy9kb3ducmV2LnhtbESPQWvCQBSE74X+h+UVequ7BiohdRW1FHrpwSjE42v2&#10;mQSzb+PuVuO/7xYKHoeZ+YaZL0fbiwv50DnWMJ0oEMS1Mx03Gva7j5ccRIjIBnvHpOFGAZaLx4c5&#10;FsZdeUuXMjYiQTgUqKGNcSikDHVLFsPEDcTJOzpvMSbpG2k8XhPc9jJTaiYtdpwWWhxo01J9Kn+s&#10;hi81VpWqDj5k+J6fzfdtv1qXWj8/jas3EJHGeA//tz+Nhtc8g78z6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jI57xQAAANwAAAAPAAAAAAAAAAAAAAAAAJgCAABkcnMv&#10;ZG93bnJldi54bWxQSwUGAAAAAAQABAD1AAAAigMAAAAA&#10;" strokeweight="1pt">
                          <v:textbox inset=".5mm,.3mm,.5mm,.3mm">
                            <w:txbxContent>
                              <w:p w14:paraId="061F57F3" w14:textId="77777777" w:rsidR="00B5140C" w:rsidRDefault="00B5140C" w:rsidP="00A40AD9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449" o:spid="_x0000_s115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Ar4MUA&#10;AADcAAAADwAAAGRycy9kb3ducmV2LnhtbESPQWsCMRSE7wX/Q3iCt5pUsSxbo9iWghcPXYX1+Ny8&#10;7i7dvGyTVNd/bwoFj8PMfMMs14PtxJl8aB1reJoqEMSVMy3XGg77j8cMRIjIBjvHpOFKAdar0cMS&#10;c+Mu/EnnItYiQTjkqKGJsc+lDFVDFsPU9cTJ+3LeYkzS19J4vCS47eRMqWdpseW00GBPbw1V38Wv&#10;1bBTQ1mq8ujDDN+zH3O6HjavhdaT8bB5ARFpiPfwf3trNCyyOfydS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wCvgxQAAANwAAAAPAAAAAAAAAAAAAAAAAJgCAABkcnMv&#10;ZG93bnJldi54bWxQSwUGAAAAAAQABAD1AAAAigMAAAAA&#10;" strokeweight="1pt">
                          <v:textbox inset=".5mm,.3mm,.5mm,.3mm">
                            <w:txbxContent>
                              <w:p w14:paraId="1F6529F6" w14:textId="77777777" w:rsidR="00B5140C" w:rsidRDefault="00B5140C" w:rsidP="00A40AD9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</v:group>
                      <v:group id="Group 450" o:spid="_x0000_s1158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zHM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rV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ozMcxgAAANwA&#10;AAAPAAAAAAAAAAAAAAAAAKoCAABkcnMvZG93bnJldi54bWxQSwUGAAAAAAQABAD6AAAAnQMAAAAA&#10;">
                        <v:shape id="Text Box 451" o:spid="_x0000_s115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UWD8UA&#10;AADcAAAADwAAAGRycy9kb3ducmV2LnhtbESPQWvCQBSE7wX/w/KE3uqughKiq1hLoZcejIF4fM2+&#10;JqHZt+nuVuO/7xYKHoeZ+YbZ7Ebbiwv50DnWMJ8pEMS1Mx03GsrT61MGIkRkg71j0nCjALvt5GGD&#10;uXFXPtKliI1IEA45amhjHHIpQ92SxTBzA3HyPp23GJP0jTQerwlue7lQaiUtdpwWWhzo0FL9VfxY&#10;De9qrCpVnX1Y4Ev2bT5u5f650PpxOu7XICKN8R7+b78ZDctsCX9n0hG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ZRYPxQAAANwAAAAPAAAAAAAAAAAAAAAAAJgCAABkcnMv&#10;ZG93bnJldi54bWxQSwUGAAAAAAQABAD1AAAAigMAAAAA&#10;" strokeweight="1pt">
                          <v:textbox inset=".5mm,.3mm,.5mm,.3mm">
                            <w:txbxContent>
                              <w:p w14:paraId="48907F7B" w14:textId="77777777" w:rsidR="00B5140C" w:rsidRDefault="00B5140C" w:rsidP="00A40AD9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452" o:spid="_x0000_s116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eIeMUA&#10;AADcAAAADwAAAGRycy9kb3ducmV2LnhtbESPQWvCQBSE7wX/w/KE3uqughJSV7FKwUsPjYH0+Jp9&#10;TUKzb+PuVuO/7xYKHoeZ+YZZb0fbiwv50DnWMJ8pEMS1Mx03GsrT61MGIkRkg71j0nCjANvN5GGN&#10;uXFXfqdLERuRIBxy1NDGOORShroli2HmBuLkfTlvMSbpG2k8XhPc9nKh1Epa7DgttDjQvqX6u/ix&#10;Gt7UWFWq+vBhgYfsbD5v5e6l0PpxOu6eQUQa4z383z4aDctsBX9n0hG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t4h4xQAAANwAAAAPAAAAAAAAAAAAAAAAAJgCAABkcnMv&#10;ZG93bnJldi54bWxQSwUGAAAAAAQABAD1AAAAigMAAAAA&#10;" strokeweight="1pt">
                          <v:textbox inset=".5mm,.3mm,.5mm,.3mm">
                            <w:txbxContent>
                              <w:p w14:paraId="00E396AF" w14:textId="77777777" w:rsidR="00B5140C" w:rsidRDefault="00B5140C" w:rsidP="00A40AD9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453" o:spid="_x0000_s116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st48UA&#10;AADcAAAADwAAAGRycy9kb3ducmV2LnhtbESPQWsCMRSE7wX/Q3iCt5pU0C5bo9iWghcPXYX1+Ny8&#10;7i7dvGyTVNd/bwoFj8PMfMMs14PtxJl8aB1reJoqEMSVMy3XGg77j8cMRIjIBjvHpOFKAdar0cMS&#10;c+Mu/EnnItYiQTjkqKGJsc+lDFVDFsPU9cTJ+3LeYkzS19J4vCS47eRMqYW02HJaaLCnt4aq7+LX&#10;atipoSxVefRhhu/ZjzldD5vXQuvJeNi8gIg0xHv4v701GubZM/ydS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+y3jxQAAANwAAAAPAAAAAAAAAAAAAAAAAJgCAABkcnMv&#10;ZG93bnJldi54bWxQSwUGAAAAAAQABAD1AAAAigMAAAAA&#10;" strokeweight="1pt">
                          <v:textbox inset=".5mm,.3mm,.5mm,.3mm">
                            <w:txbxContent>
                              <w:p w14:paraId="64030A0C" w14:textId="77777777" w:rsidR="00B5140C" w:rsidRDefault="00B5140C" w:rsidP="00A40AD9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454" o:spid="_x0000_s116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S5kcEA&#10;AADcAAAADwAAAGRycy9kb3ducmV2LnhtbERPz2vCMBS+D/wfwhO8zUTBUTqjqEPw4mGd0B2fzbMt&#10;Ni9dErX+98thsOPH93u5Hmwn7uRD61jDbKpAEFfOtFxrOH3tXzMQISIb7ByThicFWK9GL0vMjXvw&#10;J92LWIsUwiFHDU2MfS5lqBqyGKauJ07cxXmLMUFfS+PxkcJtJ+dKvUmLLaeGBnvaNVRdi5vVcFRD&#10;Wary24c5fmQ/5vw8bbaF1pPxsHkHEWmI/+I/98FoWGRpbTqTjo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kuZHBAAAA3AAAAA8AAAAAAAAAAAAAAAAAmAIAAGRycy9kb3du&#10;cmV2LnhtbFBLBQYAAAAABAAEAPUAAACGAwAAAAA=&#10;" strokeweight="1pt">
                          <v:textbox inset=".5mm,.3mm,.5mm,.3mm">
                            <w:txbxContent>
                              <w:p w14:paraId="5825AECF" w14:textId="77777777" w:rsidR="00B5140C" w:rsidRDefault="00B5140C" w:rsidP="00A40AD9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455" o:spid="_x0000_s116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gcCsUA&#10;AADcAAAADwAAAGRycy9kb3ducmV2LnhtbESPQWsCMRSE7wX/Q3iCt5pUUNatUWxLwYuHrsJ6fG5e&#10;d5duXrZJquu/N4VCj8PMfMOsNoPtxIV8aB1reJoqEMSVMy3XGo6H98cMRIjIBjvHpOFGATbr0cMK&#10;c+Ou/EGXItYiQTjkqKGJsc+lDFVDFsPU9cTJ+3TeYkzS19J4vCa47eRMqYW02HJaaLCn14aqr+LH&#10;atiroSxVefJhhm/ZtznfjtuXQuvJeNg+g4g0xP/wX3tnNMyzJfyeSUd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KBwKxQAAANwAAAAPAAAAAAAAAAAAAAAAAJgCAABkcnMv&#10;ZG93bnJldi54bWxQSwUGAAAAAAQABAD1AAAAigMAAAAA&#10;" strokeweight="1pt">
                          <v:textbox inset=".5mm,.3mm,.5mm,.3mm">
                            <w:txbxContent>
                              <w:p w14:paraId="5751C4B9" w14:textId="77777777" w:rsidR="00B5140C" w:rsidRDefault="00B5140C" w:rsidP="00A40AD9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line id="Line 456" o:spid="_x0000_s1164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lVc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e3B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+lVccUAAADcAAAADwAAAAAAAAAA&#10;AAAAAAChAgAAZHJzL2Rvd25yZXYueG1sUEsFBgAAAAAEAAQA+QAAAJMDAAAAAA==&#10;" strokeweight="2.25pt"/>
                    <v:line id="Line 457" o:spid="_x0000_s1165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vLBsUAAADcAAAADwAAAGRycy9kb3ducmV2LnhtbESPQWvCQBSE7wX/w/IEb3VTScVGVymB&#10;Qg72YFrs9ZF9ZkOzb2N2TdJ/3y0UPA4z8w2zO0y2FQP1vnGs4GmZgCCunG64VvD58fa4AeEDssbW&#10;MSn4IQ+H/exhh5l2I59oKEMtIoR9hgpMCF0mpa8MWfRL1xFH7+J6iyHKvpa6xzHCbStXSbKWFhuO&#10;CwY7yg1V3+XNKkjfC6O/pqM/npLiTM01za+lU2oxn163IAJN4R7+bxdawfPLCv7OxCMg9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zvLBsUAAADcAAAADwAAAAAAAAAA&#10;AAAAAAChAgAAZHJzL2Rvd25yZXYueG1sUEsFBgAAAAAEAAQA+QAAAJMDAAAAAA==&#10;" strokeweight="2.25pt"/>
                    <v:line id="Line 458" o:spid="_x0000_s1166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duncQAAADcAAAADwAAAGRycy9kb3ducmV2LnhtbESPT4vCMBTE7wt+h/AEb2vqnxWtRhFh&#10;oQf3YFf0+mieTbF5qU1W67c3Cwt7HGbmN8xq09la3Kn1lWMFo2ECgrhwuuJSwfH7830OwgdkjbVj&#10;UvAkD5t1722FqXYPPtA9D6WIEPYpKjAhNKmUvjBk0Q9dQxy9i2sthijbUuoWHxFuazlOkpm0WHFc&#10;MNjQzlBxzX+sgulXZvS52/v9IclOVN2mu1vulBr0u+0SRKAu/If/2plW8LGYwO+ZeATk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d26dxAAAANwAAAAPAAAAAAAAAAAA&#10;AAAAAKECAABkcnMvZG93bnJldi54bWxQSwUGAAAAAAQABAD5AAAAkgMAAAAA&#10;" strokeweight="2.25pt"/>
                    <v:line id="Line 459" o:spid="_x0000_s1167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5726cQAAADcAAAADwAAAGRycy9kb3ducmV2LnhtbESPQWvCQBSE74L/YXmCN91Y0mJT1yBC&#10;IQd7MIpeH9nXbGj2bZJdNf333UKhx2FmvmE2+WhbcafBN44VrJYJCOLK6YZrBefT+2INwgdkja1j&#10;UvBNHvLtdLLBTLsHH+lehlpECPsMFZgQukxKXxmy6JeuI47epxsshiiHWuoBHxFuW/mUJC/SYsNx&#10;wWBHe0PVV3mzCtKPwujrePCHY1JcqOnTfV86peazcfcGItAY/sN/7UIreH5N4fdMPAJ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nvbpxAAAANwAAAAPAAAAAAAAAAAA&#10;AAAAAKECAABkcnMvZG93bnJldi54bWxQSwUGAAAAAAQABAD5AAAAkgMAAAAA&#10;" strokeweight="2.25pt"/>
                    <v:line id="Line 460" o:spid="_x0000_s1168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JTcsMAAADcAAAADwAAAGRycy9kb3ducmV2LnhtbESPQYvCMBSE78L+h/AW9qapi8pajbII&#10;Qg96sMp6fTTPpti81CZq998bQfA4zMw3zHzZ2VrcqPWVYwXDQQKCuHC64lLBYb/u/4DwAVlj7ZgU&#10;/JOH5eKjN8dUuzvv6JaHUkQI+xQVmBCaVEpfGLLoB64hjt7JtRZDlG0pdYv3CLe1/E6SibRYcVww&#10;2NDKUHHOr1bBaJsZfew2frNLsj+qLqPVJXdKfX12vzMQgbrwDr/amVYwno7heSYe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SU3LDAAAA3AAAAA8AAAAAAAAAAAAA&#10;AAAAoQIAAGRycy9kb3ducmV2LnhtbFBLBQYAAAAABAAEAPkAAACRAwAAAAA=&#10;" strokeweight="2.25pt"/>
                    <v:line id="Line 461" o:spid="_x0000_s1169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DNBcMAAADcAAAADwAAAGRycy9kb3ducmV2LnhtbESPQYvCMBSE78L+h/AW9qaporJWo4gg&#10;9OAerLJeH82zKTYvtYna/fcbQfA4zMw3zGLV2VrcqfWVYwXDQQKCuHC64lLB8bDtf4PwAVlj7ZgU&#10;/JGH1fKjt8BUuwfv6Z6HUkQI+xQVmBCaVEpfGLLoB64hjt7ZtRZDlG0pdYuPCLe1HCXJVFqsOC4Y&#10;bGhjqLjkN6tg/JMZfep2frdPsl+qruPNNXdKfX126zmIQF14h1/tTCuYzKbwPBOP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QAzQXDAAAA3AAAAA8AAAAAAAAAAAAA&#10;AAAAoQIAAGRycy9kb3ducmV2LnhtbFBLBQYAAAAABAAEAPkAAACRAwAAAAA=&#10;" strokeweight="2.25pt"/>
                  </v:group>
                </v:group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992941" w14:textId="77777777" w:rsidR="000E098E" w:rsidRDefault="000E098E">
      <w:r>
        <w:separator/>
      </w:r>
    </w:p>
  </w:footnote>
  <w:footnote w:type="continuationSeparator" w:id="0">
    <w:p w14:paraId="437CE8BC" w14:textId="77777777" w:rsidR="000E098E" w:rsidRDefault="000E09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35D215" w14:textId="3C9156DD" w:rsidR="00B5140C" w:rsidRDefault="00B5140C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707392" behindDoc="1" locked="0" layoutInCell="1" allowOverlap="1" wp14:anchorId="7C2F7BC7" wp14:editId="0B404B31">
              <wp:simplePos x="0" y="0"/>
              <wp:positionH relativeFrom="column">
                <wp:posOffset>-362585</wp:posOffset>
              </wp:positionH>
              <wp:positionV relativeFrom="paragraph">
                <wp:posOffset>40005</wp:posOffset>
              </wp:positionV>
              <wp:extent cx="6644005" cy="10172700"/>
              <wp:effectExtent l="18415" t="20955" r="14605" b="17145"/>
              <wp:wrapNone/>
              <wp:docPr id="711" name="Rectangle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44005" cy="10172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rect w14:anchorId="35F3CFB3" id="Rectangle 243" o:spid="_x0000_s1026" style="position:absolute;margin-left:-28.55pt;margin-top:3.15pt;width:523.15pt;height:801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" strokeweight="2.25pt">
              <v:path arrowok="t"/>
              <v:textbox inset="0,0,0,0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BE7CE7" w14:textId="7754B234" w:rsidR="00B5140C" w:rsidRDefault="00B5140C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95104" behindDoc="1" locked="0" layoutInCell="1" allowOverlap="1" wp14:anchorId="28529DEC" wp14:editId="79B6DD4C">
              <wp:simplePos x="0" y="0"/>
              <wp:positionH relativeFrom="column">
                <wp:posOffset>-360045</wp:posOffset>
              </wp:positionH>
              <wp:positionV relativeFrom="paragraph">
                <wp:posOffset>-269875</wp:posOffset>
              </wp:positionV>
              <wp:extent cx="6659880" cy="10332085"/>
              <wp:effectExtent l="20955" t="15875" r="15240" b="15240"/>
              <wp:wrapNone/>
              <wp:docPr id="634" name="Rectangle 4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rect w14:anchorId="798A576C" id="Rectangle 427" o:spid="_x0000_s1026" style="position:absolute;margin-left:-28.35pt;margin-top:-21.25pt;width:524.4pt;height:813.5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" strokeweight="2.25pt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7C9153" w14:textId="031CDA29" w:rsidR="00B5140C" w:rsidRPr="00B13097" w:rsidRDefault="00B5140C" w:rsidP="00A40AD9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701248" behindDoc="1" locked="0" layoutInCell="1" allowOverlap="1" wp14:anchorId="0415DB17" wp14:editId="7A009339">
              <wp:simplePos x="0" y="0"/>
              <wp:positionH relativeFrom="column">
                <wp:posOffset>-357505</wp:posOffset>
              </wp:positionH>
              <wp:positionV relativeFrom="paragraph">
                <wp:posOffset>-85725</wp:posOffset>
              </wp:positionV>
              <wp:extent cx="6657975" cy="9733280"/>
              <wp:effectExtent l="23495" t="19050" r="14605" b="20320"/>
              <wp:wrapNone/>
              <wp:docPr id="598" name="Rectangle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7975" cy="97332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rect w14:anchorId="69E3C1AB" id="Rectangle 224" o:spid="_x0000_s1026" style="position:absolute;margin-left:-28.15pt;margin-top:-6.75pt;width:524.25pt;height:766.4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" strokeweight="2.25pt"/>
          </w:pict>
        </mc:Fallback>
      </mc:AlternateContent>
    </w:r>
  </w:p>
  <w:p w14:paraId="16DFD341" w14:textId="6AD008F9" w:rsidR="00B5140C" w:rsidRPr="001403A9" w:rsidRDefault="00B5140C" w:rsidP="00B6420A">
    <w:pPr>
      <w:pStyle w:val="a4"/>
      <w:ind w:right="-1"/>
    </w:pP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582BBB9" wp14:editId="1DF8BF4F">
              <wp:simplePos x="0" y="0"/>
              <wp:positionH relativeFrom="column">
                <wp:posOffset>3502025</wp:posOffset>
              </wp:positionH>
              <wp:positionV relativeFrom="paragraph">
                <wp:posOffset>9029700</wp:posOffset>
              </wp:positionV>
              <wp:extent cx="6341745" cy="10191750"/>
              <wp:effectExtent l="15240" t="10160" r="13335" b="10795"/>
              <wp:wrapNone/>
              <wp:docPr id="597" name="Rectangl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-5400000">
                        <a:off x="0" y="0"/>
                        <a:ext cx="6341745" cy="10191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rect w14:anchorId="78D32714" id="Rectangle 159" o:spid="_x0000_s1026" style="position:absolute;margin-left:275.75pt;margin-top:711pt;width:499.35pt;height:802.5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" strokeweight="1.5pt">
              <v:path arrowok="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922C89"/>
    <w:multiLevelType w:val="hybridMultilevel"/>
    <w:tmpl w:val="83F4A426"/>
    <w:lvl w:ilvl="0" w:tplc="B0E23DAC">
      <w:start w:val="1"/>
      <w:numFmt w:val="bullet"/>
      <w:lvlText w:val="–"/>
      <w:lvlJc w:val="left"/>
      <w:pPr>
        <w:ind w:left="1571" w:hanging="360"/>
      </w:pPr>
      <w:rPr>
        <w:rFonts w:ascii="Tw Cen MT" w:hAnsi="Tw Cen MT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EB2023A"/>
    <w:multiLevelType w:val="hybridMultilevel"/>
    <w:tmpl w:val="D7F425FC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032014D"/>
    <w:multiLevelType w:val="hybridMultilevel"/>
    <w:tmpl w:val="0C22F9BC"/>
    <w:lvl w:ilvl="0" w:tplc="8AB020C6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">
    <w:nsid w:val="135C5E23"/>
    <w:multiLevelType w:val="hybridMultilevel"/>
    <w:tmpl w:val="46906DB4"/>
    <w:lvl w:ilvl="0" w:tplc="F9AA76A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62660DD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1EA85542"/>
    <w:multiLevelType w:val="hybridMultilevel"/>
    <w:tmpl w:val="F4863F5E"/>
    <w:lvl w:ilvl="0" w:tplc="8AB020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17408F8"/>
    <w:multiLevelType w:val="hybridMultilevel"/>
    <w:tmpl w:val="65A8640E"/>
    <w:lvl w:ilvl="0" w:tplc="7B4EDF5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36D521F"/>
    <w:multiLevelType w:val="hybridMultilevel"/>
    <w:tmpl w:val="5F3E5EB2"/>
    <w:lvl w:ilvl="0" w:tplc="7B4EDF5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370E86"/>
    <w:multiLevelType w:val="hybridMultilevel"/>
    <w:tmpl w:val="C2A265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A42765"/>
    <w:multiLevelType w:val="hybridMultilevel"/>
    <w:tmpl w:val="0CBA7EF6"/>
    <w:lvl w:ilvl="0" w:tplc="7B4EDF5A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>
    <w:nsid w:val="35BF1DA7"/>
    <w:multiLevelType w:val="hybridMultilevel"/>
    <w:tmpl w:val="9274D1FA"/>
    <w:lvl w:ilvl="0" w:tplc="8AB020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8F9788C"/>
    <w:multiLevelType w:val="hybridMultilevel"/>
    <w:tmpl w:val="A6A476D4"/>
    <w:lvl w:ilvl="0" w:tplc="7B4EDF5A">
      <w:start w:val="1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3EF27E98"/>
    <w:multiLevelType w:val="hybridMultilevel"/>
    <w:tmpl w:val="54104C7E"/>
    <w:lvl w:ilvl="0" w:tplc="CB9837BA">
      <w:start w:val="1"/>
      <w:numFmt w:val="russianLower"/>
      <w:lvlText w:val="%1)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3">
    <w:nsid w:val="46491CF3"/>
    <w:multiLevelType w:val="hybridMultilevel"/>
    <w:tmpl w:val="8EEA4D72"/>
    <w:lvl w:ilvl="0" w:tplc="8B6E9ED4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612C7E"/>
    <w:multiLevelType w:val="multilevel"/>
    <w:tmpl w:val="B0BCA93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–"/>
      <w:lvlJc w:val="left"/>
      <w:pPr>
        <w:ind w:left="2160" w:hanging="360"/>
      </w:pPr>
      <w:rPr>
        <w:rFonts w:ascii="Tw Cen MT" w:hAnsi="Tw Cen MT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538E36B7"/>
    <w:multiLevelType w:val="hybridMultilevel"/>
    <w:tmpl w:val="8E26CA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6471C36"/>
    <w:multiLevelType w:val="multilevel"/>
    <w:tmpl w:val="0D526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31C68F3"/>
    <w:multiLevelType w:val="hybridMultilevel"/>
    <w:tmpl w:val="F9A4BEA4"/>
    <w:lvl w:ilvl="0" w:tplc="B0E23DAC">
      <w:start w:val="1"/>
      <w:numFmt w:val="bullet"/>
      <w:lvlText w:val="–"/>
      <w:lvlJc w:val="left"/>
      <w:pPr>
        <w:ind w:left="1429" w:hanging="360"/>
      </w:pPr>
      <w:rPr>
        <w:rFonts w:ascii="Tw Cen MT" w:hAnsi="Tw Cen M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C3D2BE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>
    <w:nsid w:val="77F70F8E"/>
    <w:multiLevelType w:val="multilevel"/>
    <w:tmpl w:val="E56E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7F96954"/>
    <w:multiLevelType w:val="hybridMultilevel"/>
    <w:tmpl w:val="F2C4D91E"/>
    <w:lvl w:ilvl="0" w:tplc="B6CAF138">
      <w:start w:val="1"/>
      <w:numFmt w:val="decimal"/>
      <w:lvlText w:val="%1"/>
      <w:lvlJc w:val="left"/>
      <w:pPr>
        <w:ind w:left="927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4"/>
  </w:num>
  <w:num w:numId="2">
    <w:abstractNumId w:val="12"/>
  </w:num>
  <w:num w:numId="3">
    <w:abstractNumId w:val="2"/>
  </w:num>
  <w:num w:numId="4">
    <w:abstractNumId w:val="10"/>
  </w:num>
  <w:num w:numId="5">
    <w:abstractNumId w:val="5"/>
  </w:num>
  <w:num w:numId="6">
    <w:abstractNumId w:val="18"/>
  </w:num>
  <w:num w:numId="7">
    <w:abstractNumId w:val="15"/>
  </w:num>
  <w:num w:numId="8">
    <w:abstractNumId w:val="3"/>
  </w:num>
  <w:num w:numId="9">
    <w:abstractNumId w:val="20"/>
  </w:num>
  <w:num w:numId="10">
    <w:abstractNumId w:val="6"/>
  </w:num>
  <w:num w:numId="11">
    <w:abstractNumId w:val="7"/>
  </w:num>
  <w:num w:numId="12">
    <w:abstractNumId w:val="11"/>
  </w:num>
  <w:num w:numId="13">
    <w:abstractNumId w:val="9"/>
  </w:num>
  <w:num w:numId="14">
    <w:abstractNumId w:val="19"/>
  </w:num>
  <w:num w:numId="15">
    <w:abstractNumId w:val="8"/>
  </w:num>
  <w:num w:numId="16">
    <w:abstractNumId w:val="14"/>
  </w:num>
  <w:num w:numId="17">
    <w:abstractNumId w:val="17"/>
  </w:num>
  <w:num w:numId="18">
    <w:abstractNumId w:val="0"/>
  </w:num>
  <w:num w:numId="19">
    <w:abstractNumId w:val="1"/>
  </w:num>
  <w:num w:numId="20">
    <w:abstractNumId w:val="13"/>
  </w:num>
  <w:num w:numId="21">
    <w:abstractNumId w:val="1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ttachedTemplate r:id="rId1"/>
  <w:defaultTabStop w:val="720"/>
  <w:characterSpacingControl w:val="doNotCompress"/>
  <w:savePreviewPicture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0583"/>
    <w:rsid w:val="00000A21"/>
    <w:rsid w:val="00004846"/>
    <w:rsid w:val="000066CA"/>
    <w:rsid w:val="000139B4"/>
    <w:rsid w:val="00014E0D"/>
    <w:rsid w:val="00017410"/>
    <w:rsid w:val="0002025E"/>
    <w:rsid w:val="00022575"/>
    <w:rsid w:val="000263F3"/>
    <w:rsid w:val="00027480"/>
    <w:rsid w:val="0003195F"/>
    <w:rsid w:val="00032549"/>
    <w:rsid w:val="000333D7"/>
    <w:rsid w:val="00041691"/>
    <w:rsid w:val="00044B24"/>
    <w:rsid w:val="0004550B"/>
    <w:rsid w:val="00046397"/>
    <w:rsid w:val="00047998"/>
    <w:rsid w:val="00047BB6"/>
    <w:rsid w:val="00055C7E"/>
    <w:rsid w:val="00065405"/>
    <w:rsid w:val="00066397"/>
    <w:rsid w:val="000666CF"/>
    <w:rsid w:val="00072146"/>
    <w:rsid w:val="00072619"/>
    <w:rsid w:val="00086615"/>
    <w:rsid w:val="00086FAA"/>
    <w:rsid w:val="0008703B"/>
    <w:rsid w:val="0009452C"/>
    <w:rsid w:val="000A699F"/>
    <w:rsid w:val="000B0DA9"/>
    <w:rsid w:val="000B13F1"/>
    <w:rsid w:val="000B678C"/>
    <w:rsid w:val="000B69C8"/>
    <w:rsid w:val="000B6B4A"/>
    <w:rsid w:val="000C5E59"/>
    <w:rsid w:val="000C7EB0"/>
    <w:rsid w:val="000D08C6"/>
    <w:rsid w:val="000D1797"/>
    <w:rsid w:val="000E098E"/>
    <w:rsid w:val="000E2870"/>
    <w:rsid w:val="000E552E"/>
    <w:rsid w:val="000E58B1"/>
    <w:rsid w:val="000E6131"/>
    <w:rsid w:val="000E77DB"/>
    <w:rsid w:val="000E7D37"/>
    <w:rsid w:val="000F5590"/>
    <w:rsid w:val="000F58E4"/>
    <w:rsid w:val="000F76A3"/>
    <w:rsid w:val="0010076B"/>
    <w:rsid w:val="00103E80"/>
    <w:rsid w:val="0010748C"/>
    <w:rsid w:val="00111BD0"/>
    <w:rsid w:val="00115B23"/>
    <w:rsid w:val="00123414"/>
    <w:rsid w:val="00124C60"/>
    <w:rsid w:val="00126956"/>
    <w:rsid w:val="00130F7E"/>
    <w:rsid w:val="00131968"/>
    <w:rsid w:val="001326B4"/>
    <w:rsid w:val="00132E01"/>
    <w:rsid w:val="0013353F"/>
    <w:rsid w:val="001358E8"/>
    <w:rsid w:val="00137F30"/>
    <w:rsid w:val="0014134A"/>
    <w:rsid w:val="00142A0F"/>
    <w:rsid w:val="00143DA1"/>
    <w:rsid w:val="001458F8"/>
    <w:rsid w:val="00146E3F"/>
    <w:rsid w:val="00150086"/>
    <w:rsid w:val="00151338"/>
    <w:rsid w:val="001570FB"/>
    <w:rsid w:val="00161AB3"/>
    <w:rsid w:val="00164D9B"/>
    <w:rsid w:val="00166067"/>
    <w:rsid w:val="0016622D"/>
    <w:rsid w:val="00167083"/>
    <w:rsid w:val="001715BD"/>
    <w:rsid w:val="001737FA"/>
    <w:rsid w:val="00175174"/>
    <w:rsid w:val="0017760A"/>
    <w:rsid w:val="001838F0"/>
    <w:rsid w:val="0018509F"/>
    <w:rsid w:val="00191BFA"/>
    <w:rsid w:val="0019206C"/>
    <w:rsid w:val="00192F9C"/>
    <w:rsid w:val="0019671A"/>
    <w:rsid w:val="00196A19"/>
    <w:rsid w:val="00197D3C"/>
    <w:rsid w:val="001A68F5"/>
    <w:rsid w:val="001B28A4"/>
    <w:rsid w:val="001B64B4"/>
    <w:rsid w:val="001C0FF5"/>
    <w:rsid w:val="001C15D5"/>
    <w:rsid w:val="001C17B7"/>
    <w:rsid w:val="001C190E"/>
    <w:rsid w:val="001C5F6C"/>
    <w:rsid w:val="001C7A52"/>
    <w:rsid w:val="001D02EA"/>
    <w:rsid w:val="001D2F6F"/>
    <w:rsid w:val="001D4C7A"/>
    <w:rsid w:val="001D51FA"/>
    <w:rsid w:val="001D6026"/>
    <w:rsid w:val="001E3E02"/>
    <w:rsid w:val="001E6A60"/>
    <w:rsid w:val="001E749D"/>
    <w:rsid w:val="001F2616"/>
    <w:rsid w:val="002039B2"/>
    <w:rsid w:val="00203B50"/>
    <w:rsid w:val="00204AFE"/>
    <w:rsid w:val="00211875"/>
    <w:rsid w:val="00212A7A"/>
    <w:rsid w:val="002173D0"/>
    <w:rsid w:val="002320A8"/>
    <w:rsid w:val="00234A0A"/>
    <w:rsid w:val="00235B20"/>
    <w:rsid w:val="00236491"/>
    <w:rsid w:val="00237A39"/>
    <w:rsid w:val="00240674"/>
    <w:rsid w:val="00241C0D"/>
    <w:rsid w:val="00242E85"/>
    <w:rsid w:val="00245E20"/>
    <w:rsid w:val="00250CF8"/>
    <w:rsid w:val="0025435B"/>
    <w:rsid w:val="002571E8"/>
    <w:rsid w:val="002658D5"/>
    <w:rsid w:val="00265CB3"/>
    <w:rsid w:val="002664C6"/>
    <w:rsid w:val="00271A3A"/>
    <w:rsid w:val="00280438"/>
    <w:rsid w:val="002828D4"/>
    <w:rsid w:val="00284B4D"/>
    <w:rsid w:val="00285459"/>
    <w:rsid w:val="002859D3"/>
    <w:rsid w:val="002910FF"/>
    <w:rsid w:val="00292FC2"/>
    <w:rsid w:val="0029372F"/>
    <w:rsid w:val="00294279"/>
    <w:rsid w:val="002A07AE"/>
    <w:rsid w:val="002A67B8"/>
    <w:rsid w:val="002A6CA7"/>
    <w:rsid w:val="002B0982"/>
    <w:rsid w:val="002B49F0"/>
    <w:rsid w:val="002B4DA8"/>
    <w:rsid w:val="002C3006"/>
    <w:rsid w:val="002D0865"/>
    <w:rsid w:val="002D576F"/>
    <w:rsid w:val="002E0CED"/>
    <w:rsid w:val="002E0DF2"/>
    <w:rsid w:val="002E3EAA"/>
    <w:rsid w:val="002F19B3"/>
    <w:rsid w:val="00305381"/>
    <w:rsid w:val="003119AD"/>
    <w:rsid w:val="003221D2"/>
    <w:rsid w:val="003257A4"/>
    <w:rsid w:val="00332D2B"/>
    <w:rsid w:val="00336BFF"/>
    <w:rsid w:val="003445FC"/>
    <w:rsid w:val="003452AA"/>
    <w:rsid w:val="00347FB1"/>
    <w:rsid w:val="003509B0"/>
    <w:rsid w:val="00350AB5"/>
    <w:rsid w:val="003521EF"/>
    <w:rsid w:val="0035283D"/>
    <w:rsid w:val="0036094E"/>
    <w:rsid w:val="00360BE3"/>
    <w:rsid w:val="00363282"/>
    <w:rsid w:val="00367B0B"/>
    <w:rsid w:val="00370458"/>
    <w:rsid w:val="00373282"/>
    <w:rsid w:val="0037627D"/>
    <w:rsid w:val="00376ED3"/>
    <w:rsid w:val="00381B55"/>
    <w:rsid w:val="00382B8F"/>
    <w:rsid w:val="00385B8F"/>
    <w:rsid w:val="00390B7D"/>
    <w:rsid w:val="00390CA6"/>
    <w:rsid w:val="00393C43"/>
    <w:rsid w:val="003A3860"/>
    <w:rsid w:val="003A6CD5"/>
    <w:rsid w:val="003B7160"/>
    <w:rsid w:val="003B7233"/>
    <w:rsid w:val="003C2E06"/>
    <w:rsid w:val="003C53C2"/>
    <w:rsid w:val="003C5C05"/>
    <w:rsid w:val="003C77C9"/>
    <w:rsid w:val="003C7AAD"/>
    <w:rsid w:val="003D4E08"/>
    <w:rsid w:val="003E4A6B"/>
    <w:rsid w:val="003F0576"/>
    <w:rsid w:val="003F30D0"/>
    <w:rsid w:val="003F5FB6"/>
    <w:rsid w:val="003F7C8C"/>
    <w:rsid w:val="00401547"/>
    <w:rsid w:val="00401715"/>
    <w:rsid w:val="00403F80"/>
    <w:rsid w:val="004070EF"/>
    <w:rsid w:val="004078EE"/>
    <w:rsid w:val="00410B8B"/>
    <w:rsid w:val="00411096"/>
    <w:rsid w:val="0041528B"/>
    <w:rsid w:val="004271AF"/>
    <w:rsid w:val="00433803"/>
    <w:rsid w:val="00442D0A"/>
    <w:rsid w:val="00446E41"/>
    <w:rsid w:val="0044743C"/>
    <w:rsid w:val="004509BB"/>
    <w:rsid w:val="004520DA"/>
    <w:rsid w:val="00452DAC"/>
    <w:rsid w:val="0045394B"/>
    <w:rsid w:val="00455395"/>
    <w:rsid w:val="00455ACB"/>
    <w:rsid w:val="004561F1"/>
    <w:rsid w:val="004563C4"/>
    <w:rsid w:val="00457E64"/>
    <w:rsid w:val="00461A86"/>
    <w:rsid w:val="00462EC4"/>
    <w:rsid w:val="00471D36"/>
    <w:rsid w:val="0047329A"/>
    <w:rsid w:val="00473A38"/>
    <w:rsid w:val="00474C9F"/>
    <w:rsid w:val="0047682D"/>
    <w:rsid w:val="00483F65"/>
    <w:rsid w:val="004853AB"/>
    <w:rsid w:val="004857CD"/>
    <w:rsid w:val="004876DF"/>
    <w:rsid w:val="00494101"/>
    <w:rsid w:val="00494988"/>
    <w:rsid w:val="004A651B"/>
    <w:rsid w:val="004B03B6"/>
    <w:rsid w:val="004B0460"/>
    <w:rsid w:val="004B4EA9"/>
    <w:rsid w:val="004C64E3"/>
    <w:rsid w:val="004D4626"/>
    <w:rsid w:val="004D500A"/>
    <w:rsid w:val="004D54FD"/>
    <w:rsid w:val="004E5007"/>
    <w:rsid w:val="004E511B"/>
    <w:rsid w:val="004E6BFE"/>
    <w:rsid w:val="004E798F"/>
    <w:rsid w:val="004F3084"/>
    <w:rsid w:val="004F413E"/>
    <w:rsid w:val="004F4BB0"/>
    <w:rsid w:val="004F4E23"/>
    <w:rsid w:val="004F4F11"/>
    <w:rsid w:val="004F659F"/>
    <w:rsid w:val="005025F5"/>
    <w:rsid w:val="00502802"/>
    <w:rsid w:val="005150DB"/>
    <w:rsid w:val="00522C25"/>
    <w:rsid w:val="00541836"/>
    <w:rsid w:val="00547F5A"/>
    <w:rsid w:val="0055298E"/>
    <w:rsid w:val="005530D1"/>
    <w:rsid w:val="00554343"/>
    <w:rsid w:val="00555792"/>
    <w:rsid w:val="00555D0D"/>
    <w:rsid w:val="00565598"/>
    <w:rsid w:val="00566EC0"/>
    <w:rsid w:val="00575657"/>
    <w:rsid w:val="00577EA3"/>
    <w:rsid w:val="0058170A"/>
    <w:rsid w:val="00582311"/>
    <w:rsid w:val="00583AD5"/>
    <w:rsid w:val="00585DBE"/>
    <w:rsid w:val="00592BA5"/>
    <w:rsid w:val="0059390B"/>
    <w:rsid w:val="00597097"/>
    <w:rsid w:val="005A7901"/>
    <w:rsid w:val="005B06E6"/>
    <w:rsid w:val="005B2B3F"/>
    <w:rsid w:val="005B4193"/>
    <w:rsid w:val="005B518B"/>
    <w:rsid w:val="005C1E51"/>
    <w:rsid w:val="005C578F"/>
    <w:rsid w:val="005C7419"/>
    <w:rsid w:val="005D76BF"/>
    <w:rsid w:val="005E5BBF"/>
    <w:rsid w:val="005F2065"/>
    <w:rsid w:val="005F4456"/>
    <w:rsid w:val="005F543A"/>
    <w:rsid w:val="005F7756"/>
    <w:rsid w:val="00602DFA"/>
    <w:rsid w:val="00605479"/>
    <w:rsid w:val="00610480"/>
    <w:rsid w:val="006121AA"/>
    <w:rsid w:val="006135B0"/>
    <w:rsid w:val="006166A4"/>
    <w:rsid w:val="00625884"/>
    <w:rsid w:val="006326C7"/>
    <w:rsid w:val="00632CBE"/>
    <w:rsid w:val="00633148"/>
    <w:rsid w:val="00633DB9"/>
    <w:rsid w:val="00640DC6"/>
    <w:rsid w:val="00641674"/>
    <w:rsid w:val="00650122"/>
    <w:rsid w:val="00662AE2"/>
    <w:rsid w:val="00664B3B"/>
    <w:rsid w:val="00672651"/>
    <w:rsid w:val="00673461"/>
    <w:rsid w:val="00687941"/>
    <w:rsid w:val="00691165"/>
    <w:rsid w:val="006912CE"/>
    <w:rsid w:val="006914C6"/>
    <w:rsid w:val="00693508"/>
    <w:rsid w:val="00695014"/>
    <w:rsid w:val="00695C4C"/>
    <w:rsid w:val="006A1345"/>
    <w:rsid w:val="006B5665"/>
    <w:rsid w:val="006B693A"/>
    <w:rsid w:val="006B69B0"/>
    <w:rsid w:val="006B7550"/>
    <w:rsid w:val="006C1DAE"/>
    <w:rsid w:val="006C2268"/>
    <w:rsid w:val="006C2FF0"/>
    <w:rsid w:val="006C573E"/>
    <w:rsid w:val="006C7DF8"/>
    <w:rsid w:val="006D1DED"/>
    <w:rsid w:val="006D5761"/>
    <w:rsid w:val="006E12EF"/>
    <w:rsid w:val="006F07F5"/>
    <w:rsid w:val="006F1A0E"/>
    <w:rsid w:val="006F6E39"/>
    <w:rsid w:val="006F70FE"/>
    <w:rsid w:val="00701773"/>
    <w:rsid w:val="00703709"/>
    <w:rsid w:val="00706B55"/>
    <w:rsid w:val="00711DF7"/>
    <w:rsid w:val="00715A3F"/>
    <w:rsid w:val="00717080"/>
    <w:rsid w:val="00725068"/>
    <w:rsid w:val="0072531F"/>
    <w:rsid w:val="00725B9D"/>
    <w:rsid w:val="00730E86"/>
    <w:rsid w:val="00735023"/>
    <w:rsid w:val="00740311"/>
    <w:rsid w:val="007464D9"/>
    <w:rsid w:val="00750BE6"/>
    <w:rsid w:val="00752DB3"/>
    <w:rsid w:val="00755E89"/>
    <w:rsid w:val="007618C4"/>
    <w:rsid w:val="00762C12"/>
    <w:rsid w:val="00770AB2"/>
    <w:rsid w:val="0077374F"/>
    <w:rsid w:val="00774B7E"/>
    <w:rsid w:val="00780FB6"/>
    <w:rsid w:val="00782DE7"/>
    <w:rsid w:val="0078599E"/>
    <w:rsid w:val="00793145"/>
    <w:rsid w:val="00794A34"/>
    <w:rsid w:val="00794E2F"/>
    <w:rsid w:val="00795BDF"/>
    <w:rsid w:val="0079685A"/>
    <w:rsid w:val="007A4A56"/>
    <w:rsid w:val="007B57F0"/>
    <w:rsid w:val="007B63A9"/>
    <w:rsid w:val="007B7A34"/>
    <w:rsid w:val="007C3E99"/>
    <w:rsid w:val="007C5110"/>
    <w:rsid w:val="007C78CF"/>
    <w:rsid w:val="007D4085"/>
    <w:rsid w:val="007D754D"/>
    <w:rsid w:val="007E04EE"/>
    <w:rsid w:val="007E0BDD"/>
    <w:rsid w:val="007E11BA"/>
    <w:rsid w:val="007E222E"/>
    <w:rsid w:val="007E2824"/>
    <w:rsid w:val="007E499F"/>
    <w:rsid w:val="007E570C"/>
    <w:rsid w:val="007E72BF"/>
    <w:rsid w:val="007F0955"/>
    <w:rsid w:val="007F0B7D"/>
    <w:rsid w:val="007F6533"/>
    <w:rsid w:val="00802963"/>
    <w:rsid w:val="00802DEA"/>
    <w:rsid w:val="008079A8"/>
    <w:rsid w:val="00811F3D"/>
    <w:rsid w:val="00816807"/>
    <w:rsid w:val="00821361"/>
    <w:rsid w:val="00824B2E"/>
    <w:rsid w:val="00825456"/>
    <w:rsid w:val="00827E38"/>
    <w:rsid w:val="00832142"/>
    <w:rsid w:val="008323BF"/>
    <w:rsid w:val="0083592F"/>
    <w:rsid w:val="00841B1A"/>
    <w:rsid w:val="00845CA3"/>
    <w:rsid w:val="00847FFE"/>
    <w:rsid w:val="00852651"/>
    <w:rsid w:val="00860532"/>
    <w:rsid w:val="00860797"/>
    <w:rsid w:val="0086571D"/>
    <w:rsid w:val="00866FAB"/>
    <w:rsid w:val="00866FD9"/>
    <w:rsid w:val="008701F1"/>
    <w:rsid w:val="00877251"/>
    <w:rsid w:val="00884480"/>
    <w:rsid w:val="00884C59"/>
    <w:rsid w:val="008876C4"/>
    <w:rsid w:val="0089158B"/>
    <w:rsid w:val="00893525"/>
    <w:rsid w:val="008971F5"/>
    <w:rsid w:val="008A0478"/>
    <w:rsid w:val="008A059C"/>
    <w:rsid w:val="008A6541"/>
    <w:rsid w:val="008B3889"/>
    <w:rsid w:val="008C189C"/>
    <w:rsid w:val="008C4B6C"/>
    <w:rsid w:val="008C4DBB"/>
    <w:rsid w:val="008D1F23"/>
    <w:rsid w:val="008D48E8"/>
    <w:rsid w:val="008D536E"/>
    <w:rsid w:val="008E6542"/>
    <w:rsid w:val="008F5F7F"/>
    <w:rsid w:val="00905246"/>
    <w:rsid w:val="00907B6E"/>
    <w:rsid w:val="00910248"/>
    <w:rsid w:val="00912BAA"/>
    <w:rsid w:val="00921FB7"/>
    <w:rsid w:val="0092321C"/>
    <w:rsid w:val="00932D2D"/>
    <w:rsid w:val="009367D4"/>
    <w:rsid w:val="009429C6"/>
    <w:rsid w:val="00943859"/>
    <w:rsid w:val="009451B8"/>
    <w:rsid w:val="00945244"/>
    <w:rsid w:val="00946641"/>
    <w:rsid w:val="00947B42"/>
    <w:rsid w:val="009571C8"/>
    <w:rsid w:val="00960464"/>
    <w:rsid w:val="009605C3"/>
    <w:rsid w:val="0096101D"/>
    <w:rsid w:val="00963368"/>
    <w:rsid w:val="00970057"/>
    <w:rsid w:val="00970583"/>
    <w:rsid w:val="00971C57"/>
    <w:rsid w:val="00974EB2"/>
    <w:rsid w:val="0097755B"/>
    <w:rsid w:val="00980AC5"/>
    <w:rsid w:val="00982F4B"/>
    <w:rsid w:val="00984204"/>
    <w:rsid w:val="00984932"/>
    <w:rsid w:val="00986B3F"/>
    <w:rsid w:val="009870E1"/>
    <w:rsid w:val="00990537"/>
    <w:rsid w:val="009958DF"/>
    <w:rsid w:val="00995F69"/>
    <w:rsid w:val="009A1264"/>
    <w:rsid w:val="009B1754"/>
    <w:rsid w:val="009B1B2D"/>
    <w:rsid w:val="009B1F39"/>
    <w:rsid w:val="009B5105"/>
    <w:rsid w:val="009B7918"/>
    <w:rsid w:val="009C3C5F"/>
    <w:rsid w:val="009C5CC6"/>
    <w:rsid w:val="009D1F44"/>
    <w:rsid w:val="009D3553"/>
    <w:rsid w:val="009D419F"/>
    <w:rsid w:val="009D6ED4"/>
    <w:rsid w:val="009D7490"/>
    <w:rsid w:val="009E2341"/>
    <w:rsid w:val="009E3506"/>
    <w:rsid w:val="009E5854"/>
    <w:rsid w:val="009E5B4C"/>
    <w:rsid w:val="009F0993"/>
    <w:rsid w:val="009F5DC8"/>
    <w:rsid w:val="00A00960"/>
    <w:rsid w:val="00A032D8"/>
    <w:rsid w:val="00A0512C"/>
    <w:rsid w:val="00A11F0A"/>
    <w:rsid w:val="00A13FD3"/>
    <w:rsid w:val="00A14AD4"/>
    <w:rsid w:val="00A230E0"/>
    <w:rsid w:val="00A24426"/>
    <w:rsid w:val="00A249A3"/>
    <w:rsid w:val="00A30972"/>
    <w:rsid w:val="00A30EFB"/>
    <w:rsid w:val="00A319FC"/>
    <w:rsid w:val="00A327C4"/>
    <w:rsid w:val="00A33F30"/>
    <w:rsid w:val="00A374DA"/>
    <w:rsid w:val="00A40AD9"/>
    <w:rsid w:val="00A40D64"/>
    <w:rsid w:val="00A453C1"/>
    <w:rsid w:val="00A47748"/>
    <w:rsid w:val="00A54B1B"/>
    <w:rsid w:val="00A55CC1"/>
    <w:rsid w:val="00A63A87"/>
    <w:rsid w:val="00A6411E"/>
    <w:rsid w:val="00A6420B"/>
    <w:rsid w:val="00A70DF9"/>
    <w:rsid w:val="00A737B0"/>
    <w:rsid w:val="00A773AE"/>
    <w:rsid w:val="00A80B16"/>
    <w:rsid w:val="00A830BA"/>
    <w:rsid w:val="00A87174"/>
    <w:rsid w:val="00A95110"/>
    <w:rsid w:val="00A977C4"/>
    <w:rsid w:val="00AA48B8"/>
    <w:rsid w:val="00AA496F"/>
    <w:rsid w:val="00AA51A9"/>
    <w:rsid w:val="00AA6D7D"/>
    <w:rsid w:val="00AB1083"/>
    <w:rsid w:val="00AC0BE7"/>
    <w:rsid w:val="00AC12D1"/>
    <w:rsid w:val="00AC1513"/>
    <w:rsid w:val="00AC6896"/>
    <w:rsid w:val="00AD59D2"/>
    <w:rsid w:val="00AE19EA"/>
    <w:rsid w:val="00AE5C32"/>
    <w:rsid w:val="00AE7145"/>
    <w:rsid w:val="00AF4505"/>
    <w:rsid w:val="00AF629C"/>
    <w:rsid w:val="00B017B7"/>
    <w:rsid w:val="00B02A5E"/>
    <w:rsid w:val="00B079D7"/>
    <w:rsid w:val="00B07FD7"/>
    <w:rsid w:val="00B11EAF"/>
    <w:rsid w:val="00B13097"/>
    <w:rsid w:val="00B13211"/>
    <w:rsid w:val="00B1357B"/>
    <w:rsid w:val="00B15236"/>
    <w:rsid w:val="00B2188F"/>
    <w:rsid w:val="00B21BC6"/>
    <w:rsid w:val="00B25A01"/>
    <w:rsid w:val="00B407DD"/>
    <w:rsid w:val="00B42F54"/>
    <w:rsid w:val="00B453F4"/>
    <w:rsid w:val="00B505B8"/>
    <w:rsid w:val="00B50871"/>
    <w:rsid w:val="00B5140C"/>
    <w:rsid w:val="00B60831"/>
    <w:rsid w:val="00B6420A"/>
    <w:rsid w:val="00B65F8F"/>
    <w:rsid w:val="00B665FC"/>
    <w:rsid w:val="00B72BA0"/>
    <w:rsid w:val="00B73C1E"/>
    <w:rsid w:val="00B81F6D"/>
    <w:rsid w:val="00B82819"/>
    <w:rsid w:val="00B868EB"/>
    <w:rsid w:val="00B8753B"/>
    <w:rsid w:val="00B876D7"/>
    <w:rsid w:val="00B930B5"/>
    <w:rsid w:val="00B93411"/>
    <w:rsid w:val="00B95FF2"/>
    <w:rsid w:val="00B96567"/>
    <w:rsid w:val="00BA3BBC"/>
    <w:rsid w:val="00BA40C0"/>
    <w:rsid w:val="00BA50A8"/>
    <w:rsid w:val="00BA6B11"/>
    <w:rsid w:val="00BA769E"/>
    <w:rsid w:val="00BB1420"/>
    <w:rsid w:val="00BB2C0F"/>
    <w:rsid w:val="00BC1BCC"/>
    <w:rsid w:val="00BC3983"/>
    <w:rsid w:val="00BC577F"/>
    <w:rsid w:val="00BD2902"/>
    <w:rsid w:val="00BD5058"/>
    <w:rsid w:val="00BD547D"/>
    <w:rsid w:val="00BD6E5E"/>
    <w:rsid w:val="00BE0E20"/>
    <w:rsid w:val="00BE2E7D"/>
    <w:rsid w:val="00BF0542"/>
    <w:rsid w:val="00BF358A"/>
    <w:rsid w:val="00BF59E2"/>
    <w:rsid w:val="00C004DB"/>
    <w:rsid w:val="00C05991"/>
    <w:rsid w:val="00C06B6A"/>
    <w:rsid w:val="00C074E5"/>
    <w:rsid w:val="00C1221D"/>
    <w:rsid w:val="00C13DF5"/>
    <w:rsid w:val="00C13E9B"/>
    <w:rsid w:val="00C21013"/>
    <w:rsid w:val="00C24EC5"/>
    <w:rsid w:val="00C3090F"/>
    <w:rsid w:val="00C30C23"/>
    <w:rsid w:val="00C316E9"/>
    <w:rsid w:val="00C32C65"/>
    <w:rsid w:val="00C37BC4"/>
    <w:rsid w:val="00C37EDD"/>
    <w:rsid w:val="00C42026"/>
    <w:rsid w:val="00C44AC2"/>
    <w:rsid w:val="00C45F82"/>
    <w:rsid w:val="00C465AF"/>
    <w:rsid w:val="00C47D1F"/>
    <w:rsid w:val="00C51BA2"/>
    <w:rsid w:val="00C53270"/>
    <w:rsid w:val="00C55BF5"/>
    <w:rsid w:val="00C562D9"/>
    <w:rsid w:val="00C57D0D"/>
    <w:rsid w:val="00C62BBF"/>
    <w:rsid w:val="00C6576B"/>
    <w:rsid w:val="00C668D0"/>
    <w:rsid w:val="00C66F48"/>
    <w:rsid w:val="00C676C7"/>
    <w:rsid w:val="00C709A6"/>
    <w:rsid w:val="00C712DD"/>
    <w:rsid w:val="00C77BBA"/>
    <w:rsid w:val="00C804A3"/>
    <w:rsid w:val="00C84C12"/>
    <w:rsid w:val="00C92938"/>
    <w:rsid w:val="00C9376D"/>
    <w:rsid w:val="00C95D68"/>
    <w:rsid w:val="00CA05B1"/>
    <w:rsid w:val="00CA2A63"/>
    <w:rsid w:val="00CB26DE"/>
    <w:rsid w:val="00CB3A69"/>
    <w:rsid w:val="00CB4CC8"/>
    <w:rsid w:val="00CB573A"/>
    <w:rsid w:val="00CB5910"/>
    <w:rsid w:val="00CB6668"/>
    <w:rsid w:val="00CC0805"/>
    <w:rsid w:val="00CC08D4"/>
    <w:rsid w:val="00CC0B58"/>
    <w:rsid w:val="00CC3454"/>
    <w:rsid w:val="00CC42B2"/>
    <w:rsid w:val="00CC4C87"/>
    <w:rsid w:val="00CD012C"/>
    <w:rsid w:val="00CD0E7C"/>
    <w:rsid w:val="00CD4AEC"/>
    <w:rsid w:val="00CE0974"/>
    <w:rsid w:val="00CE0F6B"/>
    <w:rsid w:val="00CE23FA"/>
    <w:rsid w:val="00CE34E7"/>
    <w:rsid w:val="00CE4CC4"/>
    <w:rsid w:val="00CF1504"/>
    <w:rsid w:val="00CF2100"/>
    <w:rsid w:val="00CF369A"/>
    <w:rsid w:val="00CF4C09"/>
    <w:rsid w:val="00D03F65"/>
    <w:rsid w:val="00D05447"/>
    <w:rsid w:val="00D060E1"/>
    <w:rsid w:val="00D069F4"/>
    <w:rsid w:val="00D103AF"/>
    <w:rsid w:val="00D10DC7"/>
    <w:rsid w:val="00D1591C"/>
    <w:rsid w:val="00D17419"/>
    <w:rsid w:val="00D21531"/>
    <w:rsid w:val="00D2365B"/>
    <w:rsid w:val="00D25A4E"/>
    <w:rsid w:val="00D315BC"/>
    <w:rsid w:val="00D32ED5"/>
    <w:rsid w:val="00D41A1E"/>
    <w:rsid w:val="00D44D85"/>
    <w:rsid w:val="00D51DBC"/>
    <w:rsid w:val="00D5283B"/>
    <w:rsid w:val="00D54B44"/>
    <w:rsid w:val="00D66B05"/>
    <w:rsid w:val="00D715D3"/>
    <w:rsid w:val="00D73937"/>
    <w:rsid w:val="00D7569F"/>
    <w:rsid w:val="00D76D54"/>
    <w:rsid w:val="00D77813"/>
    <w:rsid w:val="00D77814"/>
    <w:rsid w:val="00D8088E"/>
    <w:rsid w:val="00D826CD"/>
    <w:rsid w:val="00D845B7"/>
    <w:rsid w:val="00D85498"/>
    <w:rsid w:val="00D87523"/>
    <w:rsid w:val="00D91D0B"/>
    <w:rsid w:val="00D940BC"/>
    <w:rsid w:val="00D942F9"/>
    <w:rsid w:val="00DA0295"/>
    <w:rsid w:val="00DA378C"/>
    <w:rsid w:val="00DA6646"/>
    <w:rsid w:val="00DA726D"/>
    <w:rsid w:val="00DC02A5"/>
    <w:rsid w:val="00DC31A9"/>
    <w:rsid w:val="00DD3153"/>
    <w:rsid w:val="00DD4330"/>
    <w:rsid w:val="00DD4C1D"/>
    <w:rsid w:val="00DE2BF5"/>
    <w:rsid w:val="00DE3042"/>
    <w:rsid w:val="00DE7687"/>
    <w:rsid w:val="00DF23DF"/>
    <w:rsid w:val="00DF4C3A"/>
    <w:rsid w:val="00DF6876"/>
    <w:rsid w:val="00E00374"/>
    <w:rsid w:val="00E0235C"/>
    <w:rsid w:val="00E03232"/>
    <w:rsid w:val="00E0445E"/>
    <w:rsid w:val="00E057E5"/>
    <w:rsid w:val="00E0615D"/>
    <w:rsid w:val="00E06D1A"/>
    <w:rsid w:val="00E07E5E"/>
    <w:rsid w:val="00E15F0E"/>
    <w:rsid w:val="00E20B40"/>
    <w:rsid w:val="00E21937"/>
    <w:rsid w:val="00E24EEA"/>
    <w:rsid w:val="00E26277"/>
    <w:rsid w:val="00E272F6"/>
    <w:rsid w:val="00E3040C"/>
    <w:rsid w:val="00E32968"/>
    <w:rsid w:val="00E33BFB"/>
    <w:rsid w:val="00E44B6A"/>
    <w:rsid w:val="00E461AD"/>
    <w:rsid w:val="00E467DB"/>
    <w:rsid w:val="00E46AA0"/>
    <w:rsid w:val="00E47D62"/>
    <w:rsid w:val="00E567CD"/>
    <w:rsid w:val="00E607B2"/>
    <w:rsid w:val="00E62401"/>
    <w:rsid w:val="00E63388"/>
    <w:rsid w:val="00E64146"/>
    <w:rsid w:val="00E64FD7"/>
    <w:rsid w:val="00E64FDF"/>
    <w:rsid w:val="00E65995"/>
    <w:rsid w:val="00E65E5D"/>
    <w:rsid w:val="00E71D65"/>
    <w:rsid w:val="00E72191"/>
    <w:rsid w:val="00E73B44"/>
    <w:rsid w:val="00E750C3"/>
    <w:rsid w:val="00E772C1"/>
    <w:rsid w:val="00E77A6A"/>
    <w:rsid w:val="00E81050"/>
    <w:rsid w:val="00E81D0A"/>
    <w:rsid w:val="00E85B78"/>
    <w:rsid w:val="00E87636"/>
    <w:rsid w:val="00E9336E"/>
    <w:rsid w:val="00E94F63"/>
    <w:rsid w:val="00E97B73"/>
    <w:rsid w:val="00EA253F"/>
    <w:rsid w:val="00EA3602"/>
    <w:rsid w:val="00EA68E4"/>
    <w:rsid w:val="00EB0E8B"/>
    <w:rsid w:val="00EB4174"/>
    <w:rsid w:val="00EC1592"/>
    <w:rsid w:val="00EC2BC7"/>
    <w:rsid w:val="00EC3D95"/>
    <w:rsid w:val="00EC49C2"/>
    <w:rsid w:val="00ED2277"/>
    <w:rsid w:val="00ED50BD"/>
    <w:rsid w:val="00ED69AB"/>
    <w:rsid w:val="00EE7E39"/>
    <w:rsid w:val="00EF0B26"/>
    <w:rsid w:val="00EF32B4"/>
    <w:rsid w:val="00F00FA0"/>
    <w:rsid w:val="00F045D1"/>
    <w:rsid w:val="00F04D60"/>
    <w:rsid w:val="00F05193"/>
    <w:rsid w:val="00F13097"/>
    <w:rsid w:val="00F153AA"/>
    <w:rsid w:val="00F2551E"/>
    <w:rsid w:val="00F30CA7"/>
    <w:rsid w:val="00F42A03"/>
    <w:rsid w:val="00F431A3"/>
    <w:rsid w:val="00F43E93"/>
    <w:rsid w:val="00F47DE9"/>
    <w:rsid w:val="00F50E19"/>
    <w:rsid w:val="00F52C57"/>
    <w:rsid w:val="00F55124"/>
    <w:rsid w:val="00F67D95"/>
    <w:rsid w:val="00F71282"/>
    <w:rsid w:val="00F71FA9"/>
    <w:rsid w:val="00F80B29"/>
    <w:rsid w:val="00F8173B"/>
    <w:rsid w:val="00FA3EDC"/>
    <w:rsid w:val="00FA6B6C"/>
    <w:rsid w:val="00FB0A56"/>
    <w:rsid w:val="00FB6831"/>
    <w:rsid w:val="00FC1260"/>
    <w:rsid w:val="00FC2739"/>
    <w:rsid w:val="00FD2A54"/>
    <w:rsid w:val="00FD2FBD"/>
    <w:rsid w:val="00FD6929"/>
    <w:rsid w:val="00FE3A76"/>
    <w:rsid w:val="00FE4BCA"/>
    <w:rsid w:val="00FF303C"/>
    <w:rsid w:val="00FF4170"/>
    <w:rsid w:val="00FF74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09318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7A52"/>
    <w:pPr>
      <w:jc w:val="both"/>
    </w:pPr>
    <w:rPr>
      <w:rFonts w:ascii="ГОСТ тип А" w:hAnsi="ГОСТ тип А"/>
      <w:i/>
      <w:sz w:val="28"/>
    </w:rPr>
  </w:style>
  <w:style w:type="paragraph" w:styleId="1">
    <w:name w:val="heading 1"/>
    <w:basedOn w:val="a"/>
    <w:next w:val="a"/>
    <w:qFormat/>
    <w:rsid w:val="00640DC6"/>
    <w:pPr>
      <w:keepNext/>
      <w:pageBreakBefore/>
      <w:numPr>
        <w:numId w:val="1"/>
      </w:numPr>
      <w:suppressAutoHyphens/>
      <w:spacing w:before="120" w:after="240"/>
      <w:jc w:val="left"/>
      <w:outlineLvl w:val="0"/>
    </w:pPr>
    <w:rPr>
      <w:b/>
      <w:sz w:val="36"/>
    </w:rPr>
  </w:style>
  <w:style w:type="paragraph" w:styleId="2">
    <w:name w:val="heading 2"/>
    <w:basedOn w:val="a"/>
    <w:next w:val="a"/>
    <w:qFormat/>
    <w:rsid w:val="00640DC6"/>
    <w:pPr>
      <w:keepNext/>
      <w:numPr>
        <w:ilvl w:val="1"/>
        <w:numId w:val="1"/>
      </w:numPr>
      <w:suppressAutoHyphens/>
      <w:spacing w:before="120" w:after="120"/>
      <w:jc w:val="left"/>
      <w:outlineLvl w:val="1"/>
    </w:pPr>
    <w:rPr>
      <w:rFonts w:cs="Arial"/>
      <w:b/>
      <w:bCs/>
      <w:iCs/>
      <w:sz w:val="32"/>
      <w:szCs w:val="28"/>
    </w:rPr>
  </w:style>
  <w:style w:type="paragraph" w:styleId="3">
    <w:name w:val="heading 3"/>
    <w:basedOn w:val="a"/>
    <w:next w:val="a"/>
    <w:qFormat/>
    <w:rsid w:val="00640DC6"/>
    <w:pPr>
      <w:keepNext/>
      <w:numPr>
        <w:ilvl w:val="2"/>
        <w:numId w:val="1"/>
      </w:numPr>
      <w:suppressAutoHyphens/>
      <w:spacing w:before="120" w:after="60"/>
      <w:jc w:val="left"/>
      <w:outlineLvl w:val="2"/>
    </w:pPr>
    <w:rPr>
      <w:rFonts w:cs="Arial"/>
      <w:b/>
      <w:bCs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159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 w:val="0"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159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159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159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 w:val="0"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159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159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 w:val="0"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Штамп"/>
    <w:basedOn w:val="a"/>
    <w:rsid w:val="00640DC6"/>
    <w:pPr>
      <w:jc w:val="center"/>
    </w:pPr>
    <w:rPr>
      <w:noProof/>
      <w:sz w:val="18"/>
    </w:rPr>
  </w:style>
  <w:style w:type="paragraph" w:styleId="a4">
    <w:name w:val="header"/>
    <w:basedOn w:val="a"/>
    <w:link w:val="a5"/>
    <w:semiHidden/>
    <w:rsid w:val="00640DC6"/>
    <w:pPr>
      <w:tabs>
        <w:tab w:val="center" w:pos="4153"/>
        <w:tab w:val="right" w:pos="8306"/>
      </w:tabs>
    </w:pPr>
  </w:style>
  <w:style w:type="paragraph" w:styleId="a6">
    <w:name w:val="footer"/>
    <w:basedOn w:val="a"/>
    <w:link w:val="a7"/>
    <w:semiHidden/>
    <w:rsid w:val="00640DC6"/>
    <w:pPr>
      <w:tabs>
        <w:tab w:val="center" w:pos="4153"/>
        <w:tab w:val="right" w:pos="8306"/>
      </w:tabs>
    </w:pPr>
  </w:style>
  <w:style w:type="paragraph" w:styleId="a8">
    <w:name w:val="Body Text"/>
    <w:basedOn w:val="a"/>
    <w:link w:val="a9"/>
    <w:semiHidden/>
    <w:rsid w:val="00640DC6"/>
    <w:pPr>
      <w:ind w:firstLine="709"/>
    </w:pPr>
  </w:style>
  <w:style w:type="paragraph" w:customStyle="1" w:styleId="aa">
    <w:name w:val="Формула"/>
    <w:basedOn w:val="a"/>
    <w:next w:val="a"/>
    <w:rsid w:val="00640DC6"/>
    <w:pPr>
      <w:spacing w:before="60" w:after="60"/>
      <w:ind w:left="567"/>
    </w:pPr>
  </w:style>
  <w:style w:type="paragraph" w:styleId="ab">
    <w:name w:val="caption"/>
    <w:basedOn w:val="a"/>
    <w:next w:val="a"/>
    <w:qFormat/>
    <w:rsid w:val="00640DC6"/>
    <w:pPr>
      <w:spacing w:before="120" w:after="120"/>
      <w:jc w:val="center"/>
    </w:pPr>
    <w:rPr>
      <w:b/>
      <w:bCs/>
      <w:sz w:val="24"/>
    </w:rPr>
  </w:style>
  <w:style w:type="paragraph" w:customStyle="1" w:styleId="ac">
    <w:name w:val="Таблица"/>
    <w:basedOn w:val="a"/>
    <w:rsid w:val="00640DC6"/>
    <w:pPr>
      <w:jc w:val="center"/>
    </w:pPr>
    <w:rPr>
      <w:sz w:val="24"/>
    </w:rPr>
  </w:style>
  <w:style w:type="character" w:styleId="ad">
    <w:name w:val="page number"/>
    <w:basedOn w:val="a0"/>
    <w:rsid w:val="00242E85"/>
  </w:style>
  <w:style w:type="paragraph" w:customStyle="1" w:styleId="ae">
    <w:name w:val="Чертежный"/>
    <w:rsid w:val="00242E85"/>
    <w:pPr>
      <w:suppressAutoHyphens/>
      <w:spacing w:line="100" w:lineRule="atLeast"/>
      <w:jc w:val="both"/>
    </w:pPr>
    <w:rPr>
      <w:rFonts w:ascii="ISOCPEUR" w:hAnsi="ISOCPEUR"/>
      <w:i/>
      <w:kern w:val="1"/>
      <w:sz w:val="28"/>
      <w:lang w:val="uk-UA" w:eastAsia="hi-IN" w:bidi="hi-IN"/>
    </w:rPr>
  </w:style>
  <w:style w:type="paragraph" w:styleId="af">
    <w:name w:val="Balloon Text"/>
    <w:basedOn w:val="a"/>
    <w:link w:val="af0"/>
    <w:uiPriority w:val="99"/>
    <w:semiHidden/>
    <w:unhideWhenUsed/>
    <w:rsid w:val="00242E85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242E85"/>
    <w:rPr>
      <w:rFonts w:ascii="Tahoma" w:hAnsi="Tahoma" w:cs="Tahoma"/>
      <w:i/>
      <w:sz w:val="16"/>
      <w:szCs w:val="16"/>
    </w:rPr>
  </w:style>
  <w:style w:type="paragraph" w:styleId="af1">
    <w:name w:val="List Paragraph"/>
    <w:basedOn w:val="a"/>
    <w:uiPriority w:val="34"/>
    <w:qFormat/>
    <w:rsid w:val="00D03F65"/>
    <w:pPr>
      <w:ind w:left="720"/>
      <w:contextualSpacing/>
    </w:pPr>
  </w:style>
  <w:style w:type="paragraph" w:styleId="af2">
    <w:name w:val="List"/>
    <w:basedOn w:val="a"/>
    <w:uiPriority w:val="99"/>
    <w:semiHidden/>
    <w:unhideWhenUsed/>
    <w:rsid w:val="00E44B6A"/>
    <w:pPr>
      <w:ind w:left="283" w:hanging="283"/>
      <w:contextualSpacing/>
    </w:pPr>
  </w:style>
  <w:style w:type="paragraph" w:customStyle="1" w:styleId="Standard">
    <w:name w:val="Standard"/>
    <w:rsid w:val="000C5E59"/>
    <w:pPr>
      <w:widowControl w:val="0"/>
      <w:suppressAutoHyphens/>
      <w:autoSpaceDN w:val="0"/>
      <w:textAlignment w:val="baseline"/>
    </w:pPr>
    <w:rPr>
      <w:rFonts w:eastAsia="Andale Sans UI" w:cs="Tahoma"/>
      <w:kern w:val="3"/>
      <w:sz w:val="24"/>
      <w:szCs w:val="24"/>
      <w:lang w:val="de-DE" w:eastAsia="ja-JP" w:bidi="fa-IR"/>
    </w:rPr>
  </w:style>
  <w:style w:type="character" w:styleId="af3">
    <w:name w:val="Hyperlink"/>
    <w:basedOn w:val="a0"/>
    <w:uiPriority w:val="99"/>
    <w:unhideWhenUsed/>
    <w:rsid w:val="000F58E4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C1592"/>
    <w:rPr>
      <w:rFonts w:asciiTheme="majorHAnsi" w:eastAsiaTheme="majorEastAsia" w:hAnsiTheme="majorHAnsi" w:cstheme="majorBidi"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EC1592"/>
    <w:rPr>
      <w:rFonts w:asciiTheme="majorHAnsi" w:eastAsiaTheme="majorEastAsia" w:hAnsiTheme="majorHAnsi" w:cstheme="majorBidi"/>
      <w:i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EC1592"/>
    <w:rPr>
      <w:rFonts w:asciiTheme="majorHAnsi" w:eastAsiaTheme="majorEastAsia" w:hAnsiTheme="majorHAnsi" w:cstheme="majorBidi"/>
      <w:i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EC1592"/>
    <w:rPr>
      <w:rFonts w:asciiTheme="majorHAnsi" w:eastAsiaTheme="majorEastAsia" w:hAnsiTheme="majorHAnsi" w:cstheme="majorBidi"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EC1592"/>
    <w:rPr>
      <w:rFonts w:asciiTheme="majorHAnsi" w:eastAsiaTheme="majorEastAsia" w:hAnsiTheme="majorHAnsi" w:cstheme="majorBidi"/>
      <w:i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C1592"/>
    <w:rPr>
      <w:rFonts w:asciiTheme="majorHAnsi" w:eastAsiaTheme="majorEastAsia" w:hAnsiTheme="majorHAnsi" w:cstheme="majorBidi"/>
      <w:iCs/>
      <w:color w:val="272727" w:themeColor="text1" w:themeTint="D8"/>
      <w:sz w:val="21"/>
      <w:szCs w:val="21"/>
    </w:rPr>
  </w:style>
  <w:style w:type="table" w:styleId="af4">
    <w:name w:val="Table Grid"/>
    <w:basedOn w:val="a1"/>
    <w:uiPriority w:val="59"/>
    <w:unhideWhenUsed/>
    <w:rsid w:val="007E22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rmal (Web)"/>
    <w:basedOn w:val="a"/>
    <w:uiPriority w:val="99"/>
    <w:unhideWhenUsed/>
    <w:rsid w:val="00F55124"/>
    <w:pPr>
      <w:spacing w:before="100" w:beforeAutospacing="1" w:after="100" w:afterAutospacing="1"/>
      <w:jc w:val="left"/>
    </w:pPr>
    <w:rPr>
      <w:rFonts w:ascii="Times New Roman" w:hAnsi="Times New Roman"/>
      <w:i w:val="0"/>
      <w:sz w:val="24"/>
      <w:szCs w:val="24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C53270"/>
    <w:rPr>
      <w:color w:val="605E5C"/>
      <w:shd w:val="clear" w:color="auto" w:fill="E1DFDD"/>
    </w:rPr>
  </w:style>
  <w:style w:type="paragraph" w:styleId="af6">
    <w:name w:val="Plain Text"/>
    <w:basedOn w:val="a"/>
    <w:link w:val="af7"/>
    <w:uiPriority w:val="99"/>
    <w:unhideWhenUsed/>
    <w:rsid w:val="007C3E99"/>
    <w:pPr>
      <w:jc w:val="left"/>
    </w:pPr>
    <w:rPr>
      <w:rFonts w:ascii="Consolas" w:eastAsiaTheme="minorHAnsi" w:hAnsi="Consolas" w:cs="Consolas"/>
      <w:i w:val="0"/>
      <w:sz w:val="21"/>
      <w:szCs w:val="21"/>
      <w:lang w:eastAsia="en-US"/>
    </w:rPr>
  </w:style>
  <w:style w:type="character" w:customStyle="1" w:styleId="af7">
    <w:name w:val="Текст Знак"/>
    <w:basedOn w:val="a0"/>
    <w:link w:val="af6"/>
    <w:uiPriority w:val="99"/>
    <w:rsid w:val="007C3E99"/>
    <w:rPr>
      <w:rFonts w:ascii="Consolas" w:eastAsiaTheme="minorHAnsi" w:hAnsi="Consolas" w:cs="Consolas"/>
      <w:sz w:val="21"/>
      <w:szCs w:val="21"/>
      <w:lang w:eastAsia="en-US"/>
    </w:rPr>
  </w:style>
  <w:style w:type="table" w:customStyle="1" w:styleId="11">
    <w:name w:val="Сетка таблицы1"/>
    <w:basedOn w:val="a1"/>
    <w:next w:val="af4"/>
    <w:uiPriority w:val="59"/>
    <w:rsid w:val="00695014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">
    <w:name w:val="Сетка таблицы2"/>
    <w:basedOn w:val="a1"/>
    <w:next w:val="af4"/>
    <w:uiPriority w:val="59"/>
    <w:rsid w:val="00695014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9">
    <w:name w:val="Основной текст Знак"/>
    <w:basedOn w:val="a0"/>
    <w:link w:val="a8"/>
    <w:semiHidden/>
    <w:rsid w:val="00473A38"/>
    <w:rPr>
      <w:rFonts w:ascii="ГОСТ тип А" w:hAnsi="ГОСТ тип А"/>
      <w:i/>
      <w:sz w:val="28"/>
    </w:rPr>
  </w:style>
  <w:style w:type="character" w:customStyle="1" w:styleId="a7">
    <w:name w:val="Нижний колонтитул Знак"/>
    <w:basedOn w:val="a0"/>
    <w:link w:val="a6"/>
    <w:semiHidden/>
    <w:rsid w:val="009D7490"/>
    <w:rPr>
      <w:rFonts w:ascii="ГОСТ тип А" w:hAnsi="ГОСТ тип А"/>
      <w:i/>
      <w:sz w:val="28"/>
    </w:rPr>
  </w:style>
  <w:style w:type="paragraph" w:styleId="af8">
    <w:name w:val="No Spacing"/>
    <w:uiPriority w:val="1"/>
    <w:qFormat/>
    <w:rsid w:val="009F0993"/>
    <w:rPr>
      <w:sz w:val="28"/>
    </w:rPr>
  </w:style>
  <w:style w:type="paragraph" w:customStyle="1" w:styleId="msonormalmailrucssattributepostfix">
    <w:name w:val="msonormal_mailru_css_attribute_postfix"/>
    <w:basedOn w:val="a"/>
    <w:rsid w:val="009F0993"/>
    <w:pPr>
      <w:spacing w:before="100" w:beforeAutospacing="1" w:after="100" w:afterAutospacing="1"/>
      <w:jc w:val="left"/>
    </w:pPr>
    <w:rPr>
      <w:rFonts w:ascii="Times New Roman" w:hAnsi="Times New Roman"/>
      <w:i w:val="0"/>
      <w:sz w:val="24"/>
      <w:szCs w:val="24"/>
    </w:rPr>
  </w:style>
  <w:style w:type="character" w:styleId="af9">
    <w:name w:val="Emphasis"/>
    <w:basedOn w:val="a0"/>
    <w:uiPriority w:val="20"/>
    <w:qFormat/>
    <w:rsid w:val="009F0993"/>
    <w:rPr>
      <w:i/>
      <w:iCs/>
    </w:rPr>
  </w:style>
  <w:style w:type="character" w:customStyle="1" w:styleId="a5">
    <w:name w:val="Верхний колонтитул Знак"/>
    <w:basedOn w:val="a0"/>
    <w:link w:val="a4"/>
    <w:semiHidden/>
    <w:locked/>
    <w:rsid w:val="00A40AD9"/>
    <w:rPr>
      <w:rFonts w:ascii="ГОСТ тип А" w:hAnsi="ГОСТ тип А"/>
      <w:i/>
      <w:sz w:val="28"/>
    </w:rPr>
  </w:style>
  <w:style w:type="character" w:customStyle="1" w:styleId="citation">
    <w:name w:val="citation"/>
    <w:basedOn w:val="a0"/>
    <w:rsid w:val="00565598"/>
  </w:style>
  <w:style w:type="character" w:customStyle="1" w:styleId="nowrap">
    <w:name w:val="nowrap"/>
    <w:basedOn w:val="a0"/>
    <w:rsid w:val="00565598"/>
  </w:style>
  <w:style w:type="character" w:styleId="afa">
    <w:name w:val="Strong"/>
    <w:basedOn w:val="a0"/>
    <w:uiPriority w:val="22"/>
    <w:qFormat/>
    <w:rsid w:val="00565598"/>
    <w:rPr>
      <w:b/>
      <w:bCs/>
    </w:rPr>
  </w:style>
  <w:style w:type="character" w:customStyle="1" w:styleId="cut2visible">
    <w:name w:val="cut2__visible"/>
    <w:basedOn w:val="a0"/>
    <w:rsid w:val="00433803"/>
  </w:style>
  <w:style w:type="character" w:customStyle="1" w:styleId="cut2invisible">
    <w:name w:val="cut2__invisible"/>
    <w:basedOn w:val="a0"/>
    <w:rsid w:val="00433803"/>
  </w:style>
  <w:style w:type="character" w:customStyle="1" w:styleId="normaltextrun">
    <w:name w:val="normaltextrun"/>
    <w:basedOn w:val="a0"/>
    <w:rsid w:val="00B82819"/>
  </w:style>
  <w:style w:type="character" w:customStyle="1" w:styleId="eop">
    <w:name w:val="eop"/>
    <w:basedOn w:val="a0"/>
    <w:rsid w:val="00B82819"/>
  </w:style>
  <w:style w:type="paragraph" w:customStyle="1" w:styleId="vscom-hero-boxes-text">
    <w:name w:val="vscom-hero-boxes-text"/>
    <w:basedOn w:val="a"/>
    <w:rsid w:val="00F47DE9"/>
    <w:pPr>
      <w:spacing w:before="100" w:beforeAutospacing="1" w:after="100" w:afterAutospacing="1"/>
      <w:jc w:val="left"/>
    </w:pPr>
    <w:rPr>
      <w:rFonts w:ascii="Times New Roman" w:hAnsi="Times New Roman"/>
      <w:i w:val="0"/>
      <w:sz w:val="24"/>
      <w:szCs w:val="24"/>
    </w:rPr>
  </w:style>
  <w:style w:type="paragraph" w:customStyle="1" w:styleId="12">
    <w:name w:val="1"/>
    <w:basedOn w:val="a"/>
    <w:next w:val="af5"/>
    <w:uiPriority w:val="99"/>
    <w:unhideWhenUsed/>
    <w:rsid w:val="00974EB2"/>
    <w:pPr>
      <w:spacing w:before="100" w:beforeAutospacing="1" w:after="100" w:afterAutospacing="1"/>
      <w:jc w:val="left"/>
    </w:pPr>
    <w:rPr>
      <w:rFonts w:ascii="Times New Roman" w:hAnsi="Times New Roman"/>
      <w:i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7A52"/>
    <w:pPr>
      <w:jc w:val="both"/>
    </w:pPr>
    <w:rPr>
      <w:rFonts w:ascii="ГОСТ тип А" w:hAnsi="ГОСТ тип А"/>
      <w:i/>
      <w:sz w:val="28"/>
    </w:rPr>
  </w:style>
  <w:style w:type="paragraph" w:styleId="1">
    <w:name w:val="heading 1"/>
    <w:basedOn w:val="a"/>
    <w:next w:val="a"/>
    <w:qFormat/>
    <w:rsid w:val="00640DC6"/>
    <w:pPr>
      <w:keepNext/>
      <w:pageBreakBefore/>
      <w:numPr>
        <w:numId w:val="1"/>
      </w:numPr>
      <w:suppressAutoHyphens/>
      <w:spacing w:before="120" w:after="240"/>
      <w:jc w:val="left"/>
      <w:outlineLvl w:val="0"/>
    </w:pPr>
    <w:rPr>
      <w:b/>
      <w:sz w:val="36"/>
    </w:rPr>
  </w:style>
  <w:style w:type="paragraph" w:styleId="2">
    <w:name w:val="heading 2"/>
    <w:basedOn w:val="a"/>
    <w:next w:val="a"/>
    <w:qFormat/>
    <w:rsid w:val="00640DC6"/>
    <w:pPr>
      <w:keepNext/>
      <w:numPr>
        <w:ilvl w:val="1"/>
        <w:numId w:val="1"/>
      </w:numPr>
      <w:suppressAutoHyphens/>
      <w:spacing w:before="120" w:after="120"/>
      <w:jc w:val="left"/>
      <w:outlineLvl w:val="1"/>
    </w:pPr>
    <w:rPr>
      <w:rFonts w:cs="Arial"/>
      <w:b/>
      <w:bCs/>
      <w:iCs/>
      <w:sz w:val="32"/>
      <w:szCs w:val="28"/>
    </w:rPr>
  </w:style>
  <w:style w:type="paragraph" w:styleId="3">
    <w:name w:val="heading 3"/>
    <w:basedOn w:val="a"/>
    <w:next w:val="a"/>
    <w:qFormat/>
    <w:rsid w:val="00640DC6"/>
    <w:pPr>
      <w:keepNext/>
      <w:numPr>
        <w:ilvl w:val="2"/>
        <w:numId w:val="1"/>
      </w:numPr>
      <w:suppressAutoHyphens/>
      <w:spacing w:before="120" w:after="60"/>
      <w:jc w:val="left"/>
      <w:outlineLvl w:val="2"/>
    </w:pPr>
    <w:rPr>
      <w:rFonts w:cs="Arial"/>
      <w:b/>
      <w:bCs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159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 w:val="0"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159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159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159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 w:val="0"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159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159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 w:val="0"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Штамп"/>
    <w:basedOn w:val="a"/>
    <w:rsid w:val="00640DC6"/>
    <w:pPr>
      <w:jc w:val="center"/>
    </w:pPr>
    <w:rPr>
      <w:noProof/>
      <w:sz w:val="18"/>
    </w:rPr>
  </w:style>
  <w:style w:type="paragraph" w:styleId="a4">
    <w:name w:val="header"/>
    <w:basedOn w:val="a"/>
    <w:link w:val="a5"/>
    <w:semiHidden/>
    <w:rsid w:val="00640DC6"/>
    <w:pPr>
      <w:tabs>
        <w:tab w:val="center" w:pos="4153"/>
        <w:tab w:val="right" w:pos="8306"/>
      </w:tabs>
    </w:pPr>
  </w:style>
  <w:style w:type="paragraph" w:styleId="a6">
    <w:name w:val="footer"/>
    <w:basedOn w:val="a"/>
    <w:link w:val="a7"/>
    <w:semiHidden/>
    <w:rsid w:val="00640DC6"/>
    <w:pPr>
      <w:tabs>
        <w:tab w:val="center" w:pos="4153"/>
        <w:tab w:val="right" w:pos="8306"/>
      </w:tabs>
    </w:pPr>
  </w:style>
  <w:style w:type="paragraph" w:styleId="a8">
    <w:name w:val="Body Text"/>
    <w:basedOn w:val="a"/>
    <w:link w:val="a9"/>
    <w:semiHidden/>
    <w:rsid w:val="00640DC6"/>
    <w:pPr>
      <w:ind w:firstLine="709"/>
    </w:pPr>
  </w:style>
  <w:style w:type="paragraph" w:customStyle="1" w:styleId="aa">
    <w:name w:val="Формула"/>
    <w:basedOn w:val="a"/>
    <w:next w:val="a"/>
    <w:rsid w:val="00640DC6"/>
    <w:pPr>
      <w:spacing w:before="60" w:after="60"/>
      <w:ind w:left="567"/>
    </w:pPr>
  </w:style>
  <w:style w:type="paragraph" w:styleId="ab">
    <w:name w:val="caption"/>
    <w:basedOn w:val="a"/>
    <w:next w:val="a"/>
    <w:qFormat/>
    <w:rsid w:val="00640DC6"/>
    <w:pPr>
      <w:spacing w:before="120" w:after="120"/>
      <w:jc w:val="center"/>
    </w:pPr>
    <w:rPr>
      <w:b/>
      <w:bCs/>
      <w:sz w:val="24"/>
    </w:rPr>
  </w:style>
  <w:style w:type="paragraph" w:customStyle="1" w:styleId="ac">
    <w:name w:val="Таблица"/>
    <w:basedOn w:val="a"/>
    <w:rsid w:val="00640DC6"/>
    <w:pPr>
      <w:jc w:val="center"/>
    </w:pPr>
    <w:rPr>
      <w:sz w:val="24"/>
    </w:rPr>
  </w:style>
  <w:style w:type="character" w:styleId="ad">
    <w:name w:val="page number"/>
    <w:basedOn w:val="a0"/>
    <w:rsid w:val="00242E85"/>
  </w:style>
  <w:style w:type="paragraph" w:customStyle="1" w:styleId="ae">
    <w:name w:val="Чертежный"/>
    <w:rsid w:val="00242E85"/>
    <w:pPr>
      <w:suppressAutoHyphens/>
      <w:spacing w:line="100" w:lineRule="atLeast"/>
      <w:jc w:val="both"/>
    </w:pPr>
    <w:rPr>
      <w:rFonts w:ascii="ISOCPEUR" w:hAnsi="ISOCPEUR"/>
      <w:i/>
      <w:kern w:val="1"/>
      <w:sz w:val="28"/>
      <w:lang w:val="uk-UA" w:eastAsia="hi-IN" w:bidi="hi-IN"/>
    </w:rPr>
  </w:style>
  <w:style w:type="paragraph" w:styleId="af">
    <w:name w:val="Balloon Text"/>
    <w:basedOn w:val="a"/>
    <w:link w:val="af0"/>
    <w:uiPriority w:val="99"/>
    <w:semiHidden/>
    <w:unhideWhenUsed/>
    <w:rsid w:val="00242E85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242E85"/>
    <w:rPr>
      <w:rFonts w:ascii="Tahoma" w:hAnsi="Tahoma" w:cs="Tahoma"/>
      <w:i/>
      <w:sz w:val="16"/>
      <w:szCs w:val="16"/>
    </w:rPr>
  </w:style>
  <w:style w:type="paragraph" w:styleId="af1">
    <w:name w:val="List Paragraph"/>
    <w:basedOn w:val="a"/>
    <w:uiPriority w:val="34"/>
    <w:qFormat/>
    <w:rsid w:val="00D03F65"/>
    <w:pPr>
      <w:ind w:left="720"/>
      <w:contextualSpacing/>
    </w:pPr>
  </w:style>
  <w:style w:type="paragraph" w:styleId="af2">
    <w:name w:val="List"/>
    <w:basedOn w:val="a"/>
    <w:uiPriority w:val="99"/>
    <w:semiHidden/>
    <w:unhideWhenUsed/>
    <w:rsid w:val="00E44B6A"/>
    <w:pPr>
      <w:ind w:left="283" w:hanging="283"/>
      <w:contextualSpacing/>
    </w:pPr>
  </w:style>
  <w:style w:type="paragraph" w:customStyle="1" w:styleId="Standard">
    <w:name w:val="Standard"/>
    <w:rsid w:val="000C5E59"/>
    <w:pPr>
      <w:widowControl w:val="0"/>
      <w:suppressAutoHyphens/>
      <w:autoSpaceDN w:val="0"/>
      <w:textAlignment w:val="baseline"/>
    </w:pPr>
    <w:rPr>
      <w:rFonts w:eastAsia="Andale Sans UI" w:cs="Tahoma"/>
      <w:kern w:val="3"/>
      <w:sz w:val="24"/>
      <w:szCs w:val="24"/>
      <w:lang w:val="de-DE" w:eastAsia="ja-JP" w:bidi="fa-IR"/>
    </w:rPr>
  </w:style>
  <w:style w:type="character" w:styleId="af3">
    <w:name w:val="Hyperlink"/>
    <w:basedOn w:val="a0"/>
    <w:uiPriority w:val="99"/>
    <w:unhideWhenUsed/>
    <w:rsid w:val="000F58E4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C1592"/>
    <w:rPr>
      <w:rFonts w:asciiTheme="majorHAnsi" w:eastAsiaTheme="majorEastAsia" w:hAnsiTheme="majorHAnsi" w:cstheme="majorBidi"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EC1592"/>
    <w:rPr>
      <w:rFonts w:asciiTheme="majorHAnsi" w:eastAsiaTheme="majorEastAsia" w:hAnsiTheme="majorHAnsi" w:cstheme="majorBidi"/>
      <w:i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EC1592"/>
    <w:rPr>
      <w:rFonts w:asciiTheme="majorHAnsi" w:eastAsiaTheme="majorEastAsia" w:hAnsiTheme="majorHAnsi" w:cstheme="majorBidi"/>
      <w:i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EC1592"/>
    <w:rPr>
      <w:rFonts w:asciiTheme="majorHAnsi" w:eastAsiaTheme="majorEastAsia" w:hAnsiTheme="majorHAnsi" w:cstheme="majorBidi"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EC1592"/>
    <w:rPr>
      <w:rFonts w:asciiTheme="majorHAnsi" w:eastAsiaTheme="majorEastAsia" w:hAnsiTheme="majorHAnsi" w:cstheme="majorBidi"/>
      <w:i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C1592"/>
    <w:rPr>
      <w:rFonts w:asciiTheme="majorHAnsi" w:eastAsiaTheme="majorEastAsia" w:hAnsiTheme="majorHAnsi" w:cstheme="majorBidi"/>
      <w:iCs/>
      <w:color w:val="272727" w:themeColor="text1" w:themeTint="D8"/>
      <w:sz w:val="21"/>
      <w:szCs w:val="21"/>
    </w:rPr>
  </w:style>
  <w:style w:type="table" w:styleId="af4">
    <w:name w:val="Table Grid"/>
    <w:basedOn w:val="a1"/>
    <w:uiPriority w:val="59"/>
    <w:unhideWhenUsed/>
    <w:rsid w:val="007E22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rmal (Web)"/>
    <w:basedOn w:val="a"/>
    <w:uiPriority w:val="99"/>
    <w:unhideWhenUsed/>
    <w:rsid w:val="00F55124"/>
    <w:pPr>
      <w:spacing w:before="100" w:beforeAutospacing="1" w:after="100" w:afterAutospacing="1"/>
      <w:jc w:val="left"/>
    </w:pPr>
    <w:rPr>
      <w:rFonts w:ascii="Times New Roman" w:hAnsi="Times New Roman"/>
      <w:i w:val="0"/>
      <w:sz w:val="24"/>
      <w:szCs w:val="24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C53270"/>
    <w:rPr>
      <w:color w:val="605E5C"/>
      <w:shd w:val="clear" w:color="auto" w:fill="E1DFDD"/>
    </w:rPr>
  </w:style>
  <w:style w:type="paragraph" w:styleId="af6">
    <w:name w:val="Plain Text"/>
    <w:basedOn w:val="a"/>
    <w:link w:val="af7"/>
    <w:uiPriority w:val="99"/>
    <w:unhideWhenUsed/>
    <w:rsid w:val="007C3E99"/>
    <w:pPr>
      <w:jc w:val="left"/>
    </w:pPr>
    <w:rPr>
      <w:rFonts w:ascii="Consolas" w:eastAsiaTheme="minorHAnsi" w:hAnsi="Consolas" w:cs="Consolas"/>
      <w:i w:val="0"/>
      <w:sz w:val="21"/>
      <w:szCs w:val="21"/>
      <w:lang w:eastAsia="en-US"/>
    </w:rPr>
  </w:style>
  <w:style w:type="character" w:customStyle="1" w:styleId="af7">
    <w:name w:val="Текст Знак"/>
    <w:basedOn w:val="a0"/>
    <w:link w:val="af6"/>
    <w:uiPriority w:val="99"/>
    <w:rsid w:val="007C3E99"/>
    <w:rPr>
      <w:rFonts w:ascii="Consolas" w:eastAsiaTheme="minorHAnsi" w:hAnsi="Consolas" w:cs="Consolas"/>
      <w:sz w:val="21"/>
      <w:szCs w:val="21"/>
      <w:lang w:eastAsia="en-US"/>
    </w:rPr>
  </w:style>
  <w:style w:type="table" w:customStyle="1" w:styleId="11">
    <w:name w:val="Сетка таблицы1"/>
    <w:basedOn w:val="a1"/>
    <w:next w:val="af4"/>
    <w:uiPriority w:val="59"/>
    <w:rsid w:val="00695014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0">
    <w:name w:val="Сетка таблицы2"/>
    <w:basedOn w:val="a1"/>
    <w:next w:val="af4"/>
    <w:uiPriority w:val="59"/>
    <w:rsid w:val="00695014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9">
    <w:name w:val="Основной текст Знак"/>
    <w:basedOn w:val="a0"/>
    <w:link w:val="a8"/>
    <w:semiHidden/>
    <w:rsid w:val="00473A38"/>
    <w:rPr>
      <w:rFonts w:ascii="ГОСТ тип А" w:hAnsi="ГОСТ тип А"/>
      <w:i/>
      <w:sz w:val="28"/>
    </w:rPr>
  </w:style>
  <w:style w:type="character" w:customStyle="1" w:styleId="a7">
    <w:name w:val="Нижний колонтитул Знак"/>
    <w:basedOn w:val="a0"/>
    <w:link w:val="a6"/>
    <w:semiHidden/>
    <w:rsid w:val="009D7490"/>
    <w:rPr>
      <w:rFonts w:ascii="ГОСТ тип А" w:hAnsi="ГОСТ тип А"/>
      <w:i/>
      <w:sz w:val="28"/>
    </w:rPr>
  </w:style>
  <w:style w:type="paragraph" w:styleId="af8">
    <w:name w:val="No Spacing"/>
    <w:uiPriority w:val="1"/>
    <w:qFormat/>
    <w:rsid w:val="009F0993"/>
    <w:rPr>
      <w:sz w:val="28"/>
    </w:rPr>
  </w:style>
  <w:style w:type="paragraph" w:customStyle="1" w:styleId="msonormalmailrucssattributepostfix">
    <w:name w:val="msonormal_mailru_css_attribute_postfix"/>
    <w:basedOn w:val="a"/>
    <w:rsid w:val="009F0993"/>
    <w:pPr>
      <w:spacing w:before="100" w:beforeAutospacing="1" w:after="100" w:afterAutospacing="1"/>
      <w:jc w:val="left"/>
    </w:pPr>
    <w:rPr>
      <w:rFonts w:ascii="Times New Roman" w:hAnsi="Times New Roman"/>
      <w:i w:val="0"/>
      <w:sz w:val="24"/>
      <w:szCs w:val="24"/>
    </w:rPr>
  </w:style>
  <w:style w:type="character" w:styleId="af9">
    <w:name w:val="Emphasis"/>
    <w:basedOn w:val="a0"/>
    <w:uiPriority w:val="20"/>
    <w:qFormat/>
    <w:rsid w:val="009F0993"/>
    <w:rPr>
      <w:i/>
      <w:iCs/>
    </w:rPr>
  </w:style>
  <w:style w:type="character" w:customStyle="1" w:styleId="a5">
    <w:name w:val="Верхний колонтитул Знак"/>
    <w:basedOn w:val="a0"/>
    <w:link w:val="a4"/>
    <w:semiHidden/>
    <w:locked/>
    <w:rsid w:val="00A40AD9"/>
    <w:rPr>
      <w:rFonts w:ascii="ГОСТ тип А" w:hAnsi="ГОСТ тип А"/>
      <w:i/>
      <w:sz w:val="28"/>
    </w:rPr>
  </w:style>
  <w:style w:type="character" w:customStyle="1" w:styleId="citation">
    <w:name w:val="citation"/>
    <w:basedOn w:val="a0"/>
    <w:rsid w:val="00565598"/>
  </w:style>
  <w:style w:type="character" w:customStyle="1" w:styleId="nowrap">
    <w:name w:val="nowrap"/>
    <w:basedOn w:val="a0"/>
    <w:rsid w:val="00565598"/>
  </w:style>
  <w:style w:type="character" w:styleId="afa">
    <w:name w:val="Strong"/>
    <w:basedOn w:val="a0"/>
    <w:uiPriority w:val="22"/>
    <w:qFormat/>
    <w:rsid w:val="00565598"/>
    <w:rPr>
      <w:b/>
      <w:bCs/>
    </w:rPr>
  </w:style>
  <w:style w:type="character" w:customStyle="1" w:styleId="cut2visible">
    <w:name w:val="cut2__visible"/>
    <w:basedOn w:val="a0"/>
    <w:rsid w:val="00433803"/>
  </w:style>
  <w:style w:type="character" w:customStyle="1" w:styleId="cut2invisible">
    <w:name w:val="cut2__invisible"/>
    <w:basedOn w:val="a0"/>
    <w:rsid w:val="00433803"/>
  </w:style>
  <w:style w:type="character" w:customStyle="1" w:styleId="normaltextrun">
    <w:name w:val="normaltextrun"/>
    <w:basedOn w:val="a0"/>
    <w:rsid w:val="00B82819"/>
  </w:style>
  <w:style w:type="character" w:customStyle="1" w:styleId="eop">
    <w:name w:val="eop"/>
    <w:basedOn w:val="a0"/>
    <w:rsid w:val="00B82819"/>
  </w:style>
  <w:style w:type="paragraph" w:customStyle="1" w:styleId="vscom-hero-boxes-text">
    <w:name w:val="vscom-hero-boxes-text"/>
    <w:basedOn w:val="a"/>
    <w:rsid w:val="00F47DE9"/>
    <w:pPr>
      <w:spacing w:before="100" w:beforeAutospacing="1" w:after="100" w:afterAutospacing="1"/>
      <w:jc w:val="left"/>
    </w:pPr>
    <w:rPr>
      <w:rFonts w:ascii="Times New Roman" w:hAnsi="Times New Roman"/>
      <w:i w:val="0"/>
      <w:sz w:val="24"/>
      <w:szCs w:val="24"/>
    </w:rPr>
  </w:style>
  <w:style w:type="paragraph" w:customStyle="1" w:styleId="12">
    <w:name w:val="1"/>
    <w:basedOn w:val="a"/>
    <w:next w:val="af5"/>
    <w:uiPriority w:val="99"/>
    <w:unhideWhenUsed/>
    <w:rsid w:val="00974EB2"/>
    <w:pPr>
      <w:spacing w:before="100" w:beforeAutospacing="1" w:after="100" w:afterAutospacing="1"/>
      <w:jc w:val="left"/>
    </w:pPr>
    <w:rPr>
      <w:rFonts w:ascii="Times New Roman" w:hAnsi="Times New Roman"/>
      <w:i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9174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93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eader" Target="header3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z_nat\AppData\Local\Temp\Rar$DIa3936.34081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89177-C592-4A1E-9B06-2EED6E907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3736</TotalTime>
  <Pages>63</Pages>
  <Words>6465</Words>
  <Characters>36856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для создания отчетов по ГОСТу</vt:lpstr>
    </vt:vector>
  </TitlesOfParts>
  <Company>Авиационная корпорация "Рубин"</Company>
  <LinksUpToDate>false</LinksUpToDate>
  <CharactersWithSpaces>43235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для создания отчетов по ГОСТу</dc:title>
  <dc:creator>Admin</dc:creator>
  <cp:lastModifiedBy>Чураков</cp:lastModifiedBy>
  <cp:revision>56</cp:revision>
  <cp:lastPrinted>2021-12-21T18:55:00Z</cp:lastPrinted>
  <dcterms:created xsi:type="dcterms:W3CDTF">2021-11-27T07:25:00Z</dcterms:created>
  <dcterms:modified xsi:type="dcterms:W3CDTF">2021-12-22T12:55:00Z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XXX-XXX-XXXX</vt:lpwstr>
  </property>
</Properties>
</file>